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Style w:val="TableGrid"/>
        <w:tblW w:w="10060" w:type="dxa"/>
        <w:tblLayout w:type="fixed"/>
        <w:tblLook w:val="04A0" w:firstRow="1" w:lastRow="0" w:firstColumn="1" w:lastColumn="0" w:noHBand="0" w:noVBand="1"/>
      </w:tblPr>
      <w:tblGrid>
        <w:gridCol w:w="1809"/>
        <w:gridCol w:w="1697"/>
        <w:gridCol w:w="1138"/>
        <w:gridCol w:w="559"/>
        <w:gridCol w:w="1643"/>
        <w:gridCol w:w="55"/>
        <w:gridCol w:w="3159"/>
      </w:tblGrid>
      <w:tr w:rsidRPr="008E3D2E" w:rsidR="00EC4464" w:rsidTr="00F33FFB" w14:paraId="6CE0C581" w14:textId="77777777">
        <w:trPr>
          <w:trHeight w:val="839"/>
        </w:trPr>
        <w:tc>
          <w:tcPr>
            <w:tcW w:w="10060" w:type="dxa"/>
            <w:gridSpan w:val="7"/>
            <w:vAlign w:val="center"/>
          </w:tcPr>
          <w:p w:rsidRPr="00934259" w:rsidR="00DF7D1E" w:rsidP="00DF7D1E" w:rsidRDefault="007A3642" w14:paraId="6CE0C580" w14:textId="466B744F">
            <w:pPr>
              <w:ind w:left="142"/>
            </w:pPr>
            <w:r w:rsidRPr="007A3642">
              <w:t>RedHat OpenShift Container Platform</w:t>
            </w:r>
          </w:p>
        </w:tc>
      </w:tr>
      <w:tr w:rsidRPr="00511262" w:rsidR="00EC4464" w:rsidTr="00F33FFB" w14:paraId="6CE0C586" w14:textId="77777777">
        <w:trPr>
          <w:trHeight w:val="397"/>
        </w:trPr>
        <w:tc>
          <w:tcPr>
            <w:tcW w:w="1809" w:type="dxa"/>
            <w:shd w:val="clear" w:color="auto" w:fill="D9D9D9" w:themeFill="background1" w:themeFillShade="D9"/>
            <w:vAlign w:val="center"/>
          </w:tcPr>
          <w:p w:rsidRPr="00511262" w:rsidR="00EC4464" w:rsidP="00134DAC" w:rsidRDefault="00EC4464" w14:paraId="6CE0C582" w14:textId="77777777">
            <w:pPr>
              <w:jc w:val="right"/>
            </w:pPr>
            <w:r w:rsidRPr="00511262">
              <w:t>Number</w:t>
            </w:r>
            <w:r w:rsidRPr="00511262" w:rsidR="00511262">
              <w:t>:</w:t>
            </w:r>
          </w:p>
        </w:tc>
        <w:tc>
          <w:tcPr>
            <w:tcW w:w="2835" w:type="dxa"/>
            <w:gridSpan w:val="2"/>
            <w:vAlign w:val="center"/>
          </w:tcPr>
          <w:p w:rsidRPr="00511262" w:rsidR="00EC4464" w:rsidP="00527AA2" w:rsidRDefault="00DA6D97" w14:paraId="6CE0C583" w14:textId="7D9868E8">
            <w:r>
              <w:t>Local Document</w:t>
            </w:r>
          </w:p>
        </w:tc>
        <w:tc>
          <w:tcPr>
            <w:tcW w:w="2202" w:type="dxa"/>
            <w:gridSpan w:val="2"/>
            <w:shd w:val="clear" w:color="auto" w:fill="D9D9D9" w:themeFill="background1" w:themeFillShade="D9"/>
            <w:vAlign w:val="center"/>
          </w:tcPr>
          <w:p w:rsidRPr="00511262" w:rsidR="00EC4464" w:rsidP="00134DAC" w:rsidRDefault="001360FE" w14:paraId="6CE0C584" w14:textId="77777777">
            <w:pPr>
              <w:ind w:left="34"/>
              <w:jc w:val="right"/>
            </w:pPr>
            <w:r>
              <w:t>Status</w:t>
            </w:r>
            <w:r w:rsidR="00134DAC">
              <w:t>:</w:t>
            </w:r>
          </w:p>
        </w:tc>
        <w:tc>
          <w:tcPr>
            <w:tcW w:w="3214" w:type="dxa"/>
            <w:gridSpan w:val="2"/>
            <w:vAlign w:val="center"/>
          </w:tcPr>
          <w:sdt>
            <w:sdtPr>
              <w:alias w:val="Document Status"/>
              <w:tag w:val="DocumentStatus"/>
              <w:id w:val="-1483462640"/>
              <w:lock w:val="sdtLocked"/>
              <w:placeholder>
                <w:docPart w:val="A4A1F828A91C476CAF268DE001FED1AC"/>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Status[1]" w:storeItemID="{7B7C89D7-8F1A-46C9-977D-A723D403C4D0}"/>
              <w:dropDownList>
                <w:listItem w:displayText="Draft" w:value="Draft"/>
                <w:listItem w:displayText="Released" w:value="Released"/>
                <w:listItem w:displayText="Archived" w:value="Archived"/>
              </w:dropDownList>
            </w:sdtPr>
            <w:sdtEndPr/>
            <w:sdtContent>
              <w:p w:rsidRPr="00511262" w:rsidR="00EC4464" w:rsidP="00A82BCC" w:rsidRDefault="00FD5AAC" w14:paraId="6CE0C585" w14:textId="4A3AAF30">
                <w:pPr>
                  <w:ind w:left="34"/>
                </w:pPr>
                <w:r>
                  <w:t>Draft</w:t>
                </w:r>
              </w:p>
            </w:sdtContent>
          </w:sdt>
        </w:tc>
      </w:tr>
      <w:tr w:rsidRPr="00511262" w:rsidR="006D1E79" w:rsidTr="00F33FFB" w14:paraId="6CE0C58B" w14:textId="77777777">
        <w:trPr>
          <w:trHeight w:val="397"/>
        </w:trPr>
        <w:tc>
          <w:tcPr>
            <w:tcW w:w="1809" w:type="dxa"/>
            <w:shd w:val="clear" w:color="auto" w:fill="D9D9D9" w:themeFill="background1" w:themeFillShade="D9"/>
            <w:vAlign w:val="center"/>
          </w:tcPr>
          <w:p w:rsidRPr="00511262" w:rsidR="006D1E79" w:rsidP="006D1E79" w:rsidRDefault="006D1E79" w14:paraId="6CE0C587" w14:textId="1767DBD0">
            <w:pPr>
              <w:jc w:val="right"/>
            </w:pPr>
            <w:r>
              <w:t>Owner:</w:t>
            </w:r>
          </w:p>
        </w:tc>
        <w:tc>
          <w:tcPr>
            <w:tcW w:w="2835" w:type="dxa"/>
            <w:gridSpan w:val="2"/>
            <w:vAlign w:val="center"/>
          </w:tcPr>
          <w:p w:rsidRPr="00511262" w:rsidR="00931D6C" w:rsidP="00300025" w:rsidRDefault="0047578A" w14:paraId="6CE0C588" w14:textId="141285FA">
            <w:pPr>
              <w:ind w:left="34"/>
              <w:rPr>
                <w:highlight w:val="yellow"/>
              </w:rPr>
            </w:pPr>
            <w:r>
              <w:t>Naga Krishna Sai Baruri</w:t>
            </w:r>
          </w:p>
        </w:tc>
        <w:tc>
          <w:tcPr>
            <w:tcW w:w="2202" w:type="dxa"/>
            <w:gridSpan w:val="2"/>
            <w:shd w:val="clear" w:color="auto" w:fill="D9D9D9" w:themeFill="background1" w:themeFillShade="D9"/>
            <w:vAlign w:val="center"/>
          </w:tcPr>
          <w:p w:rsidRPr="00511262" w:rsidR="006D1E79" w:rsidP="006D1E79" w:rsidRDefault="006D1E79" w14:paraId="6CE0C589" w14:textId="5727E928">
            <w:pPr>
              <w:ind w:left="34"/>
              <w:jc w:val="right"/>
            </w:pPr>
            <w:r>
              <w:t>Effective:</w:t>
            </w:r>
          </w:p>
        </w:tc>
        <w:tc>
          <w:tcPr>
            <w:tcW w:w="3214" w:type="dxa"/>
            <w:gridSpan w:val="2"/>
            <w:vAlign w:val="center"/>
          </w:tcPr>
          <w:sdt>
            <w:sdtPr>
              <w:alias w:val="Effective From"/>
              <w:tag w:val="EffectiveDate"/>
              <w:id w:val="390163096"/>
              <w:lock w:val="sdtLocked"/>
              <w:placeholder>
                <w:docPart w:val="8DC7BF5879634E70B992DC0817ED326F"/>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EffectiveDate[1]" w:storeItemID="{7B7C89D7-8F1A-46C9-977D-A723D403C4D0}"/>
              <w:date w:fullDate="2026-01-13T00:00:00Z">
                <w:dateFormat w:val="dd. MMM yyyy"/>
                <w:lid w:val="en-US"/>
                <w:storeMappedDataAs w:val="dateTime"/>
                <w:calendar w:val="gregorian"/>
              </w:date>
            </w:sdtPr>
            <w:sdtEndPr/>
            <w:sdtContent>
              <w:p w:rsidRPr="00511262" w:rsidR="006D1E79" w:rsidP="00300025" w:rsidRDefault="00047E0D" w14:paraId="6CE0C58A" w14:textId="402BD4B0">
                <w:r>
                  <w:t>13. Jan 2026</w:t>
                </w:r>
              </w:p>
            </w:sdtContent>
          </w:sdt>
        </w:tc>
      </w:tr>
      <w:tr w:rsidRPr="00511262" w:rsidR="006D1E79" w:rsidTr="00F33FFB" w14:paraId="6CE0C590" w14:textId="77777777">
        <w:trPr>
          <w:trHeight w:val="397"/>
        </w:trPr>
        <w:tc>
          <w:tcPr>
            <w:tcW w:w="1809" w:type="dxa"/>
            <w:shd w:val="clear" w:color="auto" w:fill="D9D9D9" w:themeFill="background1" w:themeFillShade="D9"/>
            <w:vAlign w:val="center"/>
          </w:tcPr>
          <w:p w:rsidR="006D1E79" w:rsidP="006D1E79" w:rsidRDefault="006D1E79" w14:paraId="6CE0C58C" w14:textId="511EF842">
            <w:pPr>
              <w:jc w:val="right"/>
            </w:pPr>
            <w:r>
              <w:t>Doc.- type:</w:t>
            </w:r>
          </w:p>
        </w:tc>
        <w:tc>
          <w:tcPr>
            <w:tcW w:w="2835" w:type="dxa"/>
            <w:gridSpan w:val="2"/>
            <w:vAlign w:val="center"/>
          </w:tcPr>
          <w:sdt>
            <w:sdtPr>
              <w:alias w:val="Document Type"/>
              <w:tag w:val="DocumentType"/>
              <w:id w:val="-456639750"/>
              <w:lock w:val="sdtLocked"/>
              <w:placeholder>
                <w:docPart w:val="6353B1A2DE0D40D1B37F04F55E03C2F5"/>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Type[1]" w:storeItemID="{7B7C89D7-8F1A-46C9-977D-A723D403C4D0}"/>
              <w:dropDownList>
                <w:listItem w:displayText="Configuration Standard" w:value="Configuration Standard"/>
                <w:listItem w:displayText="Design" w:value="Design"/>
                <w:listItem w:displayText="Operational Handbook" w:value="Operational Handbook"/>
                <w:listItem w:displayText="Process" w:value="Process"/>
                <w:listItem w:displayText="Support" w:value="Support"/>
                <w:listItem w:displayText="SLR Service Level Request" w:value="SLR Service Level Request"/>
                <w:listItem w:displayText="Instruction" w:value="Instruction"/>
              </w:dropDownList>
            </w:sdtPr>
            <w:sdtEndPr/>
            <w:sdtContent>
              <w:p w:rsidRPr="001360FE" w:rsidR="006D1E79" w:rsidP="006D1E79" w:rsidRDefault="00047E0D" w14:paraId="6CE0C58D" w14:textId="0A45A2DA">
                <w:pPr>
                  <w:ind w:left="34"/>
                </w:pPr>
                <w:r>
                  <w:t>Design</w:t>
                </w:r>
              </w:p>
            </w:sdtContent>
          </w:sdt>
        </w:tc>
        <w:tc>
          <w:tcPr>
            <w:tcW w:w="2202" w:type="dxa"/>
            <w:gridSpan w:val="2"/>
            <w:shd w:val="clear" w:color="auto" w:fill="D9D9D9" w:themeFill="background1" w:themeFillShade="D9"/>
            <w:vAlign w:val="center"/>
          </w:tcPr>
          <w:p w:rsidR="006D1E79" w:rsidP="006D1E79" w:rsidRDefault="006D1E79" w14:paraId="6CE0C58E" w14:textId="74753177">
            <w:pPr>
              <w:ind w:left="34"/>
              <w:jc w:val="right"/>
            </w:pPr>
            <w:r w:rsidRPr="00511262">
              <w:t>Revision</w:t>
            </w:r>
          </w:p>
        </w:tc>
        <w:tc>
          <w:tcPr>
            <w:tcW w:w="3214" w:type="dxa"/>
            <w:gridSpan w:val="2"/>
            <w:vAlign w:val="center"/>
          </w:tcPr>
          <w:sdt>
            <w:sdtPr>
              <w:alias w:val="Revision"/>
              <w:tag w:val="Revision"/>
              <w:id w:val="1878277124"/>
              <w:lock w:val="sdtLocked"/>
              <w:placeholder>
                <w:docPart w:val="4F3B8C4E3C7F4E4BB9D5ADA7648550D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EndPr/>
            <w:sdtContent>
              <w:p w:rsidR="006D1E79" w:rsidP="00353CF9" w:rsidRDefault="00047E0D" w14:paraId="6CE0C58F" w14:textId="11B7887F">
                <w:pPr>
                  <w:ind w:left="34"/>
                </w:pPr>
                <w:r>
                  <w:t>1.0</w:t>
                </w:r>
              </w:p>
            </w:sdtContent>
          </w:sdt>
        </w:tc>
      </w:tr>
      <w:tr w:rsidRPr="00511262" w:rsidR="006D1E79" w:rsidTr="00F33FFB" w14:paraId="6CE0C598" w14:textId="77777777">
        <w:trPr>
          <w:trHeight w:val="397"/>
        </w:trPr>
        <w:tc>
          <w:tcPr>
            <w:tcW w:w="1809" w:type="dxa"/>
            <w:shd w:val="clear" w:color="auto" w:fill="D9D9D9" w:themeFill="background1" w:themeFillShade="D9"/>
            <w:vAlign w:val="center"/>
          </w:tcPr>
          <w:p w:rsidR="006D1E79" w:rsidP="006D1E79" w:rsidRDefault="006D1E79" w14:paraId="6CE0C596" w14:textId="3D9F7F96">
            <w:pPr>
              <w:jc w:val="right"/>
            </w:pPr>
            <w:r>
              <w:t>Comments:</w:t>
            </w:r>
          </w:p>
        </w:tc>
        <w:tc>
          <w:tcPr>
            <w:tcW w:w="8251" w:type="dxa"/>
            <w:gridSpan w:val="6"/>
            <w:vAlign w:val="center"/>
          </w:tcPr>
          <w:p w:rsidRPr="00DA6D97" w:rsidR="006D1E79" w:rsidP="006D1E79" w:rsidRDefault="006D1E79" w14:paraId="6CE0C597" w14:textId="14CBA16F">
            <w:pPr>
              <w:ind w:left="34"/>
              <w:rPr>
                <w:bCs/>
              </w:rPr>
            </w:pPr>
          </w:p>
        </w:tc>
      </w:tr>
      <w:tr w:rsidRPr="00511262" w:rsidR="00DF7D1E" w:rsidTr="00AD7E8B" w14:paraId="6CE0C5A0" w14:textId="77777777">
        <w:trPr>
          <w:trHeight w:val="288"/>
        </w:trPr>
        <w:tc>
          <w:tcPr>
            <w:tcW w:w="1809" w:type="dxa"/>
            <w:vMerge w:val="restart"/>
            <w:shd w:val="clear" w:color="auto" w:fill="D9D9D9" w:themeFill="background1" w:themeFillShade="D9"/>
            <w:vAlign w:val="center"/>
          </w:tcPr>
          <w:p w:rsidRPr="009A57BA" w:rsidR="00DF7D1E" w:rsidP="006D1E79" w:rsidRDefault="00DF7D1E" w14:paraId="6CE0C599" w14:textId="0B6F269D">
            <w:pPr>
              <w:jc w:val="right"/>
              <w:rPr>
                <w:rFonts w:ascii="Calibri" w:hAnsi="Calibri"/>
              </w:rPr>
            </w:pPr>
            <w:r w:rsidRPr="009A57BA">
              <w:t>[Authorized by:</w:t>
            </w:r>
          </w:p>
          <w:p w:rsidR="00DF7D1E" w:rsidP="006D1E79" w:rsidRDefault="00DF7D1E" w14:paraId="6CE0C59A" w14:textId="77777777">
            <w:pPr>
              <w:jc w:val="right"/>
            </w:pPr>
            <w:r w:rsidRPr="009A57BA">
              <w:t>(Optional, delete if not required)]</w:t>
            </w:r>
          </w:p>
        </w:tc>
        <w:tc>
          <w:tcPr>
            <w:tcW w:w="1697" w:type="dxa"/>
            <w:vAlign w:val="center"/>
          </w:tcPr>
          <w:p w:rsidRPr="009A57BA" w:rsidR="00DF7D1E" w:rsidP="006D1E79" w:rsidRDefault="00DF7D1E" w14:paraId="6CE0C59B" w14:textId="77777777">
            <w:pPr>
              <w:ind w:left="34"/>
            </w:pPr>
            <w:r>
              <w:t>[Name]</w:t>
            </w:r>
          </w:p>
        </w:tc>
        <w:tc>
          <w:tcPr>
            <w:tcW w:w="1697" w:type="dxa"/>
            <w:gridSpan w:val="2"/>
            <w:vAlign w:val="center"/>
          </w:tcPr>
          <w:p w:rsidRPr="009A57BA" w:rsidR="00DF7D1E" w:rsidP="006D1E79" w:rsidRDefault="00DF7D1E" w14:paraId="6CE0C59C" w14:textId="77777777">
            <w:pPr>
              <w:ind w:left="34"/>
            </w:pPr>
            <w:r>
              <w:t>[Name]</w:t>
            </w:r>
          </w:p>
        </w:tc>
        <w:tc>
          <w:tcPr>
            <w:tcW w:w="1698" w:type="dxa"/>
            <w:gridSpan w:val="2"/>
            <w:vAlign w:val="center"/>
          </w:tcPr>
          <w:p w:rsidRPr="009A57BA" w:rsidR="00DF7D1E" w:rsidP="006D1E79" w:rsidRDefault="00DF7D1E" w14:paraId="6CE0C59D" w14:textId="77777777">
            <w:pPr>
              <w:ind w:left="34"/>
            </w:pPr>
            <w:r>
              <w:t>[Name]</w:t>
            </w:r>
          </w:p>
        </w:tc>
        <w:tc>
          <w:tcPr>
            <w:tcW w:w="3159" w:type="dxa"/>
            <w:vMerge w:val="restart"/>
            <w:vAlign w:val="center"/>
          </w:tcPr>
          <w:p w:rsidRPr="009A57BA" w:rsidR="00DF7D1E" w:rsidP="00081A35" w:rsidRDefault="00087DEA" w14:paraId="6CE0C59F" w14:textId="7F16415F">
            <w:pPr>
              <w:ind w:left="34"/>
            </w:pPr>
            <w:r w:rsidRPr="00087DEA">
              <w:t>IT-MIO-INFRASTRUCTURE ENGINEERING</w:t>
            </w:r>
          </w:p>
        </w:tc>
      </w:tr>
      <w:tr w:rsidRPr="00511262" w:rsidR="00DF7D1E" w:rsidTr="00AD7E8B" w14:paraId="6CE0C5A7" w14:textId="77777777">
        <w:trPr>
          <w:trHeight w:val="288"/>
        </w:trPr>
        <w:tc>
          <w:tcPr>
            <w:tcW w:w="1809" w:type="dxa"/>
            <w:vMerge/>
            <w:shd w:val="clear" w:color="auto" w:fill="D9D9D9" w:themeFill="background1" w:themeFillShade="D9"/>
            <w:vAlign w:val="center"/>
          </w:tcPr>
          <w:p w:rsidR="00DF7D1E" w:rsidP="006D1E79" w:rsidRDefault="00DF7D1E" w14:paraId="6CE0C5A1" w14:textId="77777777">
            <w:pPr>
              <w:jc w:val="right"/>
            </w:pPr>
          </w:p>
        </w:tc>
        <w:tc>
          <w:tcPr>
            <w:tcW w:w="1697" w:type="dxa"/>
            <w:vAlign w:val="center"/>
          </w:tcPr>
          <w:p w:rsidRPr="009A57BA" w:rsidR="00DF7D1E" w:rsidP="00D21DC1" w:rsidRDefault="00DF7D1E" w14:paraId="6CE0C5A2" w14:textId="453BE033">
            <w:pPr>
              <w:ind w:left="34"/>
            </w:pPr>
            <w:r>
              <w:t>[Department]</w:t>
            </w:r>
          </w:p>
        </w:tc>
        <w:tc>
          <w:tcPr>
            <w:tcW w:w="1697" w:type="dxa"/>
            <w:gridSpan w:val="2"/>
            <w:vAlign w:val="center"/>
          </w:tcPr>
          <w:p w:rsidRPr="009A57BA" w:rsidR="00DF7D1E" w:rsidP="006D1E79" w:rsidRDefault="00DF7D1E" w14:paraId="6CE0C5A3" w14:textId="77777777">
            <w:pPr>
              <w:ind w:left="34"/>
            </w:pPr>
            <w:r>
              <w:t>[Department]</w:t>
            </w:r>
          </w:p>
        </w:tc>
        <w:tc>
          <w:tcPr>
            <w:tcW w:w="1698" w:type="dxa"/>
            <w:gridSpan w:val="2"/>
            <w:vAlign w:val="center"/>
          </w:tcPr>
          <w:p w:rsidRPr="009A57BA" w:rsidR="00DF7D1E" w:rsidP="006D1E79" w:rsidRDefault="00DF7D1E" w14:paraId="6CE0C5A4" w14:textId="77777777">
            <w:pPr>
              <w:ind w:left="34"/>
            </w:pPr>
            <w:r>
              <w:t>[Department]</w:t>
            </w:r>
          </w:p>
        </w:tc>
        <w:tc>
          <w:tcPr>
            <w:tcW w:w="3159" w:type="dxa"/>
            <w:vMerge/>
            <w:vAlign w:val="center"/>
          </w:tcPr>
          <w:p w:rsidRPr="009A57BA" w:rsidR="00DF7D1E" w:rsidP="006D1E79" w:rsidRDefault="00DF7D1E" w14:paraId="6CE0C5A6" w14:textId="5F225404">
            <w:pPr>
              <w:ind w:left="34"/>
            </w:pPr>
          </w:p>
        </w:tc>
      </w:tr>
    </w:tbl>
    <w:p w:rsidR="00EC4464" w:rsidP="001A53F0" w:rsidRDefault="00EC4464" w14:paraId="6CE0C5A8" w14:textId="77777777"/>
    <w:p w:rsidR="00137D99" w:rsidP="00137D99" w:rsidRDefault="00137D99" w14:paraId="6CE0C5A9" w14:textId="77777777"/>
    <w:sdt>
      <w:sdtPr>
        <w:id w:val="-609738428"/>
        <w:lock w:val="sdtLocked"/>
        <w:text/>
        <w:placeholder>
          <w:docPart w:val="DefaultPlaceholder_1081868574"/>
        </w:placeholder>
      </w:sdtPr>
      <w:sdtEndPr/>
      <w:sdtContent>
        <w:p w:rsidRPr="00C476C1" w:rsidR="00137D99" w:rsidP="00137D99" w:rsidRDefault="00137D99" w14:paraId="6CE0C5AA" w14:textId="545ADF33">
          <w:pPr>
            <w:pStyle w:val="Contentsheading"/>
          </w:pPr>
          <w:r w:rsidRPr="00C476C1">
            <w:t>Tabl</w:t>
          </w:r>
          <w:r w:rsidR="00F245A8">
            <w:t>e</w:t>
          </w:r>
          <w:r w:rsidRPr="00C476C1">
            <w:t xml:space="preserve"> of Contents</w:t>
          </w:r>
        </w:p>
      </w:sdtContent>
    </w:sdt>
    <w:p w:rsidRPr="00C476C1" w:rsidR="00137D99" w:rsidP="00F74491" w:rsidRDefault="00137D99" w14:paraId="6CE0C5AB" w14:textId="77777777">
      <w:pPr>
        <w:pStyle w:val="TOC1"/>
      </w:pPr>
    </w:p>
    <w:p w:rsidR="00CB6E4E" w:rsidRDefault="002C2714" w14:paraId="47DFE5B4" w14:textId="50B22862">
      <w:pPr>
        <w:pStyle w:val="TOC1"/>
        <w:rPr>
          <w:rFonts w:asciiTheme="minorHAnsi" w:hAnsiTheme="minorHAnsi"/>
          <w:kern w:val="2"/>
          <w:sz w:val="24"/>
          <w:szCs w:val="24"/>
          <w:lang w:val="en-IN" w:eastAsia="en-IN"/>
          <w14:ligatures w14:val="standardContextual"/>
        </w:rPr>
      </w:pPr>
      <w:r>
        <w:fldChar w:fldCharType="begin"/>
      </w:r>
      <w:r>
        <w:instrText xml:space="preserve"> TOC \o "1-2" \u </w:instrText>
      </w:r>
      <w:r>
        <w:fldChar w:fldCharType="separate"/>
      </w:r>
      <w:r w:rsidR="00CB6E4E">
        <w:t>1</w:t>
      </w:r>
      <w:r w:rsidR="00CB6E4E">
        <w:rPr>
          <w:rFonts w:asciiTheme="minorHAnsi" w:hAnsiTheme="minorHAnsi"/>
          <w:kern w:val="2"/>
          <w:sz w:val="24"/>
          <w:szCs w:val="24"/>
          <w:lang w:val="en-IN" w:eastAsia="en-IN"/>
          <w14:ligatures w14:val="standardContextual"/>
        </w:rPr>
        <w:tab/>
      </w:r>
      <w:r w:rsidR="00CB6E4E">
        <w:t>Purpose</w:t>
      </w:r>
      <w:r w:rsidR="00CB6E4E">
        <w:tab/>
      </w:r>
      <w:r w:rsidR="00CB6E4E">
        <w:fldChar w:fldCharType="begin"/>
      </w:r>
      <w:r w:rsidR="00CB6E4E">
        <w:instrText xml:space="preserve"> PAGEREF _Toc221710201 \h </w:instrText>
      </w:r>
      <w:r w:rsidR="00CB6E4E">
        <w:fldChar w:fldCharType="separate"/>
      </w:r>
      <w:r w:rsidR="00CB6E4E">
        <w:t>2</w:t>
      </w:r>
      <w:r w:rsidR="00CB6E4E">
        <w:fldChar w:fldCharType="end"/>
      </w:r>
    </w:p>
    <w:p w:rsidR="00CB6E4E" w:rsidRDefault="00CB6E4E" w14:paraId="737C15C3" w14:textId="44D8597E">
      <w:pPr>
        <w:pStyle w:val="TOC1"/>
        <w:rPr>
          <w:rFonts w:asciiTheme="minorHAnsi" w:hAnsiTheme="minorHAnsi"/>
          <w:kern w:val="2"/>
          <w:sz w:val="24"/>
          <w:szCs w:val="24"/>
          <w:lang w:val="en-IN" w:eastAsia="en-IN"/>
          <w14:ligatures w14:val="standardContextual"/>
        </w:rPr>
      </w:pPr>
      <w:r>
        <w:t>2</w:t>
      </w:r>
      <w:r>
        <w:rPr>
          <w:rFonts w:asciiTheme="minorHAnsi" w:hAnsiTheme="minorHAnsi"/>
          <w:kern w:val="2"/>
          <w:sz w:val="24"/>
          <w:szCs w:val="24"/>
          <w:lang w:val="en-IN" w:eastAsia="en-IN"/>
          <w14:ligatures w14:val="standardContextual"/>
        </w:rPr>
        <w:tab/>
      </w:r>
      <w:r>
        <w:t>Scope</w:t>
      </w:r>
      <w:r>
        <w:tab/>
      </w:r>
      <w:r>
        <w:fldChar w:fldCharType="begin"/>
      </w:r>
      <w:r>
        <w:instrText xml:space="preserve"> PAGEREF _Toc221710202 \h </w:instrText>
      </w:r>
      <w:r>
        <w:fldChar w:fldCharType="separate"/>
      </w:r>
      <w:r>
        <w:t>2</w:t>
      </w:r>
      <w:r>
        <w:fldChar w:fldCharType="end"/>
      </w:r>
    </w:p>
    <w:p w:rsidR="00CB6E4E" w:rsidRDefault="00CB6E4E" w14:paraId="7A5BBED7" w14:textId="58A4585B">
      <w:pPr>
        <w:pStyle w:val="TOC1"/>
        <w:rPr>
          <w:rFonts w:asciiTheme="minorHAnsi" w:hAnsiTheme="minorHAnsi"/>
          <w:kern w:val="2"/>
          <w:sz w:val="24"/>
          <w:szCs w:val="24"/>
          <w:lang w:val="en-IN" w:eastAsia="en-IN"/>
          <w14:ligatures w14:val="standardContextual"/>
        </w:rPr>
      </w:pPr>
      <w:r>
        <w:t>3</w:t>
      </w:r>
      <w:r>
        <w:rPr>
          <w:rFonts w:asciiTheme="minorHAnsi" w:hAnsiTheme="minorHAnsi"/>
          <w:kern w:val="2"/>
          <w:sz w:val="24"/>
          <w:szCs w:val="24"/>
          <w:lang w:val="en-IN" w:eastAsia="en-IN"/>
          <w14:ligatures w14:val="standardContextual"/>
        </w:rPr>
        <w:tab/>
      </w:r>
      <w:r>
        <w:t>Summary</w:t>
      </w:r>
      <w:r>
        <w:tab/>
      </w:r>
      <w:r>
        <w:fldChar w:fldCharType="begin"/>
      </w:r>
      <w:r>
        <w:instrText xml:space="preserve"> PAGEREF _Toc221710203 \h </w:instrText>
      </w:r>
      <w:r>
        <w:fldChar w:fldCharType="separate"/>
      </w:r>
      <w:r>
        <w:t>2</w:t>
      </w:r>
      <w:r>
        <w:fldChar w:fldCharType="end"/>
      </w:r>
    </w:p>
    <w:p w:rsidR="00CB6E4E" w:rsidRDefault="00CB6E4E" w14:paraId="2CB5389D" w14:textId="78234E21">
      <w:pPr>
        <w:pStyle w:val="TOC1"/>
        <w:rPr>
          <w:rFonts w:asciiTheme="minorHAnsi" w:hAnsiTheme="minorHAnsi"/>
          <w:kern w:val="2"/>
          <w:sz w:val="24"/>
          <w:szCs w:val="24"/>
          <w:lang w:val="en-IN" w:eastAsia="en-IN"/>
          <w14:ligatures w14:val="standardContextual"/>
        </w:rPr>
      </w:pPr>
      <w:r>
        <w:t>4</w:t>
      </w:r>
      <w:r>
        <w:rPr>
          <w:rFonts w:asciiTheme="minorHAnsi" w:hAnsiTheme="minorHAnsi"/>
          <w:kern w:val="2"/>
          <w:sz w:val="24"/>
          <w:szCs w:val="24"/>
          <w:lang w:val="en-IN" w:eastAsia="en-IN"/>
          <w14:ligatures w14:val="standardContextual"/>
        </w:rPr>
        <w:tab/>
      </w:r>
      <w:r>
        <w:t>Technology Standard</w:t>
      </w:r>
      <w:r>
        <w:tab/>
      </w:r>
      <w:r>
        <w:fldChar w:fldCharType="begin"/>
      </w:r>
      <w:r>
        <w:instrText xml:space="preserve"> PAGEREF _Toc221710204 \h </w:instrText>
      </w:r>
      <w:r>
        <w:fldChar w:fldCharType="separate"/>
      </w:r>
      <w:r>
        <w:t>3</w:t>
      </w:r>
      <w:r>
        <w:fldChar w:fldCharType="end"/>
      </w:r>
    </w:p>
    <w:p w:rsidR="00CB6E4E" w:rsidRDefault="00CB6E4E" w14:paraId="3F49B846" w14:textId="2F5502D3">
      <w:pPr>
        <w:pStyle w:val="TOC2"/>
        <w:rPr>
          <w:rFonts w:asciiTheme="minorHAnsi" w:hAnsiTheme="minorHAnsi"/>
          <w:noProof/>
          <w:kern w:val="2"/>
          <w:sz w:val="24"/>
          <w:lang w:val="en-IN" w:eastAsia="en-IN"/>
          <w14:ligatures w14:val="standardContextual"/>
        </w:rPr>
      </w:pPr>
      <w:r>
        <w:rPr>
          <w:noProof/>
        </w:rPr>
        <w:t>4.1</w:t>
      </w:r>
      <w:r>
        <w:rPr>
          <w:rFonts w:asciiTheme="minorHAnsi" w:hAnsiTheme="minorHAnsi"/>
          <w:noProof/>
          <w:kern w:val="2"/>
          <w:sz w:val="24"/>
          <w:lang w:val="en-IN" w:eastAsia="en-IN"/>
          <w14:ligatures w14:val="standardContextual"/>
        </w:rPr>
        <w:tab/>
      </w:r>
      <w:r>
        <w:rPr>
          <w:noProof/>
        </w:rPr>
        <w:t>High Level Design</w:t>
      </w:r>
      <w:r>
        <w:rPr>
          <w:noProof/>
        </w:rPr>
        <w:tab/>
      </w:r>
      <w:r>
        <w:rPr>
          <w:noProof/>
        </w:rPr>
        <w:fldChar w:fldCharType="begin"/>
      </w:r>
      <w:r>
        <w:rPr>
          <w:noProof/>
        </w:rPr>
        <w:instrText xml:space="preserve"> PAGEREF _Toc221710205 \h </w:instrText>
      </w:r>
      <w:r>
        <w:rPr>
          <w:noProof/>
        </w:rPr>
      </w:r>
      <w:r>
        <w:rPr>
          <w:noProof/>
        </w:rPr>
        <w:fldChar w:fldCharType="separate"/>
      </w:r>
      <w:r>
        <w:rPr>
          <w:noProof/>
        </w:rPr>
        <w:t>3</w:t>
      </w:r>
      <w:r>
        <w:rPr>
          <w:noProof/>
        </w:rPr>
        <w:fldChar w:fldCharType="end"/>
      </w:r>
    </w:p>
    <w:p w:rsidR="00CB6E4E" w:rsidRDefault="00CB6E4E" w14:paraId="0A2F3C16" w14:textId="7C3EF53D">
      <w:pPr>
        <w:pStyle w:val="TOC2"/>
        <w:rPr>
          <w:rFonts w:asciiTheme="minorHAnsi" w:hAnsiTheme="minorHAnsi"/>
          <w:noProof/>
          <w:kern w:val="2"/>
          <w:sz w:val="24"/>
          <w:lang w:val="en-IN" w:eastAsia="en-IN"/>
          <w14:ligatures w14:val="standardContextual"/>
        </w:rPr>
      </w:pPr>
      <w:r>
        <w:rPr>
          <w:noProof/>
        </w:rPr>
        <w:t>4.2</w:t>
      </w:r>
      <w:r>
        <w:rPr>
          <w:rFonts w:asciiTheme="minorHAnsi" w:hAnsiTheme="minorHAnsi"/>
          <w:noProof/>
          <w:kern w:val="2"/>
          <w:sz w:val="24"/>
          <w:lang w:val="en-IN" w:eastAsia="en-IN"/>
          <w14:ligatures w14:val="standardContextual"/>
        </w:rPr>
        <w:tab/>
      </w:r>
      <w:r>
        <w:rPr>
          <w:noProof/>
        </w:rPr>
        <w:t>Version</w:t>
      </w:r>
      <w:r>
        <w:rPr>
          <w:noProof/>
        </w:rPr>
        <w:tab/>
      </w:r>
      <w:r>
        <w:rPr>
          <w:noProof/>
        </w:rPr>
        <w:fldChar w:fldCharType="begin"/>
      </w:r>
      <w:r>
        <w:rPr>
          <w:noProof/>
        </w:rPr>
        <w:instrText xml:space="preserve"> PAGEREF _Toc221710206 \h </w:instrText>
      </w:r>
      <w:r>
        <w:rPr>
          <w:noProof/>
        </w:rPr>
      </w:r>
      <w:r>
        <w:rPr>
          <w:noProof/>
        </w:rPr>
        <w:fldChar w:fldCharType="separate"/>
      </w:r>
      <w:r>
        <w:rPr>
          <w:noProof/>
        </w:rPr>
        <w:t>4</w:t>
      </w:r>
      <w:r>
        <w:rPr>
          <w:noProof/>
        </w:rPr>
        <w:fldChar w:fldCharType="end"/>
      </w:r>
    </w:p>
    <w:p w:rsidR="00CB6E4E" w:rsidRDefault="00CB6E4E" w14:paraId="5120C59F" w14:textId="0D68C292">
      <w:pPr>
        <w:pStyle w:val="TOC2"/>
        <w:rPr>
          <w:rFonts w:asciiTheme="minorHAnsi" w:hAnsiTheme="minorHAnsi"/>
          <w:noProof/>
          <w:kern w:val="2"/>
          <w:sz w:val="24"/>
          <w:lang w:val="en-IN" w:eastAsia="en-IN"/>
          <w14:ligatures w14:val="standardContextual"/>
        </w:rPr>
      </w:pPr>
      <w:r>
        <w:rPr>
          <w:noProof/>
        </w:rPr>
        <w:t>4.3</w:t>
      </w:r>
      <w:r>
        <w:rPr>
          <w:rFonts w:asciiTheme="minorHAnsi" w:hAnsiTheme="minorHAnsi"/>
          <w:noProof/>
          <w:kern w:val="2"/>
          <w:sz w:val="24"/>
          <w:lang w:val="en-IN" w:eastAsia="en-IN"/>
          <w14:ligatures w14:val="standardContextual"/>
        </w:rPr>
        <w:tab/>
      </w:r>
      <w:r>
        <w:rPr>
          <w:noProof/>
        </w:rPr>
        <w:t>Cluster Specification</w:t>
      </w:r>
      <w:r>
        <w:rPr>
          <w:noProof/>
        </w:rPr>
        <w:tab/>
      </w:r>
      <w:r>
        <w:rPr>
          <w:noProof/>
        </w:rPr>
        <w:fldChar w:fldCharType="begin"/>
      </w:r>
      <w:r>
        <w:rPr>
          <w:noProof/>
        </w:rPr>
        <w:instrText xml:space="preserve"> PAGEREF _Toc221710207 \h </w:instrText>
      </w:r>
      <w:r>
        <w:rPr>
          <w:noProof/>
        </w:rPr>
      </w:r>
      <w:r>
        <w:rPr>
          <w:noProof/>
        </w:rPr>
        <w:fldChar w:fldCharType="separate"/>
      </w:r>
      <w:r>
        <w:rPr>
          <w:noProof/>
        </w:rPr>
        <w:t>4</w:t>
      </w:r>
      <w:r>
        <w:rPr>
          <w:noProof/>
        </w:rPr>
        <w:fldChar w:fldCharType="end"/>
      </w:r>
    </w:p>
    <w:p w:rsidR="00CB6E4E" w:rsidRDefault="00CB6E4E" w14:paraId="714A565A" w14:textId="37F42F2A">
      <w:pPr>
        <w:pStyle w:val="TOC2"/>
        <w:rPr>
          <w:rFonts w:asciiTheme="minorHAnsi" w:hAnsiTheme="minorHAnsi"/>
          <w:noProof/>
          <w:kern w:val="2"/>
          <w:sz w:val="24"/>
          <w:lang w:val="en-IN" w:eastAsia="en-IN"/>
          <w14:ligatures w14:val="standardContextual"/>
        </w:rPr>
      </w:pPr>
      <w:r>
        <w:rPr>
          <w:noProof/>
        </w:rPr>
        <w:t>4.4</w:t>
      </w:r>
      <w:r>
        <w:rPr>
          <w:rFonts w:asciiTheme="minorHAnsi" w:hAnsiTheme="minorHAnsi"/>
          <w:noProof/>
          <w:kern w:val="2"/>
          <w:sz w:val="24"/>
          <w:lang w:val="en-IN" w:eastAsia="en-IN"/>
          <w14:ligatures w14:val="standardContextual"/>
        </w:rPr>
        <w:tab/>
      </w:r>
      <w:r>
        <w:rPr>
          <w:noProof/>
        </w:rPr>
        <w:t>Hardware Standards</w:t>
      </w:r>
      <w:r>
        <w:rPr>
          <w:noProof/>
        </w:rPr>
        <w:tab/>
      </w:r>
      <w:r>
        <w:rPr>
          <w:noProof/>
        </w:rPr>
        <w:fldChar w:fldCharType="begin"/>
      </w:r>
      <w:r>
        <w:rPr>
          <w:noProof/>
        </w:rPr>
        <w:instrText xml:space="preserve"> PAGEREF _Toc221710208 \h </w:instrText>
      </w:r>
      <w:r>
        <w:rPr>
          <w:noProof/>
        </w:rPr>
      </w:r>
      <w:r>
        <w:rPr>
          <w:noProof/>
        </w:rPr>
        <w:fldChar w:fldCharType="separate"/>
      </w:r>
      <w:r>
        <w:rPr>
          <w:noProof/>
        </w:rPr>
        <w:t>4</w:t>
      </w:r>
      <w:r>
        <w:rPr>
          <w:noProof/>
        </w:rPr>
        <w:fldChar w:fldCharType="end"/>
      </w:r>
    </w:p>
    <w:p w:rsidR="00CB6E4E" w:rsidRDefault="00CB6E4E" w14:paraId="4BDFA29F" w14:textId="0F144713">
      <w:pPr>
        <w:pStyle w:val="TOC2"/>
        <w:rPr>
          <w:rFonts w:asciiTheme="minorHAnsi" w:hAnsiTheme="minorHAnsi"/>
          <w:noProof/>
          <w:kern w:val="2"/>
          <w:sz w:val="24"/>
          <w:lang w:val="en-IN" w:eastAsia="en-IN"/>
          <w14:ligatures w14:val="standardContextual"/>
        </w:rPr>
      </w:pPr>
      <w:r>
        <w:rPr>
          <w:noProof/>
        </w:rPr>
        <w:t>4.5</w:t>
      </w:r>
      <w:r>
        <w:rPr>
          <w:rFonts w:asciiTheme="minorHAnsi" w:hAnsiTheme="minorHAnsi"/>
          <w:noProof/>
          <w:kern w:val="2"/>
          <w:sz w:val="24"/>
          <w:lang w:val="en-IN" w:eastAsia="en-IN"/>
          <w14:ligatures w14:val="standardContextual"/>
        </w:rPr>
        <w:tab/>
      </w:r>
      <w:r>
        <w:rPr>
          <w:noProof/>
        </w:rPr>
        <w:t>Storage and performance classes</w:t>
      </w:r>
      <w:r>
        <w:rPr>
          <w:noProof/>
        </w:rPr>
        <w:tab/>
      </w:r>
      <w:r>
        <w:rPr>
          <w:noProof/>
        </w:rPr>
        <w:fldChar w:fldCharType="begin"/>
      </w:r>
      <w:r>
        <w:rPr>
          <w:noProof/>
        </w:rPr>
        <w:instrText xml:space="preserve"> PAGEREF _Toc221710209 \h </w:instrText>
      </w:r>
      <w:r>
        <w:rPr>
          <w:noProof/>
        </w:rPr>
      </w:r>
      <w:r>
        <w:rPr>
          <w:noProof/>
        </w:rPr>
        <w:fldChar w:fldCharType="separate"/>
      </w:r>
      <w:r>
        <w:rPr>
          <w:noProof/>
        </w:rPr>
        <w:t>7</w:t>
      </w:r>
      <w:r>
        <w:rPr>
          <w:noProof/>
        </w:rPr>
        <w:fldChar w:fldCharType="end"/>
      </w:r>
    </w:p>
    <w:p w:rsidR="00CB6E4E" w:rsidRDefault="00CB6E4E" w14:paraId="5D6E8534" w14:textId="0A46EEBA">
      <w:pPr>
        <w:pStyle w:val="TOC2"/>
        <w:rPr>
          <w:rFonts w:asciiTheme="minorHAnsi" w:hAnsiTheme="minorHAnsi"/>
          <w:noProof/>
          <w:kern w:val="2"/>
          <w:sz w:val="24"/>
          <w:lang w:val="en-IN" w:eastAsia="en-IN"/>
          <w14:ligatures w14:val="standardContextual"/>
        </w:rPr>
      </w:pPr>
      <w:r>
        <w:rPr>
          <w:noProof/>
        </w:rPr>
        <w:t>4.6</w:t>
      </w:r>
      <w:r>
        <w:rPr>
          <w:rFonts w:asciiTheme="minorHAnsi" w:hAnsiTheme="minorHAnsi"/>
          <w:noProof/>
          <w:kern w:val="2"/>
          <w:sz w:val="24"/>
          <w:lang w:val="en-IN" w:eastAsia="en-IN"/>
          <w14:ligatures w14:val="standardContextual"/>
        </w:rPr>
        <w:tab/>
      </w:r>
      <w:r>
        <w:rPr>
          <w:noProof/>
        </w:rPr>
        <w:t>Networking</w:t>
      </w:r>
      <w:r>
        <w:rPr>
          <w:noProof/>
        </w:rPr>
        <w:tab/>
      </w:r>
      <w:r>
        <w:rPr>
          <w:noProof/>
        </w:rPr>
        <w:fldChar w:fldCharType="begin"/>
      </w:r>
      <w:r>
        <w:rPr>
          <w:noProof/>
        </w:rPr>
        <w:instrText xml:space="preserve"> PAGEREF _Toc221710210 \h </w:instrText>
      </w:r>
      <w:r>
        <w:rPr>
          <w:noProof/>
        </w:rPr>
      </w:r>
      <w:r>
        <w:rPr>
          <w:noProof/>
        </w:rPr>
        <w:fldChar w:fldCharType="separate"/>
      </w:r>
      <w:r>
        <w:rPr>
          <w:noProof/>
        </w:rPr>
        <w:t>7</w:t>
      </w:r>
      <w:r>
        <w:rPr>
          <w:noProof/>
        </w:rPr>
        <w:fldChar w:fldCharType="end"/>
      </w:r>
    </w:p>
    <w:p w:rsidR="00CB6E4E" w:rsidRDefault="00CB6E4E" w14:paraId="73F8F4C1" w14:textId="028BA5F0">
      <w:pPr>
        <w:pStyle w:val="TOC1"/>
        <w:rPr>
          <w:rFonts w:asciiTheme="minorHAnsi" w:hAnsiTheme="minorHAnsi"/>
          <w:kern w:val="2"/>
          <w:sz w:val="24"/>
          <w:szCs w:val="24"/>
          <w:lang w:val="en-IN" w:eastAsia="en-IN"/>
          <w14:ligatures w14:val="standardContextual"/>
        </w:rPr>
      </w:pPr>
      <w:r>
        <w:t>5</w:t>
      </w:r>
      <w:r>
        <w:rPr>
          <w:rFonts w:asciiTheme="minorHAnsi" w:hAnsiTheme="minorHAnsi"/>
          <w:kern w:val="2"/>
          <w:sz w:val="24"/>
          <w:szCs w:val="24"/>
          <w:lang w:val="en-IN" w:eastAsia="en-IN"/>
          <w14:ligatures w14:val="standardContextual"/>
        </w:rPr>
        <w:tab/>
      </w:r>
      <w:r>
        <w:t>Configuration Standard</w:t>
      </w:r>
      <w:r>
        <w:tab/>
      </w:r>
      <w:r>
        <w:fldChar w:fldCharType="begin"/>
      </w:r>
      <w:r>
        <w:instrText xml:space="preserve"> PAGEREF _Toc221710211 \h </w:instrText>
      </w:r>
      <w:r>
        <w:fldChar w:fldCharType="separate"/>
      </w:r>
      <w:r>
        <w:t>8</w:t>
      </w:r>
      <w:r>
        <w:fldChar w:fldCharType="end"/>
      </w:r>
    </w:p>
    <w:p w:rsidR="00CB6E4E" w:rsidRDefault="00CB6E4E" w14:paraId="30D27A4A" w14:textId="677A4675">
      <w:pPr>
        <w:pStyle w:val="TOC2"/>
        <w:rPr>
          <w:rFonts w:asciiTheme="minorHAnsi" w:hAnsiTheme="minorHAnsi"/>
          <w:noProof/>
          <w:kern w:val="2"/>
          <w:sz w:val="24"/>
          <w:lang w:val="en-IN" w:eastAsia="en-IN"/>
          <w14:ligatures w14:val="standardContextual"/>
        </w:rPr>
      </w:pPr>
      <w:r>
        <w:rPr>
          <w:noProof/>
        </w:rPr>
        <w:t>5.1</w:t>
      </w:r>
      <w:r>
        <w:rPr>
          <w:rFonts w:asciiTheme="minorHAnsi" w:hAnsiTheme="minorHAnsi"/>
          <w:noProof/>
          <w:kern w:val="2"/>
          <w:sz w:val="24"/>
          <w:lang w:val="en-IN" w:eastAsia="en-IN"/>
          <w14:ligatures w14:val="standardContextual"/>
        </w:rPr>
        <w:tab/>
      </w:r>
      <w:r>
        <w:rPr>
          <w:noProof/>
        </w:rPr>
        <w:t>Cluster deployment</w:t>
      </w:r>
      <w:r>
        <w:rPr>
          <w:noProof/>
        </w:rPr>
        <w:tab/>
      </w:r>
      <w:r>
        <w:rPr>
          <w:noProof/>
        </w:rPr>
        <w:fldChar w:fldCharType="begin"/>
      </w:r>
      <w:r>
        <w:rPr>
          <w:noProof/>
        </w:rPr>
        <w:instrText xml:space="preserve"> PAGEREF _Toc221710212 \h </w:instrText>
      </w:r>
      <w:r>
        <w:rPr>
          <w:noProof/>
        </w:rPr>
      </w:r>
      <w:r>
        <w:rPr>
          <w:noProof/>
        </w:rPr>
        <w:fldChar w:fldCharType="separate"/>
      </w:r>
      <w:r>
        <w:rPr>
          <w:noProof/>
        </w:rPr>
        <w:t>8</w:t>
      </w:r>
      <w:r>
        <w:rPr>
          <w:noProof/>
        </w:rPr>
        <w:fldChar w:fldCharType="end"/>
      </w:r>
    </w:p>
    <w:p w:rsidR="00CB6E4E" w:rsidRDefault="00CB6E4E" w14:paraId="15AA2B32" w14:textId="39B16B5C">
      <w:pPr>
        <w:pStyle w:val="TOC2"/>
        <w:rPr>
          <w:rFonts w:asciiTheme="minorHAnsi" w:hAnsiTheme="minorHAnsi"/>
          <w:noProof/>
          <w:kern w:val="2"/>
          <w:sz w:val="24"/>
          <w:lang w:val="en-IN" w:eastAsia="en-IN"/>
          <w14:ligatures w14:val="standardContextual"/>
        </w:rPr>
      </w:pPr>
      <w:r>
        <w:rPr>
          <w:noProof/>
        </w:rPr>
        <w:t>5.2</w:t>
      </w:r>
      <w:r>
        <w:rPr>
          <w:rFonts w:asciiTheme="minorHAnsi" w:hAnsiTheme="minorHAnsi"/>
          <w:noProof/>
          <w:kern w:val="2"/>
          <w:sz w:val="24"/>
          <w:lang w:val="en-IN" w:eastAsia="en-IN"/>
          <w14:ligatures w14:val="standardContextual"/>
        </w:rPr>
        <w:tab/>
      </w:r>
      <w:r>
        <w:rPr>
          <w:noProof/>
        </w:rPr>
        <w:t>Container Network Interface</w:t>
      </w:r>
      <w:r>
        <w:rPr>
          <w:noProof/>
        </w:rPr>
        <w:tab/>
      </w:r>
      <w:r>
        <w:rPr>
          <w:noProof/>
        </w:rPr>
        <w:fldChar w:fldCharType="begin"/>
      </w:r>
      <w:r>
        <w:rPr>
          <w:noProof/>
        </w:rPr>
        <w:instrText xml:space="preserve"> PAGEREF _Toc221710213 \h </w:instrText>
      </w:r>
      <w:r>
        <w:rPr>
          <w:noProof/>
        </w:rPr>
      </w:r>
      <w:r>
        <w:rPr>
          <w:noProof/>
        </w:rPr>
        <w:fldChar w:fldCharType="separate"/>
      </w:r>
      <w:r>
        <w:rPr>
          <w:noProof/>
        </w:rPr>
        <w:t>17</w:t>
      </w:r>
      <w:r>
        <w:rPr>
          <w:noProof/>
        </w:rPr>
        <w:fldChar w:fldCharType="end"/>
      </w:r>
    </w:p>
    <w:p w:rsidR="00CB6E4E" w:rsidRDefault="00CB6E4E" w14:paraId="3C47ED7D" w14:textId="065BC957">
      <w:pPr>
        <w:pStyle w:val="TOC2"/>
        <w:rPr>
          <w:rFonts w:asciiTheme="minorHAnsi" w:hAnsiTheme="minorHAnsi"/>
          <w:noProof/>
          <w:kern w:val="2"/>
          <w:sz w:val="24"/>
          <w:lang w:val="en-IN" w:eastAsia="en-IN"/>
          <w14:ligatures w14:val="standardContextual"/>
        </w:rPr>
      </w:pPr>
      <w:r>
        <w:rPr>
          <w:noProof/>
        </w:rPr>
        <w:t>5.3</w:t>
      </w:r>
      <w:r>
        <w:rPr>
          <w:rFonts w:asciiTheme="minorHAnsi" w:hAnsiTheme="minorHAnsi"/>
          <w:noProof/>
          <w:kern w:val="2"/>
          <w:sz w:val="24"/>
          <w:lang w:val="en-IN" w:eastAsia="en-IN"/>
          <w14:ligatures w14:val="standardContextual"/>
        </w:rPr>
        <w:tab/>
      </w:r>
      <w:r>
        <w:rPr>
          <w:noProof/>
        </w:rPr>
        <w:t>Container Storage Interface</w:t>
      </w:r>
      <w:r>
        <w:rPr>
          <w:noProof/>
        </w:rPr>
        <w:tab/>
      </w:r>
      <w:r>
        <w:rPr>
          <w:noProof/>
        </w:rPr>
        <w:fldChar w:fldCharType="begin"/>
      </w:r>
      <w:r>
        <w:rPr>
          <w:noProof/>
        </w:rPr>
        <w:instrText xml:space="preserve"> PAGEREF _Toc221710214 \h </w:instrText>
      </w:r>
      <w:r>
        <w:rPr>
          <w:noProof/>
        </w:rPr>
      </w:r>
      <w:r>
        <w:rPr>
          <w:noProof/>
        </w:rPr>
        <w:fldChar w:fldCharType="separate"/>
      </w:r>
      <w:r>
        <w:rPr>
          <w:noProof/>
        </w:rPr>
        <w:t>18</w:t>
      </w:r>
      <w:r>
        <w:rPr>
          <w:noProof/>
        </w:rPr>
        <w:fldChar w:fldCharType="end"/>
      </w:r>
    </w:p>
    <w:p w:rsidR="00CB6E4E" w:rsidRDefault="00CB6E4E" w14:paraId="2E6EA376" w14:textId="0093D2C9">
      <w:pPr>
        <w:pStyle w:val="TOC2"/>
        <w:rPr>
          <w:rFonts w:asciiTheme="minorHAnsi" w:hAnsiTheme="minorHAnsi"/>
          <w:noProof/>
          <w:kern w:val="2"/>
          <w:sz w:val="24"/>
          <w:lang w:val="en-IN" w:eastAsia="en-IN"/>
          <w14:ligatures w14:val="standardContextual"/>
        </w:rPr>
      </w:pPr>
      <w:r>
        <w:rPr>
          <w:noProof/>
        </w:rPr>
        <w:t>5.4</w:t>
      </w:r>
      <w:r>
        <w:rPr>
          <w:rFonts w:asciiTheme="minorHAnsi" w:hAnsiTheme="minorHAnsi"/>
          <w:noProof/>
          <w:kern w:val="2"/>
          <w:sz w:val="24"/>
          <w:lang w:val="en-IN" w:eastAsia="en-IN"/>
          <w14:ligatures w14:val="standardContextual"/>
        </w:rPr>
        <w:tab/>
      </w:r>
      <w:r>
        <w:rPr>
          <w:noProof/>
        </w:rPr>
        <w:t>Namespace/Project creation</w:t>
      </w:r>
      <w:r>
        <w:rPr>
          <w:noProof/>
        </w:rPr>
        <w:tab/>
      </w:r>
      <w:r>
        <w:rPr>
          <w:noProof/>
        </w:rPr>
        <w:fldChar w:fldCharType="begin"/>
      </w:r>
      <w:r>
        <w:rPr>
          <w:noProof/>
        </w:rPr>
        <w:instrText xml:space="preserve"> PAGEREF _Toc221710215 \h </w:instrText>
      </w:r>
      <w:r>
        <w:rPr>
          <w:noProof/>
        </w:rPr>
      </w:r>
      <w:r>
        <w:rPr>
          <w:noProof/>
        </w:rPr>
        <w:fldChar w:fldCharType="separate"/>
      </w:r>
      <w:r>
        <w:rPr>
          <w:noProof/>
        </w:rPr>
        <w:t>21</w:t>
      </w:r>
      <w:r>
        <w:rPr>
          <w:noProof/>
        </w:rPr>
        <w:fldChar w:fldCharType="end"/>
      </w:r>
    </w:p>
    <w:p w:rsidR="00CB6E4E" w:rsidRDefault="00CB6E4E" w14:paraId="6581B18B" w14:textId="16DD5DDE">
      <w:pPr>
        <w:pStyle w:val="TOC2"/>
        <w:rPr>
          <w:rFonts w:asciiTheme="minorHAnsi" w:hAnsiTheme="minorHAnsi"/>
          <w:noProof/>
          <w:kern w:val="2"/>
          <w:sz w:val="24"/>
          <w:lang w:val="en-IN" w:eastAsia="en-IN"/>
          <w14:ligatures w14:val="standardContextual"/>
        </w:rPr>
      </w:pPr>
      <w:r>
        <w:rPr>
          <w:noProof/>
        </w:rPr>
        <w:t>5.5</w:t>
      </w:r>
      <w:r>
        <w:rPr>
          <w:rFonts w:asciiTheme="minorHAnsi" w:hAnsiTheme="minorHAnsi"/>
          <w:noProof/>
          <w:kern w:val="2"/>
          <w:sz w:val="24"/>
          <w:lang w:val="en-IN" w:eastAsia="en-IN"/>
          <w14:ligatures w14:val="standardContextual"/>
        </w:rPr>
        <w:tab/>
      </w:r>
      <w:r>
        <w:rPr>
          <w:noProof/>
        </w:rPr>
        <w:t>Adding Resource quotas and Limit Ranges</w:t>
      </w:r>
      <w:r>
        <w:rPr>
          <w:noProof/>
        </w:rPr>
        <w:tab/>
      </w:r>
      <w:r>
        <w:rPr>
          <w:noProof/>
        </w:rPr>
        <w:fldChar w:fldCharType="begin"/>
      </w:r>
      <w:r>
        <w:rPr>
          <w:noProof/>
        </w:rPr>
        <w:instrText xml:space="preserve"> PAGEREF _Toc221710216 \h </w:instrText>
      </w:r>
      <w:r>
        <w:rPr>
          <w:noProof/>
        </w:rPr>
      </w:r>
      <w:r>
        <w:rPr>
          <w:noProof/>
        </w:rPr>
        <w:fldChar w:fldCharType="separate"/>
      </w:r>
      <w:r>
        <w:rPr>
          <w:noProof/>
        </w:rPr>
        <w:t>22</w:t>
      </w:r>
      <w:r>
        <w:rPr>
          <w:noProof/>
        </w:rPr>
        <w:fldChar w:fldCharType="end"/>
      </w:r>
    </w:p>
    <w:p w:rsidR="00CB6E4E" w:rsidRDefault="00CB6E4E" w14:paraId="3B850CDE" w14:textId="13958895">
      <w:pPr>
        <w:pStyle w:val="TOC2"/>
        <w:rPr>
          <w:rFonts w:asciiTheme="minorHAnsi" w:hAnsiTheme="minorHAnsi"/>
          <w:noProof/>
          <w:kern w:val="2"/>
          <w:sz w:val="24"/>
          <w:lang w:val="en-IN" w:eastAsia="en-IN"/>
          <w14:ligatures w14:val="standardContextual"/>
        </w:rPr>
      </w:pPr>
      <w:r>
        <w:rPr>
          <w:noProof/>
        </w:rPr>
        <w:t>5.6</w:t>
      </w:r>
      <w:r>
        <w:rPr>
          <w:rFonts w:asciiTheme="minorHAnsi" w:hAnsiTheme="minorHAnsi"/>
          <w:noProof/>
          <w:kern w:val="2"/>
          <w:sz w:val="24"/>
          <w:lang w:val="en-IN" w:eastAsia="en-IN"/>
          <w14:ligatures w14:val="standardContextual"/>
        </w:rPr>
        <w:tab/>
      </w:r>
      <w:r>
        <w:rPr>
          <w:noProof/>
        </w:rPr>
        <w:t>RBAC//Roles/Role Binding</w:t>
      </w:r>
      <w:r>
        <w:rPr>
          <w:noProof/>
        </w:rPr>
        <w:tab/>
      </w:r>
      <w:r>
        <w:rPr>
          <w:noProof/>
        </w:rPr>
        <w:fldChar w:fldCharType="begin"/>
      </w:r>
      <w:r>
        <w:rPr>
          <w:noProof/>
        </w:rPr>
        <w:instrText xml:space="preserve"> PAGEREF _Toc221710217 \h </w:instrText>
      </w:r>
      <w:r>
        <w:rPr>
          <w:noProof/>
        </w:rPr>
      </w:r>
      <w:r>
        <w:rPr>
          <w:noProof/>
        </w:rPr>
        <w:fldChar w:fldCharType="separate"/>
      </w:r>
      <w:r>
        <w:rPr>
          <w:noProof/>
        </w:rPr>
        <w:t>23</w:t>
      </w:r>
      <w:r>
        <w:rPr>
          <w:noProof/>
        </w:rPr>
        <w:fldChar w:fldCharType="end"/>
      </w:r>
    </w:p>
    <w:p w:rsidR="00CB6E4E" w:rsidRDefault="00CB6E4E" w14:paraId="7A4B85A6" w14:textId="6946ED00">
      <w:pPr>
        <w:pStyle w:val="TOC2"/>
        <w:rPr>
          <w:rFonts w:asciiTheme="minorHAnsi" w:hAnsiTheme="minorHAnsi"/>
          <w:noProof/>
          <w:kern w:val="2"/>
          <w:sz w:val="24"/>
          <w:lang w:val="en-IN" w:eastAsia="en-IN"/>
          <w14:ligatures w14:val="standardContextual"/>
        </w:rPr>
      </w:pPr>
      <w:r>
        <w:rPr>
          <w:noProof/>
        </w:rPr>
        <w:t>5.7</w:t>
      </w:r>
      <w:r>
        <w:rPr>
          <w:rFonts w:asciiTheme="minorHAnsi" w:hAnsiTheme="minorHAnsi"/>
          <w:noProof/>
          <w:kern w:val="2"/>
          <w:sz w:val="24"/>
          <w:lang w:val="en-IN" w:eastAsia="en-IN"/>
          <w14:ligatures w14:val="standardContextual"/>
        </w:rPr>
        <w:tab/>
      </w:r>
      <w:r>
        <w:rPr>
          <w:noProof/>
        </w:rPr>
        <w:t>Secrets</w:t>
      </w:r>
      <w:r>
        <w:rPr>
          <w:noProof/>
        </w:rPr>
        <w:tab/>
      </w:r>
      <w:r>
        <w:rPr>
          <w:noProof/>
        </w:rPr>
        <w:fldChar w:fldCharType="begin"/>
      </w:r>
      <w:r>
        <w:rPr>
          <w:noProof/>
        </w:rPr>
        <w:instrText xml:space="preserve"> PAGEREF _Toc221710218 \h </w:instrText>
      </w:r>
      <w:r>
        <w:rPr>
          <w:noProof/>
        </w:rPr>
      </w:r>
      <w:r>
        <w:rPr>
          <w:noProof/>
        </w:rPr>
        <w:fldChar w:fldCharType="separate"/>
      </w:r>
      <w:r>
        <w:rPr>
          <w:noProof/>
        </w:rPr>
        <w:t>26</w:t>
      </w:r>
      <w:r>
        <w:rPr>
          <w:noProof/>
        </w:rPr>
        <w:fldChar w:fldCharType="end"/>
      </w:r>
    </w:p>
    <w:p w:rsidR="00CB6E4E" w:rsidRDefault="00CB6E4E" w14:paraId="3E532BD0" w14:textId="35CA0DD0">
      <w:pPr>
        <w:pStyle w:val="TOC2"/>
        <w:rPr>
          <w:rFonts w:asciiTheme="minorHAnsi" w:hAnsiTheme="minorHAnsi"/>
          <w:noProof/>
          <w:kern w:val="2"/>
          <w:sz w:val="24"/>
          <w:lang w:val="en-IN" w:eastAsia="en-IN"/>
          <w14:ligatures w14:val="standardContextual"/>
        </w:rPr>
      </w:pPr>
      <w:r>
        <w:rPr>
          <w:noProof/>
        </w:rPr>
        <w:t>5.8</w:t>
      </w:r>
      <w:r>
        <w:rPr>
          <w:rFonts w:asciiTheme="minorHAnsi" w:hAnsiTheme="minorHAnsi"/>
          <w:noProof/>
          <w:kern w:val="2"/>
          <w:sz w:val="24"/>
          <w:lang w:val="en-IN" w:eastAsia="en-IN"/>
          <w14:ligatures w14:val="standardContextual"/>
        </w:rPr>
        <w:tab/>
      </w:r>
      <w:r>
        <w:rPr>
          <w:noProof/>
        </w:rPr>
        <w:t>Storage class</w:t>
      </w:r>
      <w:r>
        <w:rPr>
          <w:noProof/>
        </w:rPr>
        <w:tab/>
      </w:r>
      <w:r>
        <w:rPr>
          <w:noProof/>
        </w:rPr>
        <w:fldChar w:fldCharType="begin"/>
      </w:r>
      <w:r>
        <w:rPr>
          <w:noProof/>
        </w:rPr>
        <w:instrText xml:space="preserve"> PAGEREF _Toc221710219 \h </w:instrText>
      </w:r>
      <w:r>
        <w:rPr>
          <w:noProof/>
        </w:rPr>
      </w:r>
      <w:r>
        <w:rPr>
          <w:noProof/>
        </w:rPr>
        <w:fldChar w:fldCharType="separate"/>
      </w:r>
      <w:r>
        <w:rPr>
          <w:noProof/>
        </w:rPr>
        <w:t>34</w:t>
      </w:r>
      <w:r>
        <w:rPr>
          <w:noProof/>
        </w:rPr>
        <w:fldChar w:fldCharType="end"/>
      </w:r>
    </w:p>
    <w:p w:rsidR="00CB6E4E" w:rsidRDefault="00CB6E4E" w14:paraId="17C4A3CE" w14:textId="1C5A6F80">
      <w:pPr>
        <w:pStyle w:val="TOC2"/>
        <w:rPr>
          <w:rFonts w:asciiTheme="minorHAnsi" w:hAnsiTheme="minorHAnsi"/>
          <w:noProof/>
          <w:kern w:val="2"/>
          <w:sz w:val="24"/>
          <w:lang w:val="en-IN" w:eastAsia="en-IN"/>
          <w14:ligatures w14:val="standardContextual"/>
        </w:rPr>
      </w:pPr>
      <w:r>
        <w:rPr>
          <w:noProof/>
        </w:rPr>
        <w:t>5.9</w:t>
      </w:r>
      <w:r>
        <w:rPr>
          <w:rFonts w:asciiTheme="minorHAnsi" w:hAnsiTheme="minorHAnsi"/>
          <w:noProof/>
          <w:kern w:val="2"/>
          <w:sz w:val="24"/>
          <w:lang w:val="en-IN" w:eastAsia="en-IN"/>
          <w14:ligatures w14:val="standardContextual"/>
        </w:rPr>
        <w:tab/>
      </w:r>
      <w:r>
        <w:rPr>
          <w:noProof/>
        </w:rPr>
        <w:t>Persistent Volumes Claims</w:t>
      </w:r>
      <w:r>
        <w:rPr>
          <w:noProof/>
        </w:rPr>
        <w:tab/>
      </w:r>
      <w:r>
        <w:rPr>
          <w:noProof/>
        </w:rPr>
        <w:fldChar w:fldCharType="begin"/>
      </w:r>
      <w:r>
        <w:rPr>
          <w:noProof/>
        </w:rPr>
        <w:instrText xml:space="preserve"> PAGEREF _Toc221710220 \h </w:instrText>
      </w:r>
      <w:r>
        <w:rPr>
          <w:noProof/>
        </w:rPr>
      </w:r>
      <w:r>
        <w:rPr>
          <w:noProof/>
        </w:rPr>
        <w:fldChar w:fldCharType="separate"/>
      </w:r>
      <w:r>
        <w:rPr>
          <w:noProof/>
        </w:rPr>
        <w:t>37</w:t>
      </w:r>
      <w:r>
        <w:rPr>
          <w:noProof/>
        </w:rPr>
        <w:fldChar w:fldCharType="end"/>
      </w:r>
    </w:p>
    <w:p w:rsidR="00CB6E4E" w:rsidRDefault="00CB6E4E" w14:paraId="6DCCD61F" w14:textId="08F60E70">
      <w:pPr>
        <w:pStyle w:val="TOC2"/>
        <w:rPr>
          <w:rFonts w:asciiTheme="minorHAnsi" w:hAnsiTheme="minorHAnsi"/>
          <w:noProof/>
          <w:kern w:val="2"/>
          <w:sz w:val="24"/>
          <w:lang w:val="en-IN" w:eastAsia="en-IN"/>
          <w14:ligatures w14:val="standardContextual"/>
        </w:rPr>
      </w:pPr>
      <w:r>
        <w:rPr>
          <w:noProof/>
        </w:rPr>
        <w:t>5.10</w:t>
      </w:r>
      <w:r>
        <w:rPr>
          <w:rFonts w:asciiTheme="minorHAnsi" w:hAnsiTheme="minorHAnsi"/>
          <w:noProof/>
          <w:kern w:val="2"/>
          <w:sz w:val="24"/>
          <w:lang w:val="en-IN" w:eastAsia="en-IN"/>
          <w14:ligatures w14:val="standardContextual"/>
        </w:rPr>
        <w:tab/>
      </w:r>
      <w:r>
        <w:rPr>
          <w:noProof/>
        </w:rPr>
        <w:t>Create Containers</w:t>
      </w:r>
      <w:r>
        <w:rPr>
          <w:noProof/>
        </w:rPr>
        <w:tab/>
      </w:r>
      <w:r>
        <w:rPr>
          <w:noProof/>
        </w:rPr>
        <w:fldChar w:fldCharType="begin"/>
      </w:r>
      <w:r>
        <w:rPr>
          <w:noProof/>
        </w:rPr>
        <w:instrText xml:space="preserve"> PAGEREF _Toc221710221 \h </w:instrText>
      </w:r>
      <w:r>
        <w:rPr>
          <w:noProof/>
        </w:rPr>
      </w:r>
      <w:r>
        <w:rPr>
          <w:noProof/>
        </w:rPr>
        <w:fldChar w:fldCharType="separate"/>
      </w:r>
      <w:r>
        <w:rPr>
          <w:noProof/>
        </w:rPr>
        <w:t>37</w:t>
      </w:r>
      <w:r>
        <w:rPr>
          <w:noProof/>
        </w:rPr>
        <w:fldChar w:fldCharType="end"/>
      </w:r>
    </w:p>
    <w:p w:rsidR="00CB6E4E" w:rsidRDefault="00CB6E4E" w14:paraId="663F5D9E" w14:textId="766AE170">
      <w:pPr>
        <w:pStyle w:val="TOC2"/>
        <w:rPr>
          <w:rFonts w:asciiTheme="minorHAnsi" w:hAnsiTheme="minorHAnsi"/>
          <w:noProof/>
          <w:kern w:val="2"/>
          <w:sz w:val="24"/>
          <w:lang w:val="en-IN" w:eastAsia="en-IN"/>
          <w14:ligatures w14:val="standardContextual"/>
        </w:rPr>
      </w:pPr>
      <w:r>
        <w:rPr>
          <w:noProof/>
        </w:rPr>
        <w:t>5.11</w:t>
      </w:r>
      <w:r>
        <w:rPr>
          <w:rFonts w:asciiTheme="minorHAnsi" w:hAnsiTheme="minorHAnsi"/>
          <w:noProof/>
          <w:kern w:val="2"/>
          <w:sz w:val="24"/>
          <w:lang w:val="en-IN" w:eastAsia="en-IN"/>
          <w14:ligatures w14:val="standardContextual"/>
        </w:rPr>
        <w:tab/>
      </w:r>
      <w:r>
        <w:rPr>
          <w:noProof/>
        </w:rPr>
        <w:t>Services and Exposure of a Service</w:t>
      </w:r>
      <w:r>
        <w:rPr>
          <w:noProof/>
        </w:rPr>
        <w:tab/>
      </w:r>
      <w:r>
        <w:rPr>
          <w:noProof/>
        </w:rPr>
        <w:fldChar w:fldCharType="begin"/>
      </w:r>
      <w:r>
        <w:rPr>
          <w:noProof/>
        </w:rPr>
        <w:instrText xml:space="preserve"> PAGEREF _Toc221710222 \h </w:instrText>
      </w:r>
      <w:r>
        <w:rPr>
          <w:noProof/>
        </w:rPr>
      </w:r>
      <w:r>
        <w:rPr>
          <w:noProof/>
        </w:rPr>
        <w:fldChar w:fldCharType="separate"/>
      </w:r>
      <w:r>
        <w:rPr>
          <w:noProof/>
        </w:rPr>
        <w:t>40</w:t>
      </w:r>
      <w:r>
        <w:rPr>
          <w:noProof/>
        </w:rPr>
        <w:fldChar w:fldCharType="end"/>
      </w:r>
    </w:p>
    <w:p w:rsidR="00CB6E4E" w:rsidRDefault="00CB6E4E" w14:paraId="27F76811" w14:textId="21C6ACDB">
      <w:pPr>
        <w:pStyle w:val="TOC2"/>
        <w:rPr>
          <w:rFonts w:asciiTheme="minorHAnsi" w:hAnsiTheme="minorHAnsi"/>
          <w:noProof/>
          <w:kern w:val="2"/>
          <w:sz w:val="24"/>
          <w:lang w:val="en-IN" w:eastAsia="en-IN"/>
          <w14:ligatures w14:val="standardContextual"/>
        </w:rPr>
      </w:pPr>
      <w:r>
        <w:rPr>
          <w:noProof/>
        </w:rPr>
        <w:t>5.12</w:t>
      </w:r>
      <w:r>
        <w:rPr>
          <w:rFonts w:asciiTheme="minorHAnsi" w:hAnsiTheme="minorHAnsi"/>
          <w:noProof/>
          <w:kern w:val="2"/>
          <w:sz w:val="24"/>
          <w:lang w:val="en-IN" w:eastAsia="en-IN"/>
          <w14:ligatures w14:val="standardContextual"/>
        </w:rPr>
        <w:tab/>
      </w:r>
      <w:r>
        <w:rPr>
          <w:noProof/>
        </w:rPr>
        <w:t>Auto Scaling Horizontal/Verticle</w:t>
      </w:r>
      <w:r>
        <w:rPr>
          <w:noProof/>
        </w:rPr>
        <w:tab/>
      </w:r>
      <w:r>
        <w:rPr>
          <w:noProof/>
        </w:rPr>
        <w:fldChar w:fldCharType="begin"/>
      </w:r>
      <w:r>
        <w:rPr>
          <w:noProof/>
        </w:rPr>
        <w:instrText xml:space="preserve"> PAGEREF _Toc221710223 \h </w:instrText>
      </w:r>
      <w:r>
        <w:rPr>
          <w:noProof/>
        </w:rPr>
      </w:r>
      <w:r>
        <w:rPr>
          <w:noProof/>
        </w:rPr>
        <w:fldChar w:fldCharType="separate"/>
      </w:r>
      <w:r>
        <w:rPr>
          <w:noProof/>
        </w:rPr>
        <w:t>45</w:t>
      </w:r>
      <w:r>
        <w:rPr>
          <w:noProof/>
        </w:rPr>
        <w:fldChar w:fldCharType="end"/>
      </w:r>
    </w:p>
    <w:p w:rsidR="00CB6E4E" w:rsidRDefault="00CB6E4E" w14:paraId="59601CB5" w14:textId="44E969F0">
      <w:pPr>
        <w:pStyle w:val="TOC2"/>
        <w:rPr>
          <w:rFonts w:asciiTheme="minorHAnsi" w:hAnsiTheme="minorHAnsi"/>
          <w:noProof/>
          <w:kern w:val="2"/>
          <w:sz w:val="24"/>
          <w:lang w:val="en-IN" w:eastAsia="en-IN"/>
          <w14:ligatures w14:val="standardContextual"/>
        </w:rPr>
      </w:pPr>
      <w:r>
        <w:rPr>
          <w:noProof/>
        </w:rPr>
        <w:t>5.13</w:t>
      </w:r>
      <w:r>
        <w:rPr>
          <w:rFonts w:asciiTheme="minorHAnsi" w:hAnsiTheme="minorHAnsi"/>
          <w:noProof/>
          <w:kern w:val="2"/>
          <w:sz w:val="24"/>
          <w:lang w:val="en-IN" w:eastAsia="en-IN"/>
          <w14:ligatures w14:val="standardContextual"/>
        </w:rPr>
        <w:tab/>
      </w:r>
      <w:r>
        <w:rPr>
          <w:noProof/>
        </w:rPr>
        <w:t>Security as a policy</w:t>
      </w:r>
      <w:r>
        <w:rPr>
          <w:noProof/>
        </w:rPr>
        <w:tab/>
      </w:r>
      <w:r>
        <w:rPr>
          <w:noProof/>
        </w:rPr>
        <w:fldChar w:fldCharType="begin"/>
      </w:r>
      <w:r>
        <w:rPr>
          <w:noProof/>
        </w:rPr>
        <w:instrText xml:space="preserve"> PAGEREF _Toc221710224 \h </w:instrText>
      </w:r>
      <w:r>
        <w:rPr>
          <w:noProof/>
        </w:rPr>
      </w:r>
      <w:r>
        <w:rPr>
          <w:noProof/>
        </w:rPr>
        <w:fldChar w:fldCharType="separate"/>
      </w:r>
      <w:r>
        <w:rPr>
          <w:noProof/>
        </w:rPr>
        <w:t>48</w:t>
      </w:r>
      <w:r>
        <w:rPr>
          <w:noProof/>
        </w:rPr>
        <w:fldChar w:fldCharType="end"/>
      </w:r>
    </w:p>
    <w:p w:rsidR="00CB6E4E" w:rsidRDefault="00CB6E4E" w14:paraId="573A1F00" w14:textId="7FF9F7D0">
      <w:pPr>
        <w:pStyle w:val="TOC2"/>
        <w:rPr>
          <w:rFonts w:asciiTheme="minorHAnsi" w:hAnsiTheme="minorHAnsi"/>
          <w:noProof/>
          <w:kern w:val="2"/>
          <w:sz w:val="24"/>
          <w:lang w:val="en-IN" w:eastAsia="en-IN"/>
          <w14:ligatures w14:val="standardContextual"/>
        </w:rPr>
      </w:pPr>
      <w:r>
        <w:rPr>
          <w:noProof/>
        </w:rPr>
        <w:t>5.14</w:t>
      </w:r>
      <w:r>
        <w:rPr>
          <w:rFonts w:asciiTheme="minorHAnsi" w:hAnsiTheme="minorHAnsi"/>
          <w:noProof/>
          <w:kern w:val="2"/>
          <w:sz w:val="24"/>
          <w:lang w:val="en-IN" w:eastAsia="en-IN"/>
          <w14:ligatures w14:val="standardContextual"/>
        </w:rPr>
        <w:tab/>
      </w:r>
      <w:r>
        <w:rPr>
          <w:noProof/>
        </w:rPr>
        <w:t>Create rack level High Availability</w:t>
      </w:r>
      <w:r>
        <w:rPr>
          <w:noProof/>
        </w:rPr>
        <w:tab/>
      </w:r>
      <w:r>
        <w:rPr>
          <w:noProof/>
        </w:rPr>
        <w:fldChar w:fldCharType="begin"/>
      </w:r>
      <w:r>
        <w:rPr>
          <w:noProof/>
        </w:rPr>
        <w:instrText xml:space="preserve"> PAGEREF _Toc221710225 \h </w:instrText>
      </w:r>
      <w:r>
        <w:rPr>
          <w:noProof/>
        </w:rPr>
      </w:r>
      <w:r>
        <w:rPr>
          <w:noProof/>
        </w:rPr>
        <w:fldChar w:fldCharType="separate"/>
      </w:r>
      <w:r>
        <w:rPr>
          <w:noProof/>
        </w:rPr>
        <w:t>49</w:t>
      </w:r>
      <w:r>
        <w:rPr>
          <w:noProof/>
        </w:rPr>
        <w:fldChar w:fldCharType="end"/>
      </w:r>
    </w:p>
    <w:p w:rsidR="00CB6E4E" w:rsidRDefault="00CB6E4E" w14:paraId="6BC41545" w14:textId="5A2428B4">
      <w:pPr>
        <w:pStyle w:val="TOC2"/>
        <w:rPr>
          <w:rFonts w:asciiTheme="minorHAnsi" w:hAnsiTheme="minorHAnsi"/>
          <w:noProof/>
          <w:kern w:val="2"/>
          <w:sz w:val="24"/>
          <w:lang w:val="en-IN" w:eastAsia="en-IN"/>
          <w14:ligatures w14:val="standardContextual"/>
        </w:rPr>
      </w:pPr>
      <w:r>
        <w:rPr>
          <w:noProof/>
        </w:rPr>
        <w:t>5.15</w:t>
      </w:r>
      <w:r>
        <w:rPr>
          <w:rFonts w:asciiTheme="minorHAnsi" w:hAnsiTheme="minorHAnsi"/>
          <w:noProof/>
          <w:kern w:val="2"/>
          <w:sz w:val="24"/>
          <w:lang w:val="en-IN" w:eastAsia="en-IN"/>
          <w14:ligatures w14:val="standardContextual"/>
        </w:rPr>
        <w:tab/>
      </w:r>
      <w:r>
        <w:rPr>
          <w:noProof/>
        </w:rPr>
        <w:t>Monitoring, Alerting and Observability</w:t>
      </w:r>
      <w:r>
        <w:rPr>
          <w:noProof/>
        </w:rPr>
        <w:tab/>
      </w:r>
      <w:r>
        <w:rPr>
          <w:noProof/>
        </w:rPr>
        <w:fldChar w:fldCharType="begin"/>
      </w:r>
      <w:r>
        <w:rPr>
          <w:noProof/>
        </w:rPr>
        <w:instrText xml:space="preserve"> PAGEREF _Toc221710226 \h </w:instrText>
      </w:r>
      <w:r>
        <w:rPr>
          <w:noProof/>
        </w:rPr>
      </w:r>
      <w:r>
        <w:rPr>
          <w:noProof/>
        </w:rPr>
        <w:fldChar w:fldCharType="separate"/>
      </w:r>
      <w:r>
        <w:rPr>
          <w:noProof/>
        </w:rPr>
        <w:t>49</w:t>
      </w:r>
      <w:r>
        <w:rPr>
          <w:noProof/>
        </w:rPr>
        <w:fldChar w:fldCharType="end"/>
      </w:r>
    </w:p>
    <w:p w:rsidR="00CB6E4E" w:rsidRDefault="00CB6E4E" w14:paraId="5C70E2D6" w14:textId="35C72A32">
      <w:pPr>
        <w:pStyle w:val="TOC2"/>
        <w:rPr>
          <w:rFonts w:asciiTheme="minorHAnsi" w:hAnsiTheme="minorHAnsi"/>
          <w:noProof/>
          <w:kern w:val="2"/>
          <w:sz w:val="24"/>
          <w:lang w:val="en-IN" w:eastAsia="en-IN"/>
          <w14:ligatures w14:val="standardContextual"/>
        </w:rPr>
      </w:pPr>
      <w:r>
        <w:rPr>
          <w:noProof/>
        </w:rPr>
        <w:t>5.16</w:t>
      </w:r>
      <w:r>
        <w:rPr>
          <w:rFonts w:asciiTheme="minorHAnsi" w:hAnsiTheme="minorHAnsi"/>
          <w:noProof/>
          <w:kern w:val="2"/>
          <w:sz w:val="24"/>
          <w:lang w:val="en-IN" w:eastAsia="en-IN"/>
          <w14:ligatures w14:val="standardContextual"/>
        </w:rPr>
        <w:tab/>
      </w:r>
      <w:r>
        <w:rPr>
          <w:noProof/>
        </w:rPr>
        <w:t>Backup using NetApp Trident protect and Dell PPDM</w:t>
      </w:r>
      <w:r>
        <w:rPr>
          <w:noProof/>
        </w:rPr>
        <w:tab/>
      </w:r>
      <w:r>
        <w:rPr>
          <w:noProof/>
        </w:rPr>
        <w:fldChar w:fldCharType="begin"/>
      </w:r>
      <w:r>
        <w:rPr>
          <w:noProof/>
        </w:rPr>
        <w:instrText xml:space="preserve"> PAGEREF _Toc221710227 \h </w:instrText>
      </w:r>
      <w:r>
        <w:rPr>
          <w:noProof/>
        </w:rPr>
      </w:r>
      <w:r>
        <w:rPr>
          <w:noProof/>
        </w:rPr>
        <w:fldChar w:fldCharType="separate"/>
      </w:r>
      <w:r>
        <w:rPr>
          <w:noProof/>
        </w:rPr>
        <w:t>49</w:t>
      </w:r>
      <w:r>
        <w:rPr>
          <w:noProof/>
        </w:rPr>
        <w:fldChar w:fldCharType="end"/>
      </w:r>
    </w:p>
    <w:p w:rsidR="00CB6E4E" w:rsidRDefault="00CB6E4E" w14:paraId="71BB25CC" w14:textId="0F0B53BD">
      <w:pPr>
        <w:pStyle w:val="TOC2"/>
        <w:rPr>
          <w:rFonts w:asciiTheme="minorHAnsi" w:hAnsiTheme="minorHAnsi"/>
          <w:noProof/>
          <w:kern w:val="2"/>
          <w:sz w:val="24"/>
          <w:lang w:val="en-IN" w:eastAsia="en-IN"/>
          <w14:ligatures w14:val="standardContextual"/>
        </w:rPr>
      </w:pPr>
      <w:r>
        <w:rPr>
          <w:noProof/>
        </w:rPr>
        <w:t>5.17</w:t>
      </w:r>
      <w:r>
        <w:rPr>
          <w:rFonts w:asciiTheme="minorHAnsi" w:hAnsiTheme="minorHAnsi"/>
          <w:noProof/>
          <w:kern w:val="2"/>
          <w:sz w:val="24"/>
          <w:lang w:val="en-IN" w:eastAsia="en-IN"/>
          <w14:ligatures w14:val="standardContextual"/>
        </w:rPr>
        <w:tab/>
      </w:r>
      <w:r>
        <w:rPr>
          <w:noProof/>
        </w:rPr>
        <w:t>Restore Using NetApp Trident protect and Dell PPDM</w:t>
      </w:r>
      <w:r>
        <w:rPr>
          <w:noProof/>
        </w:rPr>
        <w:tab/>
      </w:r>
      <w:r>
        <w:rPr>
          <w:noProof/>
        </w:rPr>
        <w:fldChar w:fldCharType="begin"/>
      </w:r>
      <w:r>
        <w:rPr>
          <w:noProof/>
        </w:rPr>
        <w:instrText xml:space="preserve"> PAGEREF _Toc221710228 \h </w:instrText>
      </w:r>
      <w:r>
        <w:rPr>
          <w:noProof/>
        </w:rPr>
      </w:r>
      <w:r>
        <w:rPr>
          <w:noProof/>
        </w:rPr>
        <w:fldChar w:fldCharType="separate"/>
      </w:r>
      <w:r>
        <w:rPr>
          <w:noProof/>
        </w:rPr>
        <w:t>52</w:t>
      </w:r>
      <w:r>
        <w:rPr>
          <w:noProof/>
        </w:rPr>
        <w:fldChar w:fldCharType="end"/>
      </w:r>
    </w:p>
    <w:p w:rsidR="00CB6E4E" w:rsidRDefault="00CB6E4E" w14:paraId="33A5FF31" w14:textId="294A866A">
      <w:pPr>
        <w:pStyle w:val="TOC2"/>
        <w:rPr>
          <w:rFonts w:asciiTheme="minorHAnsi" w:hAnsiTheme="minorHAnsi"/>
          <w:noProof/>
          <w:kern w:val="2"/>
          <w:sz w:val="24"/>
          <w:lang w:val="en-IN" w:eastAsia="en-IN"/>
          <w14:ligatures w14:val="standardContextual"/>
        </w:rPr>
      </w:pPr>
      <w:r>
        <w:rPr>
          <w:noProof/>
        </w:rPr>
        <w:t>5.18</w:t>
      </w:r>
      <w:r>
        <w:rPr>
          <w:rFonts w:asciiTheme="minorHAnsi" w:hAnsiTheme="minorHAnsi"/>
          <w:noProof/>
          <w:kern w:val="2"/>
          <w:sz w:val="24"/>
          <w:lang w:val="en-IN" w:eastAsia="en-IN"/>
          <w14:ligatures w14:val="standardContextual"/>
        </w:rPr>
        <w:tab/>
      </w:r>
      <w:r>
        <w:rPr>
          <w:noProof/>
        </w:rPr>
        <w:t>Disaster recovery using NetApp Trident protect and Dell PPDM</w:t>
      </w:r>
      <w:r>
        <w:rPr>
          <w:noProof/>
        </w:rPr>
        <w:tab/>
      </w:r>
      <w:r>
        <w:rPr>
          <w:noProof/>
        </w:rPr>
        <w:fldChar w:fldCharType="begin"/>
      </w:r>
      <w:r>
        <w:rPr>
          <w:noProof/>
        </w:rPr>
        <w:instrText xml:space="preserve"> PAGEREF _Toc221710229 \h </w:instrText>
      </w:r>
      <w:r>
        <w:rPr>
          <w:noProof/>
        </w:rPr>
      </w:r>
      <w:r>
        <w:rPr>
          <w:noProof/>
        </w:rPr>
        <w:fldChar w:fldCharType="separate"/>
      </w:r>
      <w:r>
        <w:rPr>
          <w:noProof/>
        </w:rPr>
        <w:t>55</w:t>
      </w:r>
      <w:r>
        <w:rPr>
          <w:noProof/>
        </w:rPr>
        <w:fldChar w:fldCharType="end"/>
      </w:r>
    </w:p>
    <w:p w:rsidR="00CB6E4E" w:rsidRDefault="00CB6E4E" w14:paraId="023BCCDA" w14:textId="201DA9F3">
      <w:pPr>
        <w:pStyle w:val="TOC2"/>
        <w:rPr>
          <w:rFonts w:asciiTheme="minorHAnsi" w:hAnsiTheme="minorHAnsi"/>
          <w:noProof/>
          <w:kern w:val="2"/>
          <w:sz w:val="24"/>
          <w:lang w:val="en-IN" w:eastAsia="en-IN"/>
          <w14:ligatures w14:val="standardContextual"/>
        </w:rPr>
      </w:pPr>
      <w:r>
        <w:rPr>
          <w:noProof/>
        </w:rPr>
        <w:t>5.19</w:t>
      </w:r>
      <w:r>
        <w:rPr>
          <w:rFonts w:asciiTheme="minorHAnsi" w:hAnsiTheme="minorHAnsi"/>
          <w:noProof/>
          <w:kern w:val="2"/>
          <w:sz w:val="24"/>
          <w:lang w:val="en-IN" w:eastAsia="en-IN"/>
          <w14:ligatures w14:val="standardContextual"/>
        </w:rPr>
        <w:tab/>
      </w:r>
      <w:r>
        <w:rPr>
          <w:noProof/>
        </w:rPr>
        <w:t>SIEM Integration</w:t>
      </w:r>
      <w:r>
        <w:rPr>
          <w:noProof/>
        </w:rPr>
        <w:tab/>
      </w:r>
      <w:r>
        <w:rPr>
          <w:noProof/>
        </w:rPr>
        <w:fldChar w:fldCharType="begin"/>
      </w:r>
      <w:r>
        <w:rPr>
          <w:noProof/>
        </w:rPr>
        <w:instrText xml:space="preserve"> PAGEREF _Toc221710230 \h </w:instrText>
      </w:r>
      <w:r>
        <w:rPr>
          <w:noProof/>
        </w:rPr>
      </w:r>
      <w:r>
        <w:rPr>
          <w:noProof/>
        </w:rPr>
        <w:fldChar w:fldCharType="separate"/>
      </w:r>
      <w:r>
        <w:rPr>
          <w:noProof/>
        </w:rPr>
        <w:t>55</w:t>
      </w:r>
      <w:r>
        <w:rPr>
          <w:noProof/>
        </w:rPr>
        <w:fldChar w:fldCharType="end"/>
      </w:r>
    </w:p>
    <w:p w:rsidR="00CB6E4E" w:rsidRDefault="00CB6E4E" w14:paraId="4B2E76B3" w14:textId="7D5D7540">
      <w:pPr>
        <w:pStyle w:val="TOC2"/>
        <w:rPr>
          <w:rFonts w:asciiTheme="minorHAnsi" w:hAnsiTheme="minorHAnsi"/>
          <w:noProof/>
          <w:kern w:val="2"/>
          <w:sz w:val="24"/>
          <w:lang w:val="en-IN" w:eastAsia="en-IN"/>
          <w14:ligatures w14:val="standardContextual"/>
        </w:rPr>
      </w:pPr>
      <w:r>
        <w:rPr>
          <w:noProof/>
        </w:rPr>
        <w:t>5.20</w:t>
      </w:r>
      <w:r>
        <w:rPr>
          <w:rFonts w:asciiTheme="minorHAnsi" w:hAnsiTheme="minorHAnsi"/>
          <w:noProof/>
          <w:kern w:val="2"/>
          <w:sz w:val="24"/>
          <w:lang w:val="en-IN" w:eastAsia="en-IN"/>
          <w14:ligatures w14:val="standardContextual"/>
        </w:rPr>
        <w:tab/>
      </w:r>
      <w:r>
        <w:rPr>
          <w:noProof/>
        </w:rPr>
        <w:t>ITSM Integration</w:t>
      </w:r>
      <w:r>
        <w:rPr>
          <w:noProof/>
        </w:rPr>
        <w:tab/>
      </w:r>
      <w:r>
        <w:rPr>
          <w:noProof/>
        </w:rPr>
        <w:fldChar w:fldCharType="begin"/>
      </w:r>
      <w:r>
        <w:rPr>
          <w:noProof/>
        </w:rPr>
        <w:instrText xml:space="preserve"> PAGEREF _Toc221710231 \h </w:instrText>
      </w:r>
      <w:r>
        <w:rPr>
          <w:noProof/>
        </w:rPr>
      </w:r>
      <w:r>
        <w:rPr>
          <w:noProof/>
        </w:rPr>
        <w:fldChar w:fldCharType="separate"/>
      </w:r>
      <w:r>
        <w:rPr>
          <w:noProof/>
        </w:rPr>
        <w:t>55</w:t>
      </w:r>
      <w:r>
        <w:rPr>
          <w:noProof/>
        </w:rPr>
        <w:fldChar w:fldCharType="end"/>
      </w:r>
    </w:p>
    <w:p w:rsidR="00CB6E4E" w:rsidRDefault="00CB6E4E" w14:paraId="508C9103" w14:textId="07423783">
      <w:pPr>
        <w:pStyle w:val="TOC2"/>
        <w:rPr>
          <w:rFonts w:asciiTheme="minorHAnsi" w:hAnsiTheme="minorHAnsi"/>
          <w:noProof/>
          <w:kern w:val="2"/>
          <w:sz w:val="24"/>
          <w:lang w:val="en-IN" w:eastAsia="en-IN"/>
          <w14:ligatures w14:val="standardContextual"/>
        </w:rPr>
      </w:pPr>
      <w:r>
        <w:rPr>
          <w:noProof/>
        </w:rPr>
        <w:t>5.21</w:t>
      </w:r>
      <w:r>
        <w:rPr>
          <w:rFonts w:asciiTheme="minorHAnsi" w:hAnsiTheme="minorHAnsi"/>
          <w:noProof/>
          <w:kern w:val="2"/>
          <w:sz w:val="24"/>
          <w:lang w:val="en-IN" w:eastAsia="en-IN"/>
          <w14:ligatures w14:val="standardContextual"/>
        </w:rPr>
        <w:tab/>
      </w:r>
      <w:r>
        <w:rPr>
          <w:noProof/>
        </w:rPr>
        <w:t>Change Management</w:t>
      </w:r>
      <w:r>
        <w:rPr>
          <w:noProof/>
        </w:rPr>
        <w:tab/>
      </w:r>
      <w:r>
        <w:rPr>
          <w:noProof/>
        </w:rPr>
        <w:fldChar w:fldCharType="begin"/>
      </w:r>
      <w:r>
        <w:rPr>
          <w:noProof/>
        </w:rPr>
        <w:instrText xml:space="preserve"> PAGEREF _Toc221710232 \h </w:instrText>
      </w:r>
      <w:r>
        <w:rPr>
          <w:noProof/>
        </w:rPr>
      </w:r>
      <w:r>
        <w:rPr>
          <w:noProof/>
        </w:rPr>
        <w:fldChar w:fldCharType="separate"/>
      </w:r>
      <w:r>
        <w:rPr>
          <w:noProof/>
        </w:rPr>
        <w:t>55</w:t>
      </w:r>
      <w:r>
        <w:rPr>
          <w:noProof/>
        </w:rPr>
        <w:fldChar w:fldCharType="end"/>
      </w:r>
    </w:p>
    <w:p w:rsidR="00CB6E4E" w:rsidRDefault="00CB6E4E" w14:paraId="3BA404B8" w14:textId="61B985B3">
      <w:pPr>
        <w:pStyle w:val="TOC2"/>
        <w:rPr>
          <w:rFonts w:asciiTheme="minorHAnsi" w:hAnsiTheme="minorHAnsi"/>
          <w:noProof/>
          <w:kern w:val="2"/>
          <w:sz w:val="24"/>
          <w:lang w:val="en-IN" w:eastAsia="en-IN"/>
          <w14:ligatures w14:val="standardContextual"/>
        </w:rPr>
      </w:pPr>
      <w:r>
        <w:rPr>
          <w:noProof/>
        </w:rPr>
        <w:t>5.22</w:t>
      </w:r>
      <w:r>
        <w:rPr>
          <w:rFonts w:asciiTheme="minorHAnsi" w:hAnsiTheme="minorHAnsi"/>
          <w:noProof/>
          <w:kern w:val="2"/>
          <w:sz w:val="24"/>
          <w:lang w:val="en-IN" w:eastAsia="en-IN"/>
          <w14:ligatures w14:val="standardContextual"/>
        </w:rPr>
        <w:tab/>
      </w:r>
      <w:r>
        <w:rPr>
          <w:noProof/>
        </w:rPr>
        <w:t>License Management</w:t>
      </w:r>
      <w:r>
        <w:rPr>
          <w:noProof/>
        </w:rPr>
        <w:tab/>
      </w:r>
      <w:r>
        <w:rPr>
          <w:noProof/>
        </w:rPr>
        <w:fldChar w:fldCharType="begin"/>
      </w:r>
      <w:r>
        <w:rPr>
          <w:noProof/>
        </w:rPr>
        <w:instrText xml:space="preserve"> PAGEREF _Toc221710233 \h </w:instrText>
      </w:r>
      <w:r>
        <w:rPr>
          <w:noProof/>
        </w:rPr>
      </w:r>
      <w:r>
        <w:rPr>
          <w:noProof/>
        </w:rPr>
        <w:fldChar w:fldCharType="separate"/>
      </w:r>
      <w:r>
        <w:rPr>
          <w:noProof/>
        </w:rPr>
        <w:t>55</w:t>
      </w:r>
      <w:r>
        <w:rPr>
          <w:noProof/>
        </w:rPr>
        <w:fldChar w:fldCharType="end"/>
      </w:r>
    </w:p>
    <w:p w:rsidR="00CB6E4E" w:rsidRDefault="00CB6E4E" w14:paraId="1E55DE83" w14:textId="4A3ED0B5">
      <w:pPr>
        <w:pStyle w:val="TOC1"/>
        <w:rPr>
          <w:rFonts w:asciiTheme="minorHAnsi" w:hAnsiTheme="minorHAnsi"/>
          <w:kern w:val="2"/>
          <w:sz w:val="24"/>
          <w:szCs w:val="24"/>
          <w:lang w:val="en-IN" w:eastAsia="en-IN"/>
          <w14:ligatures w14:val="standardContextual"/>
        </w:rPr>
      </w:pPr>
      <w:r>
        <w:t>6</w:t>
      </w:r>
      <w:r>
        <w:rPr>
          <w:rFonts w:asciiTheme="minorHAnsi" w:hAnsiTheme="minorHAnsi"/>
          <w:kern w:val="2"/>
          <w:sz w:val="24"/>
          <w:szCs w:val="24"/>
          <w:lang w:val="en-IN" w:eastAsia="en-IN"/>
          <w14:ligatures w14:val="standardContextual"/>
        </w:rPr>
        <w:tab/>
      </w:r>
      <w:r>
        <w:t>Contacts</w:t>
      </w:r>
      <w:r>
        <w:tab/>
      </w:r>
      <w:r>
        <w:fldChar w:fldCharType="begin"/>
      </w:r>
      <w:r>
        <w:instrText xml:space="preserve"> PAGEREF _Toc221710234 \h </w:instrText>
      </w:r>
      <w:r>
        <w:fldChar w:fldCharType="separate"/>
      </w:r>
      <w:r>
        <w:t>55</w:t>
      </w:r>
      <w:r>
        <w:fldChar w:fldCharType="end"/>
      </w:r>
    </w:p>
    <w:p w:rsidR="00CB6E4E" w:rsidRDefault="00CB6E4E" w14:paraId="5F460EFF" w14:textId="41A307D9">
      <w:pPr>
        <w:pStyle w:val="TOC1"/>
        <w:rPr>
          <w:rFonts w:asciiTheme="minorHAnsi" w:hAnsiTheme="minorHAnsi"/>
          <w:kern w:val="2"/>
          <w:sz w:val="24"/>
          <w:szCs w:val="24"/>
          <w:lang w:val="en-IN" w:eastAsia="en-IN"/>
          <w14:ligatures w14:val="standardContextual"/>
        </w:rPr>
      </w:pPr>
      <w:r>
        <w:t>7</w:t>
      </w:r>
      <w:r>
        <w:rPr>
          <w:rFonts w:asciiTheme="minorHAnsi" w:hAnsiTheme="minorHAnsi"/>
          <w:kern w:val="2"/>
          <w:sz w:val="24"/>
          <w:szCs w:val="24"/>
          <w:lang w:val="en-IN" w:eastAsia="en-IN"/>
          <w14:ligatures w14:val="standardContextual"/>
        </w:rPr>
        <w:tab/>
      </w:r>
      <w:r>
        <w:t>Definition / Terms and Abbreviations</w:t>
      </w:r>
      <w:r>
        <w:tab/>
      </w:r>
      <w:r>
        <w:fldChar w:fldCharType="begin"/>
      </w:r>
      <w:r>
        <w:instrText xml:space="preserve"> PAGEREF _Toc221710235 \h </w:instrText>
      </w:r>
      <w:r>
        <w:fldChar w:fldCharType="separate"/>
      </w:r>
      <w:r>
        <w:t>55</w:t>
      </w:r>
      <w:r>
        <w:fldChar w:fldCharType="end"/>
      </w:r>
    </w:p>
    <w:p w:rsidR="00CB6E4E" w:rsidRDefault="00CB6E4E" w14:paraId="1DBA2A73" w14:textId="563F8BF4">
      <w:pPr>
        <w:pStyle w:val="TOC1"/>
        <w:rPr>
          <w:rFonts w:asciiTheme="minorHAnsi" w:hAnsiTheme="minorHAnsi"/>
          <w:kern w:val="2"/>
          <w:sz w:val="24"/>
          <w:szCs w:val="24"/>
          <w:lang w:val="en-IN" w:eastAsia="en-IN"/>
          <w14:ligatures w14:val="standardContextual"/>
        </w:rPr>
      </w:pPr>
      <w:r>
        <w:t>8</w:t>
      </w:r>
      <w:r>
        <w:rPr>
          <w:rFonts w:asciiTheme="minorHAnsi" w:hAnsiTheme="minorHAnsi"/>
          <w:kern w:val="2"/>
          <w:sz w:val="24"/>
          <w:szCs w:val="24"/>
          <w:lang w:val="en-IN" w:eastAsia="en-IN"/>
          <w14:ligatures w14:val="standardContextual"/>
        </w:rPr>
        <w:tab/>
      </w:r>
      <w:r>
        <w:t>Employee Roles and Responsibilities</w:t>
      </w:r>
      <w:r>
        <w:tab/>
      </w:r>
      <w:r>
        <w:fldChar w:fldCharType="begin"/>
      </w:r>
      <w:r>
        <w:instrText xml:space="preserve"> PAGEREF _Toc221710236 \h </w:instrText>
      </w:r>
      <w:r>
        <w:fldChar w:fldCharType="separate"/>
      </w:r>
      <w:r>
        <w:t>55</w:t>
      </w:r>
      <w:r>
        <w:fldChar w:fldCharType="end"/>
      </w:r>
    </w:p>
    <w:p w:rsidR="00CB6E4E" w:rsidRDefault="00CB6E4E" w14:paraId="09FB4124" w14:textId="2C59D6EE">
      <w:pPr>
        <w:pStyle w:val="TOC1"/>
        <w:rPr>
          <w:rFonts w:asciiTheme="minorHAnsi" w:hAnsiTheme="minorHAnsi"/>
          <w:kern w:val="2"/>
          <w:sz w:val="24"/>
          <w:szCs w:val="24"/>
          <w:lang w:val="en-IN" w:eastAsia="en-IN"/>
          <w14:ligatures w14:val="standardContextual"/>
        </w:rPr>
      </w:pPr>
      <w:r>
        <w:t>9</w:t>
      </w:r>
      <w:r>
        <w:rPr>
          <w:rFonts w:asciiTheme="minorHAnsi" w:hAnsiTheme="minorHAnsi"/>
          <w:kern w:val="2"/>
          <w:sz w:val="24"/>
          <w:szCs w:val="24"/>
          <w:lang w:val="en-IN" w:eastAsia="en-IN"/>
          <w14:ligatures w14:val="standardContextual"/>
        </w:rPr>
        <w:tab/>
      </w:r>
      <w:r>
        <w:t>Related Documents / References</w:t>
      </w:r>
      <w:r>
        <w:tab/>
      </w:r>
      <w:r>
        <w:fldChar w:fldCharType="begin"/>
      </w:r>
      <w:r>
        <w:instrText xml:space="preserve"> PAGEREF _Toc221710237 \h </w:instrText>
      </w:r>
      <w:r>
        <w:fldChar w:fldCharType="separate"/>
      </w:r>
      <w:r>
        <w:t>56</w:t>
      </w:r>
      <w:r>
        <w:fldChar w:fldCharType="end"/>
      </w:r>
    </w:p>
    <w:p w:rsidR="00CB6E4E" w:rsidRDefault="00CB6E4E" w14:paraId="06FEC0DF" w14:textId="7B875BCB">
      <w:pPr>
        <w:pStyle w:val="TOC1"/>
        <w:rPr>
          <w:rFonts w:asciiTheme="minorHAnsi" w:hAnsiTheme="minorHAnsi"/>
          <w:kern w:val="2"/>
          <w:sz w:val="24"/>
          <w:szCs w:val="24"/>
          <w:lang w:val="en-IN" w:eastAsia="en-IN"/>
          <w14:ligatures w14:val="standardContextual"/>
        </w:rPr>
      </w:pPr>
      <w:r>
        <w:t>10</w:t>
      </w:r>
      <w:r>
        <w:rPr>
          <w:rFonts w:asciiTheme="minorHAnsi" w:hAnsiTheme="minorHAnsi"/>
          <w:kern w:val="2"/>
          <w:sz w:val="24"/>
          <w:szCs w:val="24"/>
          <w:lang w:val="en-IN" w:eastAsia="en-IN"/>
          <w14:ligatures w14:val="standardContextual"/>
        </w:rPr>
        <w:tab/>
      </w:r>
      <w:r>
        <w:t>History</w:t>
      </w:r>
      <w:r>
        <w:tab/>
      </w:r>
      <w:r>
        <w:fldChar w:fldCharType="begin"/>
      </w:r>
      <w:r>
        <w:instrText xml:space="preserve"> PAGEREF _Toc221710238 \h </w:instrText>
      </w:r>
      <w:r>
        <w:fldChar w:fldCharType="separate"/>
      </w:r>
      <w:r>
        <w:t>56</w:t>
      </w:r>
      <w:r>
        <w:fldChar w:fldCharType="end"/>
      </w:r>
    </w:p>
    <w:p w:rsidRPr="00C476C1" w:rsidR="00137D99" w:rsidP="00F74491" w:rsidRDefault="002C2714" w14:paraId="6CE0C5B7" w14:textId="7639E6BA">
      <w:pPr>
        <w:pStyle w:val="TOC1"/>
      </w:pPr>
      <w:r>
        <w:fldChar w:fldCharType="end"/>
      </w:r>
    </w:p>
    <w:p w:rsidRPr="00D37FCB" w:rsidR="00AB1193" w:rsidP="007A5E8A" w:rsidRDefault="002C2558" w14:paraId="6CE0C5B8" w14:textId="77777777">
      <w:pPr>
        <w:pStyle w:val="Heading1"/>
      </w:pPr>
      <w:bookmarkStart w:name="_Toc471901146" w:id="0"/>
      <w:bookmarkStart w:name="_Toc221710201" w:id="1"/>
      <w:r w:rsidRPr="00D37FCB">
        <w:t>Purpose</w:t>
      </w:r>
      <w:bookmarkEnd w:id="0"/>
      <w:bookmarkEnd w:id="1"/>
    </w:p>
    <w:p w:rsidRPr="00F73B62" w:rsidR="00CA4170" w:rsidP="00F73B62" w:rsidRDefault="00687074" w14:paraId="6CE0C5B9" w14:textId="0203A322">
      <w:r>
        <w:t xml:space="preserve">The purpose of this document is to provide the set of mimimal requirements which go together to define an IT Infrastructure Service. This is to provide additional guidance when services are created. </w:t>
      </w:r>
    </w:p>
    <w:p w:rsidRPr="00D37FCB" w:rsidR="00191C5E" w:rsidP="002065ED" w:rsidRDefault="00523169" w14:paraId="6CE0C5BA" w14:textId="77777777">
      <w:pPr>
        <w:pStyle w:val="Heading1"/>
      </w:pPr>
      <w:bookmarkStart w:name="_Toc471901147" w:id="2"/>
      <w:bookmarkStart w:name="_Toc221710202" w:id="3"/>
      <w:r w:rsidRPr="00D37FCB">
        <w:t>Scope</w:t>
      </w:r>
      <w:bookmarkEnd w:id="2"/>
      <w:bookmarkEnd w:id="3"/>
    </w:p>
    <w:p w:rsidRPr="001E20B4" w:rsidR="00191C5E" w:rsidP="00191C5E" w:rsidRDefault="00B409F9" w14:paraId="6CE0C5BB" w14:textId="73174912">
      <w:pPr>
        <w:rPr>
          <w:i/>
          <w:iCs/>
          <w:sz w:val="22"/>
        </w:rPr>
      </w:pPr>
      <w:r>
        <w:t xml:space="preserve">The scope of this document is limited to the </w:t>
      </w:r>
      <w:r w:rsidRPr="00087DEA" w:rsidR="00087DEA">
        <w:t>IT-MIO-INFRASTRUCTURE ENGINEERING</w:t>
      </w:r>
      <w:r w:rsidR="00087DEA">
        <w:t>.</w:t>
      </w:r>
    </w:p>
    <w:p w:rsidR="00191C5E" w:rsidP="000648F6" w:rsidRDefault="00523169" w14:paraId="6CE0C5BC" w14:textId="77777777">
      <w:pPr>
        <w:pStyle w:val="Heading1"/>
        <w:rPr>
          <w:rStyle w:val="Strong"/>
          <w:b/>
          <w:bCs/>
          <w:sz w:val="28"/>
        </w:rPr>
      </w:pPr>
      <w:bookmarkStart w:name="_Toc471901148" w:id="4"/>
      <w:bookmarkStart w:name="_Toc460506701" w:id="5"/>
      <w:bookmarkStart w:name="_Toc221710203" w:id="6"/>
      <w:r w:rsidRPr="007A5E8A">
        <w:t>Summary</w:t>
      </w:r>
      <w:bookmarkEnd w:id="4"/>
      <w:bookmarkEnd w:id="5"/>
      <w:bookmarkEnd w:id="6"/>
    </w:p>
    <w:p w:rsidR="00A23CB5" w:rsidRDefault="00C56AC8" w14:paraId="6CE0C5BE" w14:textId="7384A2E6">
      <w:r w:rsidRPr="00C56AC8">
        <w:t>This document provides a definition of a</w:t>
      </w:r>
      <w:r>
        <w:t>n</w:t>
      </w:r>
      <w:r w:rsidRPr="00C56AC8">
        <w:t xml:space="preserve"> IT Infrastructure Service. It is intended for IT infrastructure teams responsible for designing, configuring, and delivering services. Each block includes a clear purpose, detailed description, and </w:t>
      </w:r>
      <w:r>
        <w:t>proposal</w:t>
      </w:r>
      <w:r w:rsidRPr="00C56AC8">
        <w:t xml:space="preserve"> implementation requirements. This ensures consistency, security, compliance, and operational excellence across all infrastructure services.</w:t>
      </w:r>
    </w:p>
    <w:p w:rsidRPr="00CB6E4E" w:rsidR="00687074" w:rsidP="00CB6E4E" w:rsidRDefault="00687074" w14:paraId="4888F4A5" w14:textId="669CBC5C">
      <w:pPr>
        <w:rPr>
          <w:rFonts w:eastAsiaTheme="majorEastAsia" w:cstheme="majorBidi"/>
          <w:b/>
          <w:bCs/>
          <w:color w:val="004B87"/>
          <w:sz w:val="28"/>
          <w:szCs w:val="32"/>
        </w:rPr>
      </w:pPr>
      <w:bookmarkStart w:name="_Toc471901157" w:id="7"/>
      <w:r>
        <w:br w:type="page"/>
      </w:r>
    </w:p>
    <w:p w:rsidR="002D2772" w:rsidP="002D2772" w:rsidRDefault="002D2772" w14:paraId="1D7673DD" w14:textId="77777777">
      <w:pPr>
        <w:rPr>
          <w:b/>
          <w:bCs/>
          <w:u w:val="single"/>
        </w:rPr>
      </w:pPr>
    </w:p>
    <w:p w:rsidR="002D2772" w:rsidP="002D2772" w:rsidRDefault="002D2772" w14:paraId="644795FD" w14:textId="77777777">
      <w:pPr>
        <w:rPr>
          <w:b/>
          <w:bCs/>
          <w:u w:val="single"/>
        </w:rPr>
      </w:pPr>
    </w:p>
    <w:p w:rsidR="00875F00" w:rsidRDefault="00875F00" w14:paraId="4735BAEE" w14:textId="44EB4ADF">
      <w:pPr>
        <w:pStyle w:val="Heading3"/>
      </w:pPr>
      <w:r>
        <w:t xml:space="preserve">Local Group/User </w:t>
      </w:r>
      <w:proofErr w:type="spellStart"/>
      <w:r>
        <w:t>creration</w:t>
      </w:r>
      <w:proofErr w:type="spellEnd"/>
    </w:p>
    <w:p w:rsidR="007F7745" w:rsidP="007F7745" w:rsidRDefault="00BA19A8" w14:paraId="1C34D872" w14:textId="58C7EFDE">
      <w:pPr>
        <w:pStyle w:val="Heading2"/>
      </w:pPr>
      <w:bookmarkStart w:name="_Toc221710213" w:id="30"/>
      <w:r>
        <w:t xml:space="preserve">Container Network </w:t>
      </w:r>
      <w:commentRangeStart w:id="31"/>
      <w:r>
        <w:t>Interface</w:t>
      </w:r>
      <w:bookmarkEnd w:id="30"/>
      <w:commentRangeEnd w:id="31"/>
      <w:r w:rsidR="00520A89">
        <w:rPr>
          <w:rStyle w:val="CommentReference"/>
          <w:sz w:val="28"/>
          <w:szCs w:val="26"/>
        </w:rPr>
        <w:commentReference w:id="31"/>
      </w:r>
    </w:p>
    <w:p w:rsidRPr="006E40BD" w:rsidR="006E40BD" w:rsidP="006E40BD" w:rsidRDefault="006E40BD" w14:paraId="66408D38" w14:textId="3B18E075">
      <w:r w:rsidRPr="006E40BD">
        <w:t>CNI (Container Network Interface) is a standard framework used to configure networking for containers and Pods in Kubernetes and other container platforms (like OpenShift). It provides a plugin</w:t>
      </w:r>
      <w:r w:rsidRPr="006E40BD">
        <w:rPr>
          <w:rFonts w:ascii="Cambria Math" w:hAnsi="Cambria Math" w:cs="Cambria Math"/>
        </w:rPr>
        <w:t>‑</w:t>
      </w:r>
      <w:r w:rsidRPr="006E40BD">
        <w:t>based interface that container runtimes use to set up and tear down network resources whenever a container or Pod is created or deleted.</w:t>
      </w:r>
    </w:p>
    <w:p w:rsidR="000923D4" w:rsidP="000923D4" w:rsidRDefault="000923D4" w14:paraId="0A2EE875" w14:textId="77777777"/>
    <w:p w:rsidR="000923D4" w:rsidP="000923D4" w:rsidRDefault="000923D4" w14:paraId="29BB897A" w14:textId="272F1C4A">
      <w:r>
        <w:t>Cilium is used as a default CNI for OpenShift containerization. The Heading 6.1 (Cluster deployment) shows how to deploy a cluster using Cilium as CNI.</w:t>
      </w:r>
    </w:p>
    <w:p w:rsidR="006957FC" w:rsidP="000923D4" w:rsidRDefault="006957FC" w14:paraId="6E9CC877" w14:textId="77777777"/>
    <w:p w:rsidR="006957FC" w:rsidP="000923D4" w:rsidRDefault="006957FC" w14:paraId="575FB7B6" w14:textId="763BE690">
      <w:r>
        <w:t>Uses of Cilium:-</w:t>
      </w:r>
    </w:p>
    <w:p w:rsidR="006957FC" w:rsidP="000923D4" w:rsidRDefault="006957FC" w14:paraId="413E8B1C" w14:textId="77777777"/>
    <w:p w:rsidR="006957FC" w:rsidP="006957FC" w:rsidRDefault="006957FC" w14:paraId="0C5A782F" w14:textId="77777777">
      <w:pPr>
        <w:pStyle w:val="ListParagraph"/>
        <w:numPr>
          <w:ilvl w:val="0"/>
          <w:numId w:val="175"/>
        </w:numPr>
      </w:pPr>
      <w:r>
        <w:t>High</w:t>
      </w:r>
      <w:r w:rsidRPr="006957FC">
        <w:rPr>
          <w:rFonts w:ascii="Cambria Math" w:hAnsi="Cambria Math" w:cs="Cambria Math"/>
        </w:rPr>
        <w:t>‑</w:t>
      </w:r>
      <w:r>
        <w:t>performance packet processing</w:t>
      </w:r>
    </w:p>
    <w:p w:rsidR="006957FC" w:rsidP="006957FC" w:rsidRDefault="006957FC" w14:paraId="05C16278" w14:textId="77777777">
      <w:pPr>
        <w:pStyle w:val="ListParagraph"/>
        <w:numPr>
          <w:ilvl w:val="0"/>
          <w:numId w:val="175"/>
        </w:numPr>
      </w:pPr>
      <w:r>
        <w:t>Layer 3/4 routing &amp; connectivity</w:t>
      </w:r>
    </w:p>
    <w:p w:rsidR="006957FC" w:rsidP="006957FC" w:rsidRDefault="006957FC" w14:paraId="66EB3C54" w14:textId="77777777">
      <w:pPr>
        <w:pStyle w:val="ListParagraph"/>
        <w:numPr>
          <w:ilvl w:val="0"/>
          <w:numId w:val="175"/>
        </w:numPr>
      </w:pPr>
      <w:r>
        <w:t>Layer 4 load balancing</w:t>
      </w:r>
    </w:p>
    <w:p w:rsidR="006957FC" w:rsidP="006957FC" w:rsidRDefault="006957FC" w14:paraId="69765F32" w14:textId="77777777">
      <w:pPr>
        <w:pStyle w:val="ListParagraph"/>
        <w:numPr>
          <w:ilvl w:val="0"/>
          <w:numId w:val="175"/>
        </w:numPr>
      </w:pPr>
      <w:proofErr w:type="spellStart"/>
      <w:r>
        <w:t>kube</w:t>
      </w:r>
      <w:proofErr w:type="spellEnd"/>
      <w:r w:rsidRPr="006957FC">
        <w:rPr>
          <w:rFonts w:ascii="Cambria Math" w:hAnsi="Cambria Math" w:cs="Cambria Math"/>
        </w:rPr>
        <w:t>‑</w:t>
      </w:r>
      <w:r>
        <w:t>proxy replacement</w:t>
      </w:r>
    </w:p>
    <w:p w:rsidR="006957FC" w:rsidP="006957FC" w:rsidRDefault="006957FC" w14:paraId="14A6B96B" w14:textId="7D2EE497">
      <w:pPr>
        <w:pStyle w:val="ListParagraph"/>
        <w:numPr>
          <w:ilvl w:val="0"/>
          <w:numId w:val="175"/>
        </w:numPr>
      </w:pPr>
      <w:r>
        <w:t>Multi</w:t>
      </w:r>
      <w:r w:rsidRPr="006957FC">
        <w:rPr>
          <w:rFonts w:ascii="Cambria Math" w:hAnsi="Cambria Math" w:cs="Cambria Math"/>
        </w:rPr>
        <w:t>‑</w:t>
      </w:r>
      <w:r>
        <w:t>cluster networking (Cluster Mesh)</w:t>
      </w:r>
    </w:p>
    <w:p w:rsidR="006957FC" w:rsidP="006957FC" w:rsidRDefault="006957FC" w14:paraId="053C4A3E" w14:textId="77777777">
      <w:pPr>
        <w:pStyle w:val="ListParagraph"/>
        <w:numPr>
          <w:ilvl w:val="0"/>
          <w:numId w:val="175"/>
        </w:numPr>
      </w:pPr>
      <w:r>
        <w:t>Identity</w:t>
      </w:r>
      <w:r w:rsidRPr="006957FC">
        <w:rPr>
          <w:rFonts w:ascii="Cambria Math" w:hAnsi="Cambria Math" w:cs="Cambria Math"/>
        </w:rPr>
        <w:t>‑</w:t>
      </w:r>
      <w:r>
        <w:t>aware L3/L4/DNS policies</w:t>
      </w:r>
    </w:p>
    <w:p w:rsidR="006957FC" w:rsidP="006957FC" w:rsidRDefault="006957FC" w14:paraId="74F8CF4A" w14:textId="77777777">
      <w:pPr>
        <w:pStyle w:val="ListParagraph"/>
        <w:numPr>
          <w:ilvl w:val="0"/>
          <w:numId w:val="175"/>
        </w:numPr>
      </w:pPr>
      <w:r>
        <w:t>Transparent encryption</w:t>
      </w:r>
    </w:p>
    <w:p w:rsidR="006957FC" w:rsidP="006957FC" w:rsidRDefault="006957FC" w14:paraId="08352E84" w14:textId="77777777">
      <w:pPr>
        <w:pStyle w:val="ListParagraph"/>
        <w:numPr>
          <w:ilvl w:val="0"/>
          <w:numId w:val="175"/>
        </w:numPr>
      </w:pPr>
      <w:r>
        <w:t>Runtime network security</w:t>
      </w:r>
    </w:p>
    <w:p w:rsidR="006957FC" w:rsidP="006957FC" w:rsidRDefault="006957FC" w14:paraId="45422FD0" w14:textId="7B462F54">
      <w:pPr>
        <w:pStyle w:val="ListParagraph"/>
        <w:numPr>
          <w:ilvl w:val="0"/>
          <w:numId w:val="175"/>
        </w:numPr>
      </w:pPr>
      <w:r>
        <w:t>Fine</w:t>
      </w:r>
      <w:r w:rsidRPr="006957FC">
        <w:rPr>
          <w:rFonts w:ascii="Cambria Math" w:hAnsi="Cambria Math" w:cs="Cambria Math"/>
        </w:rPr>
        <w:t>‑</w:t>
      </w:r>
      <w:r>
        <w:t>grained API</w:t>
      </w:r>
      <w:r w:rsidRPr="006957FC">
        <w:rPr>
          <w:rFonts w:ascii="Cambria Math" w:hAnsi="Cambria Math" w:cs="Cambria Math"/>
        </w:rPr>
        <w:t>‑</w:t>
      </w:r>
      <w:r>
        <w:t>layer (L7) visibility and filtering</w:t>
      </w:r>
    </w:p>
    <w:p w:rsidR="006957FC" w:rsidP="006957FC" w:rsidRDefault="006957FC" w14:paraId="2ED4123E" w14:textId="77777777">
      <w:pPr>
        <w:pStyle w:val="ListParagraph"/>
        <w:numPr>
          <w:ilvl w:val="0"/>
          <w:numId w:val="175"/>
        </w:numPr>
      </w:pPr>
      <w:r>
        <w:t>Network flows</w:t>
      </w:r>
    </w:p>
    <w:p w:rsidR="006957FC" w:rsidP="006957FC" w:rsidRDefault="006957FC" w14:paraId="18CC9304" w14:textId="77777777">
      <w:pPr>
        <w:pStyle w:val="ListParagraph"/>
        <w:numPr>
          <w:ilvl w:val="0"/>
          <w:numId w:val="175"/>
        </w:numPr>
      </w:pPr>
      <w:r>
        <w:t>DNS queries</w:t>
      </w:r>
    </w:p>
    <w:p w:rsidR="006957FC" w:rsidP="006957FC" w:rsidRDefault="006957FC" w14:paraId="7B30C6A8" w14:textId="77777777">
      <w:pPr>
        <w:pStyle w:val="ListParagraph"/>
        <w:numPr>
          <w:ilvl w:val="0"/>
          <w:numId w:val="175"/>
        </w:numPr>
      </w:pPr>
      <w:r>
        <w:t>HTTP traffic</w:t>
      </w:r>
    </w:p>
    <w:p w:rsidR="006957FC" w:rsidP="006957FC" w:rsidRDefault="006957FC" w14:paraId="194222CE" w14:textId="77777777">
      <w:pPr>
        <w:pStyle w:val="ListParagraph"/>
        <w:numPr>
          <w:ilvl w:val="0"/>
          <w:numId w:val="175"/>
        </w:numPr>
      </w:pPr>
      <w:r>
        <w:t>Service dependency graphs</w:t>
      </w:r>
    </w:p>
    <w:p w:rsidR="006957FC" w:rsidP="006957FC" w:rsidRDefault="006957FC" w14:paraId="69CDFD73" w14:textId="193DF169">
      <w:pPr>
        <w:pStyle w:val="ListParagraph"/>
        <w:numPr>
          <w:ilvl w:val="0"/>
          <w:numId w:val="175"/>
        </w:numPr>
      </w:pPr>
      <w:r>
        <w:t>Traffic metrics and tracing</w:t>
      </w:r>
    </w:p>
    <w:p w:rsidR="006957FC" w:rsidP="006957FC" w:rsidRDefault="006957FC" w14:paraId="31DBDD8C" w14:textId="77777777">
      <w:pPr>
        <w:pStyle w:val="ListParagraph"/>
        <w:numPr>
          <w:ilvl w:val="0"/>
          <w:numId w:val="175"/>
        </w:numPr>
      </w:pPr>
      <w:r>
        <w:t>Traffic management</w:t>
      </w:r>
    </w:p>
    <w:p w:rsidR="006957FC" w:rsidP="006957FC" w:rsidRDefault="006957FC" w14:paraId="5ACF2377" w14:textId="77777777">
      <w:pPr>
        <w:pStyle w:val="ListParagraph"/>
        <w:numPr>
          <w:ilvl w:val="0"/>
          <w:numId w:val="175"/>
        </w:numPr>
      </w:pPr>
      <w:r>
        <w:t>Mutual TLS</w:t>
      </w:r>
    </w:p>
    <w:p w:rsidR="006957FC" w:rsidP="006957FC" w:rsidRDefault="006957FC" w14:paraId="579083BD" w14:textId="77777777">
      <w:pPr>
        <w:pStyle w:val="ListParagraph"/>
        <w:numPr>
          <w:ilvl w:val="0"/>
          <w:numId w:val="175"/>
        </w:numPr>
      </w:pPr>
      <w:r>
        <w:t>L7 routing</w:t>
      </w:r>
    </w:p>
    <w:p w:rsidR="006957FC" w:rsidP="006957FC" w:rsidRDefault="006957FC" w14:paraId="094E4841" w14:textId="47E9C7B6">
      <w:pPr>
        <w:pStyle w:val="ListParagraph"/>
        <w:numPr>
          <w:ilvl w:val="0"/>
          <w:numId w:val="175"/>
        </w:numPr>
      </w:pPr>
      <w:r>
        <w:t>Ingress controller</w:t>
      </w:r>
    </w:p>
    <w:p w:rsidR="006957FC" w:rsidP="006957FC" w:rsidRDefault="006957FC" w14:paraId="4360E097" w14:textId="77777777">
      <w:pPr>
        <w:pStyle w:val="ListParagraph"/>
        <w:numPr>
          <w:ilvl w:val="0"/>
          <w:numId w:val="175"/>
        </w:numPr>
      </w:pPr>
      <w:r>
        <w:t>Envoy</w:t>
      </w:r>
      <w:r w:rsidRPr="006957FC">
        <w:rPr>
          <w:rFonts w:ascii="Cambria Math" w:hAnsi="Cambria Math" w:cs="Cambria Math"/>
        </w:rPr>
        <w:t>‑</w:t>
      </w:r>
      <w:r>
        <w:t>based L7 load balancing</w:t>
      </w:r>
    </w:p>
    <w:p w:rsidR="006957FC" w:rsidP="006957FC" w:rsidRDefault="006957FC" w14:paraId="7694D166" w14:textId="77777777">
      <w:pPr>
        <w:pStyle w:val="ListParagraph"/>
        <w:numPr>
          <w:ilvl w:val="0"/>
          <w:numId w:val="175"/>
        </w:numPr>
      </w:pPr>
      <w:r>
        <w:t>Full support for Kubernetes Gateway API</w:t>
      </w:r>
    </w:p>
    <w:p w:rsidR="006957FC" w:rsidP="006957FC" w:rsidRDefault="006957FC" w14:paraId="72560783" w14:textId="4632405F">
      <w:pPr>
        <w:pStyle w:val="ListParagraph"/>
        <w:numPr>
          <w:ilvl w:val="0"/>
          <w:numId w:val="175"/>
        </w:numPr>
      </w:pPr>
      <w:r>
        <w:t>BGP support for external routing</w:t>
      </w:r>
    </w:p>
    <w:p w:rsidR="006957FC" w:rsidP="006957FC" w:rsidRDefault="006957FC" w14:paraId="71B577AC" w14:textId="085CF6E4">
      <w:pPr>
        <w:pStyle w:val="ListParagraph"/>
        <w:numPr>
          <w:ilvl w:val="0"/>
          <w:numId w:val="175"/>
        </w:numPr>
      </w:pPr>
      <w:proofErr w:type="spellStart"/>
      <w:r>
        <w:t>kube</w:t>
      </w:r>
      <w:proofErr w:type="spellEnd"/>
      <w:r w:rsidRPr="006957FC">
        <w:rPr>
          <w:rFonts w:ascii="Cambria Math" w:hAnsi="Cambria Math" w:cs="Cambria Math"/>
        </w:rPr>
        <w:t>‑</w:t>
      </w:r>
      <w:r>
        <w:t>proxy</w:t>
      </w:r>
      <w:r w:rsidRPr="006957FC">
        <w:rPr>
          <w:rFonts w:ascii="Cambria Math" w:hAnsi="Cambria Math" w:cs="Cambria Math"/>
        </w:rPr>
        <w:t>‑</w:t>
      </w:r>
      <w:r>
        <w:t xml:space="preserve">free data path using </w:t>
      </w:r>
      <w:proofErr w:type="spellStart"/>
      <w:r>
        <w:t>eBPF</w:t>
      </w:r>
      <w:proofErr w:type="spellEnd"/>
    </w:p>
    <w:p w:rsidR="00F84E30" w:rsidP="00F84E30" w:rsidRDefault="00F84E30" w14:paraId="58C374D5" w14:textId="77777777"/>
    <w:p w:rsidR="00F84E30" w:rsidP="00F84E30" w:rsidRDefault="00F84E30" w14:paraId="4E87C7A4" w14:textId="77777777"/>
    <w:p w:rsidRPr="000923D4" w:rsidR="006957FC" w:rsidP="006957FC" w:rsidRDefault="006957FC" w14:paraId="2BDF5752" w14:textId="77777777"/>
    <w:p w:rsidR="007F7745" w:rsidP="007F7745" w:rsidRDefault="007F7745" w14:paraId="24582FA6" w14:textId="651A756B">
      <w:pPr>
        <w:pStyle w:val="Heading2"/>
      </w:pPr>
      <w:bookmarkStart w:name="_Toc221710214" w:id="32"/>
      <w:r>
        <w:t>C</w:t>
      </w:r>
      <w:r w:rsidR="00BA19A8">
        <w:t xml:space="preserve">ontainer Storage </w:t>
      </w:r>
      <w:commentRangeStart w:id="33"/>
      <w:r w:rsidR="00BA19A8">
        <w:t>Interface</w:t>
      </w:r>
      <w:bookmarkEnd w:id="32"/>
      <w:commentRangeEnd w:id="33"/>
      <w:r w:rsidR="00A848D1">
        <w:rPr>
          <w:rStyle w:val="CommentReference"/>
          <w:sz w:val="28"/>
          <w:szCs w:val="26"/>
        </w:rPr>
        <w:commentReference w:id="33"/>
      </w:r>
    </w:p>
    <w:p w:rsidR="006E40BD" w:rsidP="006E40BD" w:rsidRDefault="006E40BD" w14:paraId="5CD3AD6A" w14:textId="77777777"/>
    <w:p w:rsidR="006E40BD" w:rsidP="006E40BD" w:rsidRDefault="006E40BD" w14:paraId="755B3D9F" w14:textId="1B2FA3E9">
      <w:r w:rsidRPr="006E40BD">
        <w:t>CSI (Container Storage Interface) is an industry-standard API that allows Kubernetes (</w:t>
      </w:r>
      <w:r>
        <w:t>OpenShift</w:t>
      </w:r>
      <w:r w:rsidRPr="006E40BD">
        <w:t>) to connect to any block or file storage system using plug</w:t>
      </w:r>
      <w:r w:rsidRPr="006E40BD">
        <w:rPr>
          <w:rFonts w:ascii="Cambria Math" w:hAnsi="Cambria Math" w:cs="Cambria Math"/>
        </w:rPr>
        <w:t>‑</w:t>
      </w:r>
      <w:r w:rsidRPr="006E40BD">
        <w:t>ins</w:t>
      </w:r>
      <w:r w:rsidRPr="006E40BD">
        <w:rPr>
          <w:rFonts w:cs="Arial"/>
        </w:rPr>
        <w:t>—</w:t>
      </w:r>
      <w:r w:rsidRPr="006E40BD">
        <w:t>without modifying Kubernetes core code.</w:t>
      </w:r>
    </w:p>
    <w:p w:rsidR="006E40BD" w:rsidP="006E40BD" w:rsidRDefault="006E40BD" w14:paraId="2CFA5EA9" w14:textId="77777777"/>
    <w:p w:rsidRPr="006E40BD" w:rsidR="00DF06C6" w:rsidP="00DF06C6" w:rsidRDefault="006E40BD" w14:paraId="2A63419B" w14:textId="2CFD0A57">
      <w:r>
        <w:t>We will be using NetApp Trident and Dell CSM as CSI respectively.</w:t>
      </w:r>
    </w:p>
    <w:p w:rsidR="00FE1970" w:rsidP="00FE1970" w:rsidRDefault="00FE1970" w14:paraId="71DC7AB2" w14:textId="62BB713A">
      <w:pPr>
        <w:pStyle w:val="Heading3"/>
      </w:pPr>
      <w:r>
        <w:t>NetApp Trident</w:t>
      </w:r>
    </w:p>
    <w:p w:rsidR="00FE1970" w:rsidP="00FE1970" w:rsidRDefault="00FE1970" w14:paraId="69D68F30" w14:textId="77777777"/>
    <w:p w:rsidR="00FE1970" w:rsidP="00FE1970" w:rsidRDefault="00FE1970" w14:paraId="1FA4C51B" w14:textId="77777777">
      <w:r w:rsidRPr="006E40BD">
        <w:t>NetApp Trident is fully supported dynamic storage orchestrator for Kubernetes, including Red Hat OpenShift.</w:t>
      </w:r>
    </w:p>
    <w:p w:rsidR="00FE1970" w:rsidP="00FE1970" w:rsidRDefault="00FE1970" w14:paraId="0F2A4EB7" w14:textId="77777777"/>
    <w:p w:rsidR="00FE1970" w:rsidP="00FE1970" w:rsidRDefault="00FE1970" w14:paraId="651A74E8" w14:textId="77777777">
      <w:r>
        <w:t>Trident Installation:-</w:t>
      </w:r>
    </w:p>
    <w:p w:rsidR="00FE1970" w:rsidP="00FE1970" w:rsidRDefault="00FE1970" w14:paraId="4303CB7D" w14:textId="77777777"/>
    <w:p w:rsidR="00FE1970" w:rsidP="00FE1970" w:rsidRDefault="00FE1970" w14:paraId="03A240C6" w14:textId="77777777">
      <w:pPr>
        <w:pStyle w:val="ListParagraph"/>
        <w:numPr>
          <w:ilvl w:val="0"/>
          <w:numId w:val="176"/>
        </w:numPr>
      </w:pPr>
      <w:r>
        <w:t>Log in to OpenShift Console.</w:t>
      </w:r>
    </w:p>
    <w:p w:rsidR="00FE1970" w:rsidP="00FE1970" w:rsidRDefault="00FE1970" w14:paraId="029B8E8D" w14:textId="77777777">
      <w:pPr>
        <w:pStyle w:val="ListParagraph"/>
        <w:numPr>
          <w:ilvl w:val="0"/>
          <w:numId w:val="176"/>
        </w:numPr>
      </w:pPr>
      <w:r>
        <w:t>Navigate to:</w:t>
      </w:r>
    </w:p>
    <w:p w:rsidR="00FE1970" w:rsidP="00FE1970" w:rsidRDefault="00FE1970" w14:paraId="24B8678E" w14:textId="77777777">
      <w:pPr>
        <w:pStyle w:val="ListParagraph"/>
        <w:numPr>
          <w:ilvl w:val="0"/>
          <w:numId w:val="176"/>
        </w:numPr>
      </w:pPr>
      <w:r>
        <w:rPr>
          <w:rFonts w:hint="eastAsia"/>
        </w:rPr>
        <w:t xml:space="preserve">Operators </w:t>
      </w:r>
      <w:r>
        <w:rPr>
          <w:rFonts w:hint="eastAsia"/>
        </w:rPr>
        <w:t>→</w:t>
      </w:r>
      <w:r>
        <w:rPr>
          <w:rFonts w:hint="eastAsia"/>
        </w:rPr>
        <w:t xml:space="preserve"> </w:t>
      </w:r>
      <w:proofErr w:type="spellStart"/>
      <w:r>
        <w:rPr>
          <w:rFonts w:hint="eastAsia"/>
        </w:rPr>
        <w:t>OperatorHub</w:t>
      </w:r>
      <w:proofErr w:type="spellEnd"/>
    </w:p>
    <w:p w:rsidR="00FE1970" w:rsidP="00FE1970" w:rsidRDefault="00FE1970" w14:paraId="51696C22" w14:textId="77777777">
      <w:pPr>
        <w:pStyle w:val="ListParagraph"/>
        <w:numPr>
          <w:ilvl w:val="0"/>
          <w:numId w:val="176"/>
        </w:numPr>
      </w:pPr>
      <w:r>
        <w:t>Search for "Trident" (from NetApp).</w:t>
      </w:r>
    </w:p>
    <w:p w:rsidR="00FE1970" w:rsidP="00FE1970" w:rsidRDefault="00FE1970" w14:paraId="54663203" w14:textId="77777777">
      <w:pPr>
        <w:pStyle w:val="ListParagraph"/>
        <w:numPr>
          <w:ilvl w:val="0"/>
          <w:numId w:val="176"/>
        </w:numPr>
      </w:pPr>
      <w:r>
        <w:t>Select NetApp Trident Operator (CSI storage orchestrator).</w:t>
      </w:r>
    </w:p>
    <w:p w:rsidR="00FE1970" w:rsidP="00FE1970" w:rsidRDefault="00FE1970" w14:paraId="6F9978E0" w14:textId="77777777">
      <w:pPr>
        <w:pStyle w:val="ListParagraph"/>
        <w:numPr>
          <w:ilvl w:val="0"/>
          <w:numId w:val="176"/>
        </w:numPr>
      </w:pPr>
      <w:r>
        <w:t>Click Install</w:t>
      </w:r>
    </w:p>
    <w:p w:rsidR="00FE1970" w:rsidP="00FE1970" w:rsidRDefault="00FE1970" w14:paraId="6DBF16C5" w14:textId="77777777">
      <w:pPr>
        <w:pStyle w:val="ListParagraph"/>
        <w:numPr>
          <w:ilvl w:val="0"/>
          <w:numId w:val="176"/>
        </w:numPr>
      </w:pPr>
      <w:r>
        <w:t>After this is completed, create a Trident Orchestrator Custom resource using YAML</w:t>
      </w:r>
    </w:p>
    <w:p w:rsidR="00FE1970" w:rsidP="00FE1970" w:rsidRDefault="00FE1970" w14:paraId="56D964E6" w14:textId="77777777"/>
    <w:p w:rsidR="00FE1970" w:rsidP="00FE1970" w:rsidRDefault="007C7CB9" w14:paraId="209ABE13" w14:textId="63FD56C9">
      <w:proofErr w:type="spellStart"/>
      <w:r w:rsidRPr="007C7CB9">
        <w:t>apiVersion</w:t>
      </w:r>
      <w:proofErr w:type="spellEnd"/>
      <w:r w:rsidRPr="007C7CB9">
        <w:t>: trident.netapp.io/v1</w:t>
      </w:r>
      <w:r w:rsidRPr="007C7CB9">
        <w:br/>
      </w:r>
      <w:r w:rsidRPr="007C7CB9">
        <w:t xml:space="preserve">kind: </w:t>
      </w:r>
      <w:proofErr w:type="spellStart"/>
      <w:r w:rsidRPr="007C7CB9">
        <w:t>TridentOrchestrator</w:t>
      </w:r>
      <w:proofErr w:type="spellEnd"/>
      <w:r w:rsidRPr="007C7CB9">
        <w:br/>
      </w:r>
      <w:r w:rsidRPr="007C7CB9">
        <w:t>metadata:</w:t>
      </w:r>
      <w:r w:rsidRPr="007C7CB9">
        <w:br/>
      </w:r>
      <w:r w:rsidRPr="007C7CB9">
        <w:t>  name: trident</w:t>
      </w:r>
      <w:r w:rsidRPr="007C7CB9">
        <w:br/>
      </w:r>
      <w:r w:rsidRPr="007C7CB9">
        <w:t xml:space="preserve">  namespace: </w:t>
      </w:r>
      <w:proofErr w:type="spellStart"/>
      <w:r w:rsidRPr="007C7CB9">
        <w:t>openshift</w:t>
      </w:r>
      <w:proofErr w:type="spellEnd"/>
      <w:r w:rsidRPr="007C7CB9">
        <w:t>-operators</w:t>
      </w:r>
      <w:r w:rsidRPr="007C7CB9">
        <w:br/>
      </w:r>
      <w:r w:rsidRPr="007C7CB9">
        <w:t>spec:</w:t>
      </w:r>
      <w:r w:rsidRPr="007C7CB9">
        <w:br/>
      </w:r>
      <w:r w:rsidRPr="007C7CB9">
        <w:t>  IPv6: false</w:t>
      </w:r>
      <w:r w:rsidRPr="007C7CB9">
        <w:br/>
      </w:r>
      <w:r w:rsidRPr="007C7CB9">
        <w:t>  debug: false</w:t>
      </w:r>
      <w:r w:rsidRPr="007C7CB9">
        <w:br/>
      </w:r>
      <w:r w:rsidRPr="007C7CB9">
        <w:t xml:space="preserve">  </w:t>
      </w:r>
      <w:proofErr w:type="spellStart"/>
      <w:r w:rsidRPr="007C7CB9">
        <w:t>nodePrep</w:t>
      </w:r>
      <w:proofErr w:type="spellEnd"/>
      <w:r w:rsidRPr="007C7CB9">
        <w:t>:</w:t>
      </w:r>
      <w:r w:rsidRPr="007C7CB9">
        <w:br/>
      </w:r>
      <w:r w:rsidRPr="007C7CB9">
        <w:t xml:space="preserve">  - </w:t>
      </w:r>
      <w:proofErr w:type="spellStart"/>
      <w:r w:rsidRPr="007C7CB9">
        <w:t>iscsi</w:t>
      </w:r>
      <w:proofErr w:type="spellEnd"/>
      <w:r w:rsidRPr="007C7CB9">
        <w:br/>
      </w:r>
      <w:r w:rsidRPr="007C7CB9">
        <w:t xml:space="preserve">  </w:t>
      </w:r>
      <w:proofErr w:type="spellStart"/>
      <w:r w:rsidRPr="007C7CB9">
        <w:t>imageRegistry</w:t>
      </w:r>
      <w:proofErr w:type="spellEnd"/>
      <w:r w:rsidRPr="007C7CB9">
        <w:t>: ''</w:t>
      </w:r>
      <w:r w:rsidRPr="007C7CB9">
        <w:br/>
      </w:r>
      <w:r w:rsidRPr="007C7CB9">
        <w:t>  k8sTimeout: 30</w:t>
      </w:r>
      <w:r w:rsidRPr="007C7CB9">
        <w:br/>
      </w:r>
      <w:r w:rsidRPr="007C7CB9">
        <w:t>  namespace: trident</w:t>
      </w:r>
      <w:r w:rsidRPr="007C7CB9">
        <w:br/>
      </w:r>
      <w:r w:rsidRPr="007C7CB9">
        <w:t xml:space="preserve">  </w:t>
      </w:r>
      <w:proofErr w:type="spellStart"/>
      <w:r w:rsidRPr="007C7CB9">
        <w:t>silenceAutosupport</w:t>
      </w:r>
      <w:proofErr w:type="spellEnd"/>
      <w:r w:rsidRPr="007C7CB9">
        <w:t>: false</w:t>
      </w:r>
    </w:p>
    <w:p w:rsidR="007C7CB9" w:rsidP="00FE1970" w:rsidRDefault="007C7CB9" w14:paraId="55680557" w14:textId="77777777"/>
    <w:p w:rsidR="007C7CB9" w:rsidP="00FE1970" w:rsidRDefault="007C7CB9" w14:paraId="630CAEA2" w14:textId="77777777"/>
    <w:p w:rsidR="00FE1970" w:rsidP="00FE1970" w:rsidRDefault="00FE1970" w14:paraId="6B7A997E" w14:textId="77777777">
      <w:r>
        <w:t>Installing Trident CLI:</w:t>
      </w:r>
    </w:p>
    <w:p w:rsidR="00FE1970" w:rsidP="00FE1970" w:rsidRDefault="00FE1970" w14:paraId="595F789F" w14:textId="77777777"/>
    <w:p w:rsidRPr="00DF06C6" w:rsidR="00FE1970" w:rsidP="00FE1970" w:rsidRDefault="00FE1970" w14:paraId="3EA363B9" w14:textId="77777777">
      <w:pPr>
        <w:pStyle w:val="ListParagraph"/>
        <w:numPr>
          <w:ilvl w:val="0"/>
          <w:numId w:val="177"/>
        </w:numPr>
        <w:rPr>
          <w:lang w:val="en-IN"/>
        </w:rPr>
      </w:pPr>
      <w:r>
        <w:t>Download the package using “</w:t>
      </w:r>
      <w:proofErr w:type="spellStart"/>
      <w:r w:rsidRPr="00DF06C6">
        <w:rPr>
          <w:lang w:val="en-IN"/>
        </w:rPr>
        <w:t>wget</w:t>
      </w:r>
      <w:proofErr w:type="spellEnd"/>
      <w:r w:rsidRPr="00DF06C6">
        <w:rPr>
          <w:lang w:val="en-IN"/>
        </w:rPr>
        <w:t xml:space="preserve"> </w:t>
      </w:r>
      <w:hyperlink w:history="1" r:id="rId22">
        <w:r w:rsidRPr="00DF06C6">
          <w:rPr>
            <w:rStyle w:val="Hyperlink"/>
            <w:lang w:val="en-IN"/>
          </w:rPr>
          <w:t>https://github.com/NetApp/trident/releases/download/v25.10.0/trident-installer-25.10.0.tar.gz</w:t>
        </w:r>
      </w:hyperlink>
      <w:r w:rsidRPr="00DF06C6">
        <w:rPr>
          <w:lang w:val="en-IN"/>
        </w:rPr>
        <w:t>”</w:t>
      </w:r>
    </w:p>
    <w:p w:rsidR="00FE1970" w:rsidP="00FE1970" w:rsidRDefault="00FE1970" w14:paraId="1D3582A1" w14:textId="77777777">
      <w:pPr>
        <w:rPr>
          <w:lang w:val="en-IN"/>
        </w:rPr>
      </w:pPr>
    </w:p>
    <w:p w:rsidRPr="00DF06C6" w:rsidR="00FE1970" w:rsidP="00FE1970" w:rsidRDefault="00FE1970" w14:paraId="28E12CD6" w14:textId="77777777">
      <w:pPr>
        <w:pStyle w:val="ListParagraph"/>
        <w:numPr>
          <w:ilvl w:val="0"/>
          <w:numId w:val="177"/>
        </w:numPr>
        <w:rPr>
          <w:lang w:val="en-IN"/>
        </w:rPr>
      </w:pPr>
      <w:r w:rsidRPr="00DF06C6">
        <w:rPr>
          <w:lang w:val="en-IN"/>
        </w:rPr>
        <w:t xml:space="preserve">Extract the package </w:t>
      </w:r>
    </w:p>
    <w:p w:rsidR="00FE1970" w:rsidP="00FE1970" w:rsidRDefault="00FE1970" w14:paraId="6181D91E" w14:textId="77777777">
      <w:pPr>
        <w:rPr>
          <w:lang w:val="en-IN"/>
        </w:rPr>
      </w:pPr>
    </w:p>
    <w:p w:rsidRPr="00DF06C6" w:rsidR="00FE1970" w:rsidP="00FE1970" w:rsidRDefault="00FE1970" w14:paraId="4D7349C3" w14:textId="77777777">
      <w:pPr>
        <w:pStyle w:val="ListParagraph"/>
        <w:numPr>
          <w:ilvl w:val="0"/>
          <w:numId w:val="0"/>
        </w:numPr>
        <w:ind w:left="720"/>
        <w:rPr>
          <w:lang w:val="en-IN"/>
        </w:rPr>
      </w:pPr>
      <w:r w:rsidRPr="00DF06C6">
        <w:rPr>
          <w:lang w:val="en-IN"/>
        </w:rPr>
        <w:t>tar -</w:t>
      </w:r>
      <w:proofErr w:type="spellStart"/>
      <w:r w:rsidRPr="00DF06C6">
        <w:rPr>
          <w:lang w:val="en-IN"/>
        </w:rPr>
        <w:t>xf</w:t>
      </w:r>
      <w:proofErr w:type="spellEnd"/>
      <w:r w:rsidRPr="00DF06C6">
        <w:rPr>
          <w:lang w:val="en-IN"/>
        </w:rPr>
        <w:t xml:space="preserve"> trident-installer-25.10.0.tar.gz</w:t>
      </w:r>
    </w:p>
    <w:p w:rsidRPr="00DF06C6" w:rsidR="00FE1970" w:rsidP="00FE1970" w:rsidRDefault="00FE1970" w14:paraId="5AE18CF6" w14:textId="77777777">
      <w:pPr>
        <w:pStyle w:val="ListParagraph"/>
        <w:numPr>
          <w:ilvl w:val="0"/>
          <w:numId w:val="0"/>
        </w:numPr>
        <w:ind w:left="720"/>
        <w:rPr>
          <w:lang w:val="en-IN"/>
        </w:rPr>
      </w:pPr>
      <w:r w:rsidRPr="00DF06C6">
        <w:rPr>
          <w:lang w:val="en-IN"/>
        </w:rPr>
        <w:t>cd trident-installer/</w:t>
      </w:r>
    </w:p>
    <w:p w:rsidR="00FE1970" w:rsidP="00FE1970" w:rsidRDefault="00FE1970" w14:paraId="19E9B261" w14:textId="77777777">
      <w:pPr>
        <w:rPr>
          <w:lang w:val="en-IN"/>
        </w:rPr>
      </w:pPr>
    </w:p>
    <w:p w:rsidRPr="00DF06C6" w:rsidR="00FE1970" w:rsidP="00FE1970" w:rsidRDefault="00FE1970" w14:paraId="356CF421" w14:textId="77777777">
      <w:pPr>
        <w:pStyle w:val="ListParagraph"/>
        <w:numPr>
          <w:ilvl w:val="0"/>
          <w:numId w:val="177"/>
        </w:numPr>
        <w:rPr>
          <w:lang w:val="en-IN"/>
        </w:rPr>
      </w:pPr>
      <w:r w:rsidRPr="00DF06C6">
        <w:rPr>
          <w:lang w:val="en-IN"/>
        </w:rPr>
        <w:t xml:space="preserve">Copy the </w:t>
      </w:r>
      <w:proofErr w:type="spellStart"/>
      <w:r w:rsidRPr="00DF06C6">
        <w:rPr>
          <w:lang w:val="en-IN"/>
        </w:rPr>
        <w:t>tricentctl</w:t>
      </w:r>
      <w:proofErr w:type="spellEnd"/>
      <w:r w:rsidRPr="00DF06C6">
        <w:rPr>
          <w:lang w:val="en-IN"/>
        </w:rPr>
        <w:t xml:space="preserve"> to /</w:t>
      </w:r>
      <w:proofErr w:type="spellStart"/>
      <w:r w:rsidRPr="00DF06C6">
        <w:rPr>
          <w:lang w:val="en-IN"/>
        </w:rPr>
        <w:t>usr</w:t>
      </w:r>
      <w:proofErr w:type="spellEnd"/>
      <w:r w:rsidRPr="00DF06C6">
        <w:rPr>
          <w:lang w:val="en-IN"/>
        </w:rPr>
        <w:t>/local/bin</w:t>
      </w:r>
    </w:p>
    <w:p w:rsidR="00FE1970" w:rsidP="00FE1970" w:rsidRDefault="00FE1970" w14:paraId="2FDE5501" w14:textId="77777777"/>
    <w:p w:rsidR="00FE1970" w:rsidP="00FE1970" w:rsidRDefault="00FE1970" w14:paraId="7F6FD7FC" w14:textId="77777777">
      <w:r>
        <w:t>Connecting Trident to NetApp:-</w:t>
      </w:r>
    </w:p>
    <w:p w:rsidR="00FE1970" w:rsidP="00FE1970" w:rsidRDefault="00FE1970" w14:paraId="00BDC979" w14:textId="77777777"/>
    <w:p w:rsidR="00FE1970" w:rsidP="00FE1970" w:rsidRDefault="00FE1970" w14:paraId="0BE6E23B" w14:textId="77777777">
      <w:pPr>
        <w:pStyle w:val="ListParagraph"/>
        <w:numPr>
          <w:ilvl w:val="0"/>
          <w:numId w:val="177"/>
        </w:numPr>
      </w:pPr>
      <w:r>
        <w:t xml:space="preserve">After installing of Trident and </w:t>
      </w:r>
      <w:proofErr w:type="spellStart"/>
      <w:r>
        <w:t>Tridentctl</w:t>
      </w:r>
      <w:proofErr w:type="spellEnd"/>
      <w:r>
        <w:t>. Create a Trident backend file. Below is an example.</w:t>
      </w:r>
    </w:p>
    <w:p w:rsidR="00FE1970" w:rsidP="00FE1970" w:rsidRDefault="007C7CB9" w14:paraId="3381988C" w14:textId="5E3089E5">
      <w:r>
        <w:t>---</w:t>
      </w:r>
    </w:p>
    <w:p w:rsidR="00FE1970" w:rsidP="00FE1970" w:rsidRDefault="007C7CB9" w14:paraId="2715C1D6" w14:textId="5A13CBBA">
      <w:r w:rsidRPr="007C7CB9">
        <w:t>version: 1</w:t>
      </w:r>
      <w:r w:rsidRPr="007C7CB9">
        <w:br/>
      </w:r>
      <w:proofErr w:type="spellStart"/>
      <w:r w:rsidRPr="007C7CB9">
        <w:t>storageDriverName</w:t>
      </w:r>
      <w:proofErr w:type="spellEnd"/>
      <w:r w:rsidRPr="007C7CB9">
        <w:t xml:space="preserve">: </w:t>
      </w:r>
      <w:proofErr w:type="spellStart"/>
      <w:r w:rsidRPr="007C7CB9">
        <w:t>ontap-nas</w:t>
      </w:r>
      <w:proofErr w:type="spellEnd"/>
      <w:r w:rsidRPr="007C7CB9">
        <w:br/>
      </w:r>
      <w:proofErr w:type="spellStart"/>
      <w:r w:rsidRPr="007C7CB9">
        <w:t>backendName</w:t>
      </w:r>
      <w:proofErr w:type="spellEnd"/>
      <w:r w:rsidRPr="007C7CB9">
        <w:t>: ssd2-netapp-nfs</w:t>
      </w:r>
      <w:r w:rsidRPr="007C7CB9">
        <w:br/>
      </w:r>
      <w:proofErr w:type="spellStart"/>
      <w:r w:rsidRPr="007C7CB9">
        <w:rPr>
          <w:highlight w:val="yellow"/>
        </w:rPr>
        <w:t>managementLIF</w:t>
      </w:r>
      <w:proofErr w:type="spellEnd"/>
      <w:r w:rsidRPr="007C7CB9">
        <w:rPr>
          <w:highlight w:val="yellow"/>
        </w:rPr>
        <w:t>: 10.29.176.25</w:t>
      </w:r>
      <w:r w:rsidRPr="007C7CB9">
        <w:rPr>
          <w:highlight w:val="yellow"/>
        </w:rPr>
        <w:br/>
      </w:r>
      <w:proofErr w:type="spellStart"/>
      <w:r w:rsidRPr="007C7CB9">
        <w:rPr>
          <w:highlight w:val="yellow"/>
        </w:rPr>
        <w:t>dataLIF</w:t>
      </w:r>
      <w:proofErr w:type="spellEnd"/>
      <w:r w:rsidRPr="007C7CB9">
        <w:rPr>
          <w:highlight w:val="yellow"/>
        </w:rPr>
        <w:t>: 10.29.83.88</w:t>
      </w:r>
      <w:r w:rsidRPr="007C7CB9">
        <w:br/>
      </w:r>
      <w:proofErr w:type="spellStart"/>
      <w:r w:rsidRPr="007C7CB9">
        <w:rPr>
          <w:highlight w:val="yellow"/>
        </w:rPr>
        <w:t>svm</w:t>
      </w:r>
      <w:proofErr w:type="spellEnd"/>
      <w:r w:rsidRPr="007C7CB9">
        <w:rPr>
          <w:highlight w:val="yellow"/>
        </w:rPr>
        <w:t>: ushasvmf02</w:t>
      </w:r>
      <w:r w:rsidRPr="007C7CB9">
        <w:rPr>
          <w:highlight w:val="yellow"/>
        </w:rPr>
        <w:br/>
      </w:r>
      <w:proofErr w:type="spellStart"/>
      <w:r w:rsidRPr="007C7CB9">
        <w:rPr>
          <w:highlight w:val="yellow"/>
        </w:rPr>
        <w:t>autoExportCIDRs</w:t>
      </w:r>
      <w:proofErr w:type="spellEnd"/>
      <w:r w:rsidRPr="007C7CB9">
        <w:rPr>
          <w:highlight w:val="yellow"/>
        </w:rPr>
        <w:t>:</w:t>
      </w:r>
      <w:r w:rsidRPr="007C7CB9">
        <w:rPr>
          <w:highlight w:val="yellow"/>
        </w:rPr>
        <w:br/>
      </w:r>
      <w:r w:rsidRPr="007C7CB9">
        <w:rPr>
          <w:highlight w:val="yellow"/>
        </w:rPr>
        <w:t>- 10.29.85.0/24</w:t>
      </w:r>
      <w:r w:rsidRPr="007C7CB9">
        <w:br/>
      </w:r>
      <w:proofErr w:type="spellStart"/>
      <w:r w:rsidRPr="007C7CB9">
        <w:t>autoExportPolicy</w:t>
      </w:r>
      <w:proofErr w:type="spellEnd"/>
      <w:r w:rsidRPr="007C7CB9">
        <w:t>: true</w:t>
      </w:r>
      <w:r w:rsidRPr="007C7CB9">
        <w:br/>
      </w:r>
      <w:r w:rsidRPr="007C7CB9">
        <w:rPr>
          <w:highlight w:val="yellow"/>
        </w:rPr>
        <w:t xml:space="preserve">username: </w:t>
      </w:r>
      <w:proofErr w:type="spellStart"/>
      <w:r w:rsidRPr="007C7CB9">
        <w:rPr>
          <w:highlight w:val="yellow"/>
        </w:rPr>
        <w:t>vsadmin</w:t>
      </w:r>
      <w:proofErr w:type="spellEnd"/>
      <w:r w:rsidRPr="007C7CB9">
        <w:rPr>
          <w:highlight w:val="yellow"/>
        </w:rPr>
        <w:br/>
      </w:r>
      <w:r w:rsidRPr="007C7CB9">
        <w:rPr>
          <w:highlight w:val="yellow"/>
        </w:rPr>
        <w:t xml:space="preserve">password: </w:t>
      </w:r>
      <w:proofErr w:type="spellStart"/>
      <w:r w:rsidRPr="007C7CB9">
        <w:rPr>
          <w:highlight w:val="yellow"/>
        </w:rPr>
        <w:t>xxxxxxxx</w:t>
      </w:r>
      <w:proofErr w:type="spellEnd"/>
      <w:r w:rsidRPr="007C7CB9">
        <w:br/>
      </w:r>
      <w:proofErr w:type="spellStart"/>
      <w:r w:rsidRPr="007C7CB9">
        <w:t>storagePrefix</w:t>
      </w:r>
      <w:proofErr w:type="spellEnd"/>
      <w:r w:rsidRPr="007C7CB9">
        <w:t xml:space="preserve">: </w:t>
      </w:r>
      <w:proofErr w:type="spellStart"/>
      <w:r w:rsidRPr="007C7CB9">
        <w:t>trident_nfs</w:t>
      </w:r>
      <w:proofErr w:type="spellEnd"/>
      <w:r w:rsidRPr="007C7CB9">
        <w:br/>
      </w:r>
      <w:r w:rsidRPr="007C7CB9">
        <w:rPr>
          <w:highlight w:val="yellow"/>
        </w:rPr>
        <w:t>aggregate: aggrSSD1_HACL01_01</w:t>
      </w:r>
      <w:r w:rsidRPr="007C7CB9">
        <w:br/>
      </w:r>
      <w:proofErr w:type="spellStart"/>
      <w:r w:rsidRPr="007C7CB9">
        <w:rPr>
          <w:highlight w:val="yellow"/>
        </w:rPr>
        <w:t>limitVolumeSize</w:t>
      </w:r>
      <w:proofErr w:type="spellEnd"/>
      <w:r w:rsidRPr="007C7CB9">
        <w:rPr>
          <w:highlight w:val="yellow"/>
        </w:rPr>
        <w:t>: 300Gi</w:t>
      </w:r>
      <w:r w:rsidRPr="007C7CB9">
        <w:br/>
      </w:r>
      <w:proofErr w:type="spellStart"/>
      <w:r w:rsidRPr="007C7CB9">
        <w:t>nfsMountOptions</w:t>
      </w:r>
      <w:proofErr w:type="spellEnd"/>
      <w:r w:rsidRPr="007C7CB9">
        <w:t xml:space="preserve">: </w:t>
      </w:r>
      <w:proofErr w:type="spellStart"/>
      <w:r w:rsidRPr="007C7CB9">
        <w:t>nfsvers</w:t>
      </w:r>
      <w:proofErr w:type="spellEnd"/>
      <w:r w:rsidRPr="007C7CB9">
        <w:t>=4</w:t>
      </w:r>
      <w:r w:rsidRPr="007C7CB9">
        <w:br/>
      </w:r>
      <w:r w:rsidRPr="007C7CB9">
        <w:t>storage:</w:t>
      </w:r>
      <w:r w:rsidRPr="007C7CB9">
        <w:br/>
      </w:r>
      <w:r w:rsidRPr="007C7CB9">
        <w:t>  - labels:</w:t>
      </w:r>
      <w:r w:rsidRPr="007C7CB9">
        <w:br/>
      </w:r>
      <w:r w:rsidRPr="007C7CB9">
        <w:t>      performance: gold</w:t>
      </w:r>
      <w:r w:rsidRPr="007C7CB9">
        <w:br/>
      </w:r>
      <w:r w:rsidRPr="007C7CB9">
        <w:t>    defaults:</w:t>
      </w:r>
      <w:r w:rsidRPr="007C7CB9">
        <w:br/>
      </w:r>
      <w:r w:rsidRPr="007C7CB9">
        <w:t xml:space="preserve">      </w:t>
      </w:r>
      <w:proofErr w:type="spellStart"/>
      <w:r w:rsidRPr="007C7CB9">
        <w:t>adaptiveQosPolicy</w:t>
      </w:r>
      <w:proofErr w:type="spellEnd"/>
      <w:r w:rsidRPr="007C7CB9">
        <w:t>: gold-ushasvmf02</w:t>
      </w:r>
      <w:r w:rsidRPr="007C7CB9">
        <w:br/>
      </w:r>
      <w:r w:rsidRPr="007C7CB9">
        <w:t>  - labels:</w:t>
      </w:r>
      <w:r w:rsidRPr="007C7CB9">
        <w:br/>
      </w:r>
      <w:r w:rsidRPr="007C7CB9">
        <w:t>      performance: silver</w:t>
      </w:r>
      <w:r w:rsidRPr="007C7CB9">
        <w:br/>
      </w:r>
      <w:r w:rsidRPr="007C7CB9">
        <w:t>    defaults:</w:t>
      </w:r>
      <w:r w:rsidRPr="007C7CB9">
        <w:br/>
      </w:r>
      <w:r w:rsidRPr="007C7CB9">
        <w:t xml:space="preserve">      </w:t>
      </w:r>
      <w:proofErr w:type="spellStart"/>
      <w:r w:rsidRPr="007C7CB9">
        <w:t>adaptiveQosPolicy</w:t>
      </w:r>
      <w:proofErr w:type="spellEnd"/>
      <w:r w:rsidRPr="007C7CB9">
        <w:t>: silver-ushasvmf02</w:t>
      </w:r>
      <w:r w:rsidRPr="007C7CB9">
        <w:br/>
      </w:r>
      <w:r w:rsidRPr="007C7CB9">
        <w:t>  - labels:</w:t>
      </w:r>
      <w:r w:rsidRPr="007C7CB9">
        <w:br/>
      </w:r>
      <w:r w:rsidRPr="007C7CB9">
        <w:t>      performance: bronze</w:t>
      </w:r>
      <w:r w:rsidRPr="007C7CB9">
        <w:br/>
      </w:r>
      <w:r w:rsidRPr="007C7CB9">
        <w:t>    defaults:</w:t>
      </w:r>
      <w:r w:rsidRPr="007C7CB9">
        <w:br/>
      </w:r>
      <w:r w:rsidRPr="007C7CB9">
        <w:t xml:space="preserve">      </w:t>
      </w:r>
      <w:proofErr w:type="spellStart"/>
      <w:r w:rsidRPr="007C7CB9">
        <w:t>adaptiveQosPolicy</w:t>
      </w:r>
      <w:proofErr w:type="spellEnd"/>
      <w:r w:rsidRPr="007C7CB9">
        <w:t>: bronze-ushasvmf02</w:t>
      </w:r>
      <w:r w:rsidRPr="007C7CB9">
        <w:br/>
      </w:r>
      <w:r w:rsidRPr="007C7CB9">
        <w:t>  - labels:</w:t>
      </w:r>
      <w:r w:rsidRPr="007C7CB9">
        <w:br/>
      </w:r>
      <w:r w:rsidRPr="007C7CB9">
        <w:t xml:space="preserve">      performance: </w:t>
      </w:r>
      <w:proofErr w:type="spellStart"/>
      <w:r w:rsidRPr="007C7CB9">
        <w:t>goldburst</w:t>
      </w:r>
      <w:proofErr w:type="spellEnd"/>
      <w:r w:rsidRPr="007C7CB9">
        <w:br/>
      </w:r>
      <w:r w:rsidRPr="007C7CB9">
        <w:t>    defaults:</w:t>
      </w:r>
      <w:r w:rsidRPr="007C7CB9">
        <w:br/>
      </w:r>
      <w:r w:rsidRPr="007C7CB9">
        <w:t xml:space="preserve">      </w:t>
      </w:r>
      <w:proofErr w:type="spellStart"/>
      <w:r w:rsidRPr="007C7CB9">
        <w:t>adaptiveQosPolicy</w:t>
      </w:r>
      <w:proofErr w:type="spellEnd"/>
      <w:r w:rsidRPr="007C7CB9">
        <w:t>: goldburst-ushasvmf02</w:t>
      </w:r>
    </w:p>
    <w:p w:rsidR="007C7CB9" w:rsidP="00FE1970" w:rsidRDefault="007C7CB9" w14:paraId="23BD4C9A" w14:textId="77777777"/>
    <w:p w:rsidR="007C7CB9" w:rsidP="00FE1970" w:rsidRDefault="007C7CB9" w14:paraId="500342A0" w14:textId="77777777"/>
    <w:p w:rsidR="00FE1970" w:rsidP="00FE1970" w:rsidRDefault="00FE1970" w14:paraId="08B9F375" w14:textId="77777777">
      <w:pPr>
        <w:pStyle w:val="ListParagraph"/>
        <w:numPr>
          <w:ilvl w:val="0"/>
          <w:numId w:val="177"/>
        </w:numPr>
      </w:pPr>
      <w:r>
        <w:t xml:space="preserve">Apply the backend to Trident using </w:t>
      </w:r>
      <w:proofErr w:type="spellStart"/>
      <w:r>
        <w:t>tridentctl</w:t>
      </w:r>
      <w:proofErr w:type="spellEnd"/>
    </w:p>
    <w:p w:rsidR="00FE1970" w:rsidP="00FE1970" w:rsidRDefault="00FE1970" w14:paraId="60BD7245" w14:textId="77777777"/>
    <w:p w:rsidR="00FE1970" w:rsidP="00FE1970" w:rsidRDefault="00DE111F" w14:paraId="45427555" w14:textId="22853AFA">
      <w:pPr>
        <w:rPr>
          <w:i/>
          <w:iCs/>
        </w:rPr>
      </w:pPr>
      <w:r>
        <w:rPr>
          <w:i/>
          <w:iCs/>
        </w:rPr>
        <w:t xml:space="preserve"> </w:t>
      </w:r>
      <w:proofErr w:type="spellStart"/>
      <w:r w:rsidRPr="00DE111F">
        <w:rPr>
          <w:i/>
          <w:iCs/>
        </w:rPr>
        <w:t>tridentctl</w:t>
      </w:r>
      <w:proofErr w:type="spellEnd"/>
      <w:r w:rsidRPr="00DE111F">
        <w:rPr>
          <w:i/>
          <w:iCs/>
        </w:rPr>
        <w:t xml:space="preserve"> create backend -f </w:t>
      </w:r>
      <w:proofErr w:type="spellStart"/>
      <w:r>
        <w:rPr>
          <w:i/>
          <w:iCs/>
        </w:rPr>
        <w:t>backend</w:t>
      </w:r>
      <w:r w:rsidRPr="00DE111F">
        <w:rPr>
          <w:i/>
          <w:iCs/>
        </w:rPr>
        <w:t>.yaml</w:t>
      </w:r>
      <w:proofErr w:type="spellEnd"/>
      <w:r w:rsidRPr="00DE111F">
        <w:rPr>
          <w:i/>
          <w:iCs/>
        </w:rPr>
        <w:t xml:space="preserve"> -n trident</w:t>
      </w:r>
    </w:p>
    <w:p w:rsidR="00DE111F" w:rsidP="00FE1970" w:rsidRDefault="00DE111F" w14:paraId="1CA7104D" w14:textId="77777777"/>
    <w:p w:rsidR="00FE1970" w:rsidP="00FE1970" w:rsidRDefault="00FE1970" w14:paraId="219C054A" w14:textId="77777777">
      <w:pPr>
        <w:pStyle w:val="ListParagraph"/>
        <w:numPr>
          <w:ilvl w:val="0"/>
          <w:numId w:val="177"/>
        </w:numPr>
      </w:pPr>
      <w:r>
        <w:t>Verify the connectivity using below command</w:t>
      </w:r>
    </w:p>
    <w:p w:rsidR="00FE1970" w:rsidP="00FE1970" w:rsidRDefault="00FE1970" w14:paraId="79839F54" w14:textId="77777777"/>
    <w:p w:rsidRPr="007779A6" w:rsidR="00FE1970" w:rsidP="00FE1970" w:rsidRDefault="00FE1970" w14:paraId="4984433D" w14:textId="77777777">
      <w:pPr>
        <w:pStyle w:val="ListParagraph"/>
        <w:numPr>
          <w:ilvl w:val="0"/>
          <w:numId w:val="0"/>
        </w:numPr>
        <w:ind w:left="720"/>
        <w:rPr>
          <w:i/>
          <w:iCs/>
          <w:lang w:val="en-IN"/>
        </w:rPr>
      </w:pPr>
      <w:proofErr w:type="spellStart"/>
      <w:r w:rsidRPr="007779A6">
        <w:rPr>
          <w:i/>
          <w:iCs/>
          <w:lang w:val="en-IN"/>
        </w:rPr>
        <w:t>tridentctl</w:t>
      </w:r>
      <w:proofErr w:type="spellEnd"/>
      <w:r w:rsidRPr="007779A6">
        <w:rPr>
          <w:i/>
          <w:iCs/>
          <w:lang w:val="en-IN"/>
        </w:rPr>
        <w:t xml:space="preserve"> -n trident get backend</w:t>
      </w:r>
    </w:p>
    <w:p w:rsidRPr="00FE1970" w:rsidR="00FE1970" w:rsidP="00FE1970" w:rsidRDefault="00FE1970" w14:paraId="20CAD046" w14:textId="77777777"/>
    <w:p w:rsidR="00FE1970" w:rsidRDefault="00FE1970" w14:paraId="02828034" w14:textId="1C4955CB">
      <w:pPr>
        <w:pStyle w:val="Heading3"/>
      </w:pPr>
      <w:r>
        <w:t>Dell CSM</w:t>
      </w:r>
    </w:p>
    <w:p w:rsidR="00FE1970" w:rsidP="00FE1970" w:rsidRDefault="00FE1970" w14:paraId="290C8A13" w14:textId="4DA51C44">
      <w:r w:rsidRPr="00FE1970">
        <w:t>Dell Container Storage Modules (CSM) extend Kubernetes CSI drivers with enterprise</w:t>
      </w:r>
      <w:r w:rsidRPr="00FE1970">
        <w:rPr>
          <w:rFonts w:ascii="Cambria Math" w:hAnsi="Cambria Math" w:cs="Cambria Math"/>
        </w:rPr>
        <w:t>‑</w:t>
      </w:r>
      <w:r w:rsidRPr="00FE1970">
        <w:t xml:space="preserve">grade features (observability, authorization, snapshots, resiliency, quota &amp; replication) for Dell storage platforms such as </w:t>
      </w:r>
      <w:proofErr w:type="spellStart"/>
      <w:r w:rsidRPr="00FE1970">
        <w:t>PowerFlex</w:t>
      </w:r>
      <w:proofErr w:type="spellEnd"/>
      <w:r>
        <w:t>.</w:t>
      </w:r>
    </w:p>
    <w:p w:rsidR="00FE1970" w:rsidP="00FE1970" w:rsidRDefault="00FE1970" w14:paraId="20DAA6AF" w14:textId="77777777"/>
    <w:p w:rsidR="00FE1970" w:rsidP="00FE1970" w:rsidRDefault="00FE1970" w14:paraId="5475528B" w14:textId="3DBB9C2F">
      <w:pPr>
        <w:ind w:left="720" w:hanging="360"/>
      </w:pPr>
      <w:r>
        <w:t>Install:</w:t>
      </w:r>
    </w:p>
    <w:p w:rsidR="00FE1970" w:rsidP="00FE1970" w:rsidRDefault="00FE1970" w14:paraId="4BBDD6E2" w14:textId="77777777">
      <w:pPr>
        <w:pStyle w:val="ListParagraph"/>
        <w:numPr>
          <w:ilvl w:val="0"/>
          <w:numId w:val="178"/>
        </w:numPr>
      </w:pPr>
      <w:r>
        <w:t>Log in to the OpenShift Web Console</w:t>
      </w:r>
    </w:p>
    <w:p w:rsidR="00FE1970" w:rsidP="00FE1970" w:rsidRDefault="00FE1970" w14:paraId="4CE97916" w14:textId="77777777">
      <w:pPr>
        <w:pStyle w:val="ListParagraph"/>
        <w:numPr>
          <w:ilvl w:val="0"/>
          <w:numId w:val="178"/>
        </w:numPr>
      </w:pPr>
      <w:r>
        <w:t>Navigate:</w:t>
      </w:r>
    </w:p>
    <w:p w:rsidR="00FE1970" w:rsidP="00FE1970" w:rsidRDefault="00FE1970" w14:paraId="33D72ACB" w14:textId="77777777">
      <w:pPr>
        <w:pStyle w:val="ListParagraph"/>
        <w:numPr>
          <w:ilvl w:val="0"/>
          <w:numId w:val="178"/>
        </w:numPr>
      </w:pPr>
      <w:r>
        <w:rPr>
          <w:rFonts w:hint="eastAsia"/>
        </w:rPr>
        <w:t xml:space="preserve">Operators </w:t>
      </w:r>
      <w:r>
        <w:rPr>
          <w:rFonts w:hint="eastAsia"/>
        </w:rPr>
        <w:t>→</w:t>
      </w:r>
      <w:r>
        <w:rPr>
          <w:rFonts w:hint="eastAsia"/>
        </w:rPr>
        <w:t xml:space="preserve"> </w:t>
      </w:r>
      <w:proofErr w:type="spellStart"/>
      <w:r>
        <w:rPr>
          <w:rFonts w:hint="eastAsia"/>
        </w:rPr>
        <w:t>OperatorHub</w:t>
      </w:r>
      <w:proofErr w:type="spellEnd"/>
    </w:p>
    <w:p w:rsidR="00FE1970" w:rsidP="00FE1970" w:rsidRDefault="00FE1970" w14:paraId="60917381" w14:textId="77777777">
      <w:pPr>
        <w:pStyle w:val="ListParagraph"/>
        <w:numPr>
          <w:ilvl w:val="0"/>
          <w:numId w:val="178"/>
        </w:numPr>
      </w:pPr>
      <w:r>
        <w:t>Search: Dell CSM Operator</w:t>
      </w:r>
    </w:p>
    <w:p w:rsidR="00FE1970" w:rsidP="00FE1970" w:rsidRDefault="00FE1970" w14:paraId="4708F9D3" w14:textId="77777777">
      <w:pPr>
        <w:pStyle w:val="ListParagraph"/>
        <w:numPr>
          <w:ilvl w:val="0"/>
          <w:numId w:val="178"/>
        </w:numPr>
      </w:pPr>
      <w:r>
        <w:t>Select Dell CSM Operator (Certified Operator)</w:t>
      </w:r>
    </w:p>
    <w:p w:rsidR="00FE1970" w:rsidP="00FE1970" w:rsidRDefault="00FE1970" w14:paraId="3E64E4F3" w14:textId="77777777">
      <w:pPr>
        <w:pStyle w:val="ListParagraph"/>
        <w:numPr>
          <w:ilvl w:val="0"/>
          <w:numId w:val="178"/>
        </w:numPr>
      </w:pPr>
      <w:r>
        <w:t>Click Install</w:t>
      </w:r>
    </w:p>
    <w:p w:rsidR="00FE1970" w:rsidP="00FE1970" w:rsidRDefault="00FE1970" w14:paraId="3FB01B30" w14:textId="77777777">
      <w:pPr>
        <w:pStyle w:val="ListParagraph"/>
        <w:numPr>
          <w:ilvl w:val="0"/>
          <w:numId w:val="178"/>
        </w:numPr>
      </w:pPr>
      <w:r>
        <w:t>Choose:</w:t>
      </w:r>
    </w:p>
    <w:p w:rsidR="00FE1970" w:rsidP="00FE1970" w:rsidRDefault="00FE1970" w14:paraId="05661A2C" w14:textId="10AEED7A">
      <w:pPr>
        <w:pStyle w:val="ListParagraph"/>
        <w:numPr>
          <w:ilvl w:val="2"/>
          <w:numId w:val="178"/>
        </w:numPr>
      </w:pPr>
      <w:r>
        <w:t>Installation Mode: All namespaces</w:t>
      </w:r>
    </w:p>
    <w:p w:rsidR="00FE1970" w:rsidP="00FE1970" w:rsidRDefault="00FE1970" w14:paraId="7767FC7F" w14:textId="47D0AC1B">
      <w:pPr>
        <w:pStyle w:val="ListParagraph"/>
        <w:numPr>
          <w:ilvl w:val="2"/>
          <w:numId w:val="178"/>
        </w:numPr>
      </w:pPr>
      <w:r>
        <w:t xml:space="preserve">Installed Namespace: </w:t>
      </w:r>
      <w:proofErr w:type="spellStart"/>
      <w:r>
        <w:t>openshift</w:t>
      </w:r>
      <w:proofErr w:type="spellEnd"/>
      <w:r>
        <w:t>-operators</w:t>
      </w:r>
    </w:p>
    <w:p w:rsidR="00FE1970" w:rsidP="00FE1970" w:rsidRDefault="00FE1970" w14:paraId="2060D999" w14:textId="77777777">
      <w:pPr>
        <w:pStyle w:val="ListParagraph"/>
        <w:numPr>
          <w:ilvl w:val="0"/>
          <w:numId w:val="178"/>
        </w:numPr>
      </w:pPr>
      <w:r>
        <w:t>Click Install</w:t>
      </w:r>
    </w:p>
    <w:p w:rsidR="00FE1970" w:rsidP="00FE1970" w:rsidRDefault="00FE1970" w14:paraId="528FD737" w14:textId="4476E5F6">
      <w:pPr>
        <w:pStyle w:val="ListParagraph"/>
        <w:numPr>
          <w:ilvl w:val="0"/>
          <w:numId w:val="178"/>
        </w:numPr>
      </w:pPr>
      <w:r>
        <w:t>Validate the installation using “</w:t>
      </w:r>
      <w:proofErr w:type="spellStart"/>
      <w:r w:rsidRPr="00FE1970">
        <w:t>oc</w:t>
      </w:r>
      <w:proofErr w:type="spellEnd"/>
      <w:r w:rsidRPr="00FE1970">
        <w:t xml:space="preserve"> get pods -n </w:t>
      </w:r>
      <w:proofErr w:type="spellStart"/>
      <w:r w:rsidRPr="00FE1970">
        <w:t>openshift</w:t>
      </w:r>
      <w:proofErr w:type="spellEnd"/>
      <w:r w:rsidRPr="00FE1970">
        <w:t xml:space="preserve">-operators | grep </w:t>
      </w:r>
      <w:proofErr w:type="spellStart"/>
      <w:r w:rsidRPr="00FE1970">
        <w:t>csm</w:t>
      </w:r>
      <w:proofErr w:type="spellEnd"/>
      <w:r>
        <w:t>”.</w:t>
      </w:r>
    </w:p>
    <w:p w:rsidR="00FE1970" w:rsidP="00FE1970" w:rsidRDefault="00FE1970" w14:paraId="164256D0" w14:textId="491DA116">
      <w:pPr>
        <w:pStyle w:val="ListParagraph"/>
        <w:numPr>
          <w:ilvl w:val="0"/>
          <w:numId w:val="178"/>
        </w:numPr>
      </w:pPr>
      <w:r w:rsidRPr="00FE1970">
        <w:t xml:space="preserve">Create Namespace for </w:t>
      </w:r>
      <w:proofErr w:type="spellStart"/>
      <w:r w:rsidRPr="00FE1970">
        <w:t>PowerFlex</w:t>
      </w:r>
      <w:proofErr w:type="spellEnd"/>
      <w:r w:rsidRPr="00FE1970">
        <w:t xml:space="preserve"> CSI</w:t>
      </w:r>
      <w:r>
        <w:t xml:space="preserve"> “</w:t>
      </w:r>
      <w:proofErr w:type="spellStart"/>
      <w:r w:rsidRPr="00FE1970">
        <w:t>oc</w:t>
      </w:r>
      <w:proofErr w:type="spellEnd"/>
      <w:r w:rsidRPr="00FE1970">
        <w:t xml:space="preserve"> create namespace </w:t>
      </w:r>
      <w:proofErr w:type="spellStart"/>
      <w:r w:rsidRPr="00FE1970">
        <w:t>vxflexos</w:t>
      </w:r>
      <w:proofErr w:type="spellEnd"/>
      <w:r w:rsidRPr="00FE1970">
        <w:t>”</w:t>
      </w:r>
    </w:p>
    <w:p w:rsidR="00011AF6" w:rsidP="00FE1970" w:rsidRDefault="00011AF6" w14:paraId="2BB33D1F" w14:textId="7BBF901D">
      <w:pPr>
        <w:pStyle w:val="ListParagraph"/>
        <w:numPr>
          <w:ilvl w:val="0"/>
          <w:numId w:val="178"/>
        </w:numPr>
      </w:pPr>
      <w:r>
        <w:t xml:space="preserve">Create a secret for Dell </w:t>
      </w:r>
      <w:proofErr w:type="spellStart"/>
      <w:r>
        <w:t>powerflex</w:t>
      </w:r>
      <w:proofErr w:type="spellEnd"/>
      <w:r>
        <w:t xml:space="preserve"> in above created namespace</w:t>
      </w:r>
    </w:p>
    <w:p w:rsidR="00011AF6" w:rsidP="00011AF6" w:rsidRDefault="00011AF6" w14:paraId="06A655CC" w14:textId="77777777"/>
    <w:p w:rsidRPr="00011AF6" w:rsidR="00011AF6" w:rsidP="00011AF6" w:rsidRDefault="00011AF6" w14:paraId="0FA48796" w14:textId="77777777">
      <w:pPr>
        <w:rPr>
          <w:lang w:val="en-IN"/>
        </w:rPr>
      </w:pPr>
      <w:proofErr w:type="spellStart"/>
      <w:r w:rsidRPr="00011AF6">
        <w:rPr>
          <w:lang w:val="en-IN"/>
        </w:rPr>
        <w:t>apiVersion</w:t>
      </w:r>
      <w:proofErr w:type="spellEnd"/>
      <w:r w:rsidRPr="00011AF6">
        <w:rPr>
          <w:lang w:val="en-IN"/>
        </w:rPr>
        <w:t>: v1</w:t>
      </w:r>
    </w:p>
    <w:p w:rsidRPr="00011AF6" w:rsidR="00011AF6" w:rsidP="00011AF6" w:rsidRDefault="00011AF6" w14:paraId="35F24495" w14:textId="77777777">
      <w:pPr>
        <w:rPr>
          <w:lang w:val="en-IN"/>
        </w:rPr>
      </w:pPr>
      <w:r w:rsidRPr="00011AF6">
        <w:rPr>
          <w:lang w:val="en-IN"/>
        </w:rPr>
        <w:t>kind: Secret</w:t>
      </w:r>
    </w:p>
    <w:p w:rsidRPr="00011AF6" w:rsidR="00011AF6" w:rsidP="00011AF6" w:rsidRDefault="00011AF6" w14:paraId="2A3DDFB9" w14:textId="77777777">
      <w:pPr>
        <w:rPr>
          <w:lang w:val="en-IN"/>
        </w:rPr>
      </w:pPr>
      <w:r w:rsidRPr="00011AF6">
        <w:rPr>
          <w:lang w:val="en-IN"/>
        </w:rPr>
        <w:t>metadata:</w:t>
      </w:r>
    </w:p>
    <w:p w:rsidRPr="00011AF6" w:rsidR="00011AF6" w:rsidP="00011AF6" w:rsidRDefault="00011AF6" w14:paraId="22BC7CA6" w14:textId="77777777">
      <w:pPr>
        <w:rPr>
          <w:lang w:val="en-IN"/>
        </w:rPr>
      </w:pPr>
      <w:r w:rsidRPr="00011AF6">
        <w:rPr>
          <w:lang w:val="en-IN"/>
        </w:rPr>
        <w:t xml:space="preserve">  name: </w:t>
      </w:r>
      <w:proofErr w:type="spellStart"/>
      <w:r w:rsidRPr="00011AF6">
        <w:rPr>
          <w:lang w:val="en-IN"/>
        </w:rPr>
        <w:t>vxflex</w:t>
      </w:r>
      <w:proofErr w:type="spellEnd"/>
      <w:r w:rsidRPr="00011AF6">
        <w:rPr>
          <w:lang w:val="en-IN"/>
        </w:rPr>
        <w:t>-creds</w:t>
      </w:r>
    </w:p>
    <w:p w:rsidRPr="00011AF6" w:rsidR="00011AF6" w:rsidP="00011AF6" w:rsidRDefault="00011AF6" w14:paraId="3406A7E0" w14:textId="77777777">
      <w:pPr>
        <w:rPr>
          <w:lang w:val="en-IN"/>
        </w:rPr>
      </w:pPr>
      <w:r w:rsidRPr="00011AF6">
        <w:rPr>
          <w:lang w:val="en-IN"/>
        </w:rPr>
        <w:t xml:space="preserve">  namespace: </w:t>
      </w:r>
      <w:proofErr w:type="spellStart"/>
      <w:r w:rsidRPr="00011AF6">
        <w:rPr>
          <w:lang w:val="en-IN"/>
        </w:rPr>
        <w:t>vxflexos</w:t>
      </w:r>
      <w:proofErr w:type="spellEnd"/>
    </w:p>
    <w:p w:rsidRPr="00011AF6" w:rsidR="00011AF6" w:rsidP="00011AF6" w:rsidRDefault="00011AF6" w14:paraId="7E62FF5B" w14:textId="77777777">
      <w:pPr>
        <w:rPr>
          <w:lang w:val="en-IN"/>
        </w:rPr>
      </w:pPr>
      <w:r w:rsidRPr="00011AF6">
        <w:rPr>
          <w:lang w:val="en-IN"/>
        </w:rPr>
        <w:t>type: Opaque</w:t>
      </w:r>
    </w:p>
    <w:p w:rsidRPr="00011AF6" w:rsidR="00011AF6" w:rsidP="00011AF6" w:rsidRDefault="00011AF6" w14:paraId="36EB5519" w14:textId="77777777">
      <w:pPr>
        <w:rPr>
          <w:lang w:val="en-IN"/>
        </w:rPr>
      </w:pPr>
      <w:proofErr w:type="spellStart"/>
      <w:r w:rsidRPr="00011AF6">
        <w:rPr>
          <w:lang w:val="en-IN"/>
        </w:rPr>
        <w:t>stringData</w:t>
      </w:r>
      <w:proofErr w:type="spellEnd"/>
      <w:r w:rsidRPr="00011AF6">
        <w:rPr>
          <w:lang w:val="en-IN"/>
        </w:rPr>
        <w:t>:</w:t>
      </w:r>
    </w:p>
    <w:p w:rsidRPr="00011AF6" w:rsidR="00011AF6" w:rsidP="00011AF6" w:rsidRDefault="00011AF6" w14:paraId="7D2C707A" w14:textId="77777777">
      <w:pPr>
        <w:rPr>
          <w:lang w:val="en-IN"/>
        </w:rPr>
      </w:pPr>
      <w:r w:rsidRPr="00011AF6">
        <w:rPr>
          <w:lang w:val="en-IN"/>
        </w:rPr>
        <w:t>  username: "admin"</w:t>
      </w:r>
    </w:p>
    <w:p w:rsidRPr="00011AF6" w:rsidR="00011AF6" w:rsidP="00011AF6" w:rsidRDefault="00011AF6" w14:paraId="2CE3F4B4" w14:textId="77777777">
      <w:pPr>
        <w:rPr>
          <w:lang w:val="en-IN"/>
        </w:rPr>
      </w:pPr>
      <w:r w:rsidRPr="00011AF6">
        <w:rPr>
          <w:lang w:val="en-IN"/>
        </w:rPr>
        <w:t>  password: "PASSWORD_HERE"</w:t>
      </w:r>
    </w:p>
    <w:p w:rsidRPr="00011AF6" w:rsidR="00011AF6" w:rsidP="00011AF6" w:rsidRDefault="00011AF6" w14:paraId="402F64F3" w14:textId="77777777">
      <w:pPr>
        <w:rPr>
          <w:lang w:val="en-IN"/>
        </w:rPr>
      </w:pPr>
      <w:r w:rsidRPr="00011AF6">
        <w:rPr>
          <w:lang w:val="en-IN"/>
        </w:rPr>
        <w:t xml:space="preserve">  </w:t>
      </w:r>
      <w:proofErr w:type="spellStart"/>
      <w:r w:rsidRPr="00011AF6">
        <w:rPr>
          <w:lang w:val="en-IN"/>
        </w:rPr>
        <w:t>systemID</w:t>
      </w:r>
      <w:proofErr w:type="spellEnd"/>
      <w:r w:rsidRPr="00011AF6">
        <w:rPr>
          <w:lang w:val="en-IN"/>
        </w:rPr>
        <w:t>: "POWERFLEX_SYSTEM_ID"</w:t>
      </w:r>
    </w:p>
    <w:p w:rsidRPr="00011AF6" w:rsidR="00011AF6" w:rsidP="00011AF6" w:rsidRDefault="00011AF6" w14:paraId="754083A8" w14:textId="77777777">
      <w:pPr>
        <w:rPr>
          <w:lang w:val="en-IN"/>
        </w:rPr>
      </w:pPr>
      <w:r w:rsidRPr="00011AF6">
        <w:rPr>
          <w:lang w:val="en-IN"/>
        </w:rPr>
        <w:t xml:space="preserve">  </w:t>
      </w:r>
      <w:proofErr w:type="spellStart"/>
      <w:r w:rsidRPr="00011AF6">
        <w:rPr>
          <w:lang w:val="en-IN"/>
        </w:rPr>
        <w:t>mdm</w:t>
      </w:r>
      <w:proofErr w:type="spellEnd"/>
      <w:r w:rsidRPr="00011AF6">
        <w:rPr>
          <w:lang w:val="en-IN"/>
        </w:rPr>
        <w:t>: "10.10.10.11,10.10.10.12"</w:t>
      </w:r>
    </w:p>
    <w:p w:rsidRPr="00FE1970" w:rsidR="00011AF6" w:rsidP="00011AF6" w:rsidRDefault="00011AF6" w14:paraId="1C00D6F0" w14:textId="77777777"/>
    <w:p w:rsidR="00FE1970" w:rsidP="00FE1970" w:rsidRDefault="00FE1970" w14:paraId="458D771B" w14:textId="1AD984C9">
      <w:pPr>
        <w:pStyle w:val="ListParagraph"/>
        <w:numPr>
          <w:ilvl w:val="0"/>
          <w:numId w:val="178"/>
        </w:numPr>
      </w:pPr>
      <w:r>
        <w:t xml:space="preserve">Create a </w:t>
      </w:r>
      <w:proofErr w:type="spellStart"/>
      <w:r>
        <w:t>custome</w:t>
      </w:r>
      <w:proofErr w:type="spellEnd"/>
      <w:r>
        <w:t xml:space="preserve"> Resource </w:t>
      </w:r>
      <w:r w:rsidR="00AC334F">
        <w:t>“</w:t>
      </w:r>
      <w:proofErr w:type="spellStart"/>
      <w:r>
        <w:t>C</w:t>
      </w:r>
      <w:r w:rsidR="00AC334F">
        <w:t>o</w:t>
      </w:r>
      <w:r>
        <w:t>ntainerStorageModule</w:t>
      </w:r>
      <w:proofErr w:type="spellEnd"/>
      <w:r>
        <w:t>” using below yaml</w:t>
      </w:r>
    </w:p>
    <w:p w:rsidR="00FE1970" w:rsidP="00FE1970" w:rsidRDefault="00FE1970" w14:paraId="55F2F4CD" w14:textId="77777777"/>
    <w:p w:rsidRPr="003A0F10" w:rsidR="003A0F10" w:rsidP="003A0F10" w:rsidRDefault="003A0F10" w14:paraId="2CF4FA67" w14:textId="77777777">
      <w:pPr>
        <w:rPr>
          <w:lang w:val="en-IN"/>
        </w:rPr>
      </w:pPr>
      <w:proofErr w:type="spellStart"/>
      <w:r w:rsidRPr="003A0F10">
        <w:rPr>
          <w:lang w:val="en-IN"/>
        </w:rPr>
        <w:t>apiVersion</w:t>
      </w:r>
      <w:proofErr w:type="spellEnd"/>
      <w:r w:rsidRPr="003A0F10">
        <w:rPr>
          <w:lang w:val="en-IN"/>
        </w:rPr>
        <w:t>: storage.dell.com/v1</w:t>
      </w:r>
    </w:p>
    <w:p w:rsidRPr="003A0F10" w:rsidR="003A0F10" w:rsidP="003A0F10" w:rsidRDefault="003A0F10" w14:paraId="4D370E72" w14:textId="77777777">
      <w:pPr>
        <w:rPr>
          <w:lang w:val="en-IN"/>
        </w:rPr>
      </w:pPr>
      <w:r w:rsidRPr="003A0F10">
        <w:rPr>
          <w:lang w:val="en-IN"/>
        </w:rPr>
        <w:t xml:space="preserve">kind: </w:t>
      </w:r>
      <w:proofErr w:type="spellStart"/>
      <w:r w:rsidRPr="003A0F10">
        <w:rPr>
          <w:lang w:val="en-IN"/>
        </w:rPr>
        <w:t>ContainerStorageModule</w:t>
      </w:r>
      <w:proofErr w:type="spellEnd"/>
    </w:p>
    <w:p w:rsidRPr="003A0F10" w:rsidR="003A0F10" w:rsidP="003A0F10" w:rsidRDefault="003A0F10" w14:paraId="5431FAC3" w14:textId="77777777">
      <w:pPr>
        <w:rPr>
          <w:lang w:val="en-IN"/>
        </w:rPr>
      </w:pPr>
      <w:r w:rsidRPr="003A0F10">
        <w:rPr>
          <w:lang w:val="en-IN"/>
        </w:rPr>
        <w:t>metadata:</w:t>
      </w:r>
    </w:p>
    <w:p w:rsidRPr="003A0F10" w:rsidR="003A0F10" w:rsidP="003A0F10" w:rsidRDefault="003A0F10" w14:paraId="1C6DF265" w14:textId="77777777">
      <w:pPr>
        <w:rPr>
          <w:lang w:val="en-IN"/>
        </w:rPr>
      </w:pPr>
      <w:r w:rsidRPr="003A0F10">
        <w:rPr>
          <w:lang w:val="en-IN"/>
        </w:rPr>
        <w:t xml:space="preserve">  name: </w:t>
      </w:r>
      <w:proofErr w:type="spellStart"/>
      <w:r w:rsidRPr="003A0F10">
        <w:rPr>
          <w:lang w:val="en-IN"/>
        </w:rPr>
        <w:t>powerflex</w:t>
      </w:r>
      <w:proofErr w:type="spellEnd"/>
    </w:p>
    <w:p w:rsidRPr="003A0F10" w:rsidR="003A0F10" w:rsidP="003A0F10" w:rsidRDefault="003A0F10" w14:paraId="40F8C137" w14:textId="77777777">
      <w:pPr>
        <w:rPr>
          <w:lang w:val="en-IN"/>
        </w:rPr>
      </w:pPr>
      <w:r w:rsidRPr="003A0F10">
        <w:rPr>
          <w:lang w:val="en-IN"/>
        </w:rPr>
        <w:t xml:space="preserve">  namespace: </w:t>
      </w:r>
      <w:proofErr w:type="spellStart"/>
      <w:r w:rsidRPr="003A0F10">
        <w:rPr>
          <w:lang w:val="en-IN"/>
        </w:rPr>
        <w:t>vxflexos</w:t>
      </w:r>
      <w:proofErr w:type="spellEnd"/>
    </w:p>
    <w:p w:rsidRPr="003A0F10" w:rsidR="003A0F10" w:rsidP="003A0F10" w:rsidRDefault="003A0F10" w14:paraId="2219417C" w14:textId="77777777">
      <w:pPr>
        <w:rPr>
          <w:lang w:val="en-IN"/>
        </w:rPr>
      </w:pPr>
      <w:r w:rsidRPr="003A0F10">
        <w:rPr>
          <w:lang w:val="en-IN"/>
        </w:rPr>
        <w:t>spec:</w:t>
      </w:r>
    </w:p>
    <w:p w:rsidRPr="003A0F10" w:rsidR="003A0F10" w:rsidP="003A0F10" w:rsidRDefault="003A0F10" w14:paraId="3DF1F81B" w14:textId="77777777">
      <w:pPr>
        <w:rPr>
          <w:lang w:val="en-IN"/>
        </w:rPr>
      </w:pPr>
      <w:r w:rsidRPr="003A0F10">
        <w:rPr>
          <w:lang w:val="en-IN"/>
        </w:rPr>
        <w:t>  driver:</w:t>
      </w:r>
    </w:p>
    <w:p w:rsidRPr="003A0F10" w:rsidR="003A0F10" w:rsidP="003A0F10" w:rsidRDefault="003A0F10" w14:paraId="06C7F748" w14:textId="77777777">
      <w:pPr>
        <w:rPr>
          <w:lang w:val="en-IN"/>
        </w:rPr>
      </w:pPr>
      <w:r w:rsidRPr="003A0F10">
        <w:rPr>
          <w:lang w:val="en-IN"/>
        </w:rPr>
        <w:t xml:space="preserve">    </w:t>
      </w:r>
      <w:proofErr w:type="spellStart"/>
      <w:r w:rsidRPr="003A0F10">
        <w:rPr>
          <w:lang w:val="en-IN"/>
        </w:rPr>
        <w:t>csiDriverType</w:t>
      </w:r>
      <w:proofErr w:type="spellEnd"/>
      <w:r w:rsidRPr="003A0F10">
        <w:rPr>
          <w:lang w:val="en-IN"/>
        </w:rPr>
        <w:t>: "</w:t>
      </w:r>
      <w:proofErr w:type="spellStart"/>
      <w:r w:rsidRPr="003A0F10">
        <w:rPr>
          <w:lang w:val="en-IN"/>
        </w:rPr>
        <w:t>powerflex</w:t>
      </w:r>
      <w:proofErr w:type="spellEnd"/>
      <w:r w:rsidRPr="003A0F10">
        <w:rPr>
          <w:lang w:val="en-IN"/>
        </w:rPr>
        <w:t>"</w:t>
      </w:r>
    </w:p>
    <w:p w:rsidRPr="003A0F10" w:rsidR="003A0F10" w:rsidP="003A0F10" w:rsidRDefault="003A0F10" w14:paraId="406645F8" w14:textId="77777777">
      <w:pPr>
        <w:rPr>
          <w:lang w:val="en-IN"/>
        </w:rPr>
      </w:pPr>
      <w:r w:rsidRPr="003A0F10">
        <w:rPr>
          <w:lang w:val="en-IN"/>
        </w:rPr>
        <w:t xml:space="preserve">    </w:t>
      </w:r>
      <w:proofErr w:type="spellStart"/>
      <w:r w:rsidRPr="003A0F10">
        <w:rPr>
          <w:lang w:val="en-IN"/>
        </w:rPr>
        <w:t>csiDriverSpec</w:t>
      </w:r>
      <w:proofErr w:type="spellEnd"/>
      <w:r w:rsidRPr="003A0F10">
        <w:rPr>
          <w:lang w:val="en-IN"/>
        </w:rPr>
        <w:t>:</w:t>
      </w:r>
    </w:p>
    <w:p w:rsidRPr="003A0F10" w:rsidR="003A0F10" w:rsidP="003A0F10" w:rsidRDefault="003A0F10" w14:paraId="2E971981" w14:textId="77777777">
      <w:pPr>
        <w:rPr>
          <w:lang w:val="en-IN"/>
        </w:rPr>
      </w:pPr>
      <w:r w:rsidRPr="003A0F10">
        <w:rPr>
          <w:lang w:val="en-IN"/>
        </w:rPr>
        <w:t xml:space="preserve">      </w:t>
      </w:r>
      <w:proofErr w:type="spellStart"/>
      <w:r w:rsidRPr="003A0F10">
        <w:rPr>
          <w:lang w:val="en-IN"/>
        </w:rPr>
        <w:t>configVersion</w:t>
      </w:r>
      <w:proofErr w:type="spellEnd"/>
      <w:r w:rsidRPr="003A0F10">
        <w:rPr>
          <w:lang w:val="en-IN"/>
        </w:rPr>
        <w:t>: v2.14.0</w:t>
      </w:r>
    </w:p>
    <w:p w:rsidRPr="003A0F10" w:rsidR="003A0F10" w:rsidP="003A0F10" w:rsidRDefault="003A0F10" w14:paraId="75BA3E9B" w14:textId="77777777">
      <w:pPr>
        <w:rPr>
          <w:lang w:val="en-IN"/>
        </w:rPr>
      </w:pPr>
      <w:r w:rsidRPr="003A0F10">
        <w:rPr>
          <w:lang w:val="en-IN"/>
        </w:rPr>
        <w:t xml:space="preserve">      </w:t>
      </w:r>
      <w:proofErr w:type="spellStart"/>
      <w:r w:rsidRPr="003A0F10">
        <w:rPr>
          <w:lang w:val="en-IN"/>
        </w:rPr>
        <w:t>storageCapacity</w:t>
      </w:r>
      <w:proofErr w:type="spellEnd"/>
      <w:r w:rsidRPr="003A0F10">
        <w:rPr>
          <w:lang w:val="en-IN"/>
        </w:rPr>
        <w:t>: true</w:t>
      </w:r>
    </w:p>
    <w:p w:rsidRPr="003A0F10" w:rsidR="003A0F10" w:rsidP="003A0F10" w:rsidRDefault="003A0F10" w14:paraId="0500AADC" w14:textId="77777777">
      <w:pPr>
        <w:rPr>
          <w:lang w:val="en-IN"/>
        </w:rPr>
      </w:pPr>
      <w:r w:rsidRPr="003A0F10">
        <w:rPr>
          <w:lang w:val="en-IN"/>
        </w:rPr>
        <w:t xml:space="preserve">      </w:t>
      </w:r>
      <w:proofErr w:type="spellStart"/>
      <w:r w:rsidRPr="003A0F10">
        <w:rPr>
          <w:lang w:val="en-IN"/>
        </w:rPr>
        <w:t>fSGroupPolicy</w:t>
      </w:r>
      <w:proofErr w:type="spellEnd"/>
      <w:r w:rsidRPr="003A0F10">
        <w:rPr>
          <w:lang w:val="en-IN"/>
        </w:rPr>
        <w:t>: "File"</w:t>
      </w:r>
    </w:p>
    <w:p w:rsidRPr="003A0F10" w:rsidR="003A0F10" w:rsidP="003A0F10" w:rsidRDefault="003A0F10" w14:paraId="05A778CA" w14:textId="77777777">
      <w:pPr>
        <w:rPr>
          <w:lang w:val="en-IN"/>
        </w:rPr>
      </w:pPr>
      <w:r w:rsidRPr="003A0F10">
        <w:rPr>
          <w:lang w:val="en-IN"/>
        </w:rPr>
        <w:t>      replicas: 1</w:t>
      </w:r>
    </w:p>
    <w:p w:rsidRPr="003A0F10" w:rsidR="003A0F10" w:rsidP="003A0F10" w:rsidRDefault="003A0F10" w14:paraId="04D1A013" w14:textId="77777777">
      <w:pPr>
        <w:rPr>
          <w:lang w:val="en-IN"/>
        </w:rPr>
      </w:pPr>
      <w:r w:rsidRPr="003A0F10">
        <w:rPr>
          <w:lang w:val="en-IN"/>
        </w:rPr>
        <w:t xml:space="preserve">      </w:t>
      </w:r>
      <w:proofErr w:type="spellStart"/>
      <w:r w:rsidRPr="003A0F10">
        <w:rPr>
          <w:lang w:val="en-IN"/>
        </w:rPr>
        <w:t>forceRemoveDriver</w:t>
      </w:r>
      <w:proofErr w:type="spellEnd"/>
      <w:r w:rsidRPr="003A0F10">
        <w:rPr>
          <w:lang w:val="en-IN"/>
        </w:rPr>
        <w:t>: true</w:t>
      </w:r>
    </w:p>
    <w:p w:rsidRPr="003A0F10" w:rsidR="003A0F10" w:rsidP="003A0F10" w:rsidRDefault="003A0F10" w14:paraId="78F69F56" w14:textId="77777777">
      <w:pPr>
        <w:rPr>
          <w:lang w:val="en-IN"/>
        </w:rPr>
      </w:pPr>
      <w:r w:rsidRPr="003A0F10">
        <w:rPr>
          <w:lang w:val="en-IN"/>
        </w:rPr>
        <w:t xml:space="preserve">      </w:t>
      </w:r>
      <w:proofErr w:type="spellStart"/>
      <w:r w:rsidRPr="003A0F10">
        <w:rPr>
          <w:lang w:val="en-IN"/>
        </w:rPr>
        <w:t>driverConfig</w:t>
      </w:r>
      <w:proofErr w:type="spellEnd"/>
      <w:r w:rsidRPr="003A0F10">
        <w:rPr>
          <w:lang w:val="en-IN"/>
        </w:rPr>
        <w:t>:</w:t>
      </w:r>
    </w:p>
    <w:p w:rsidRPr="003A0F10" w:rsidR="003A0F10" w:rsidP="003A0F10" w:rsidRDefault="003A0F10" w14:paraId="284BAD6A" w14:textId="69145ACB">
      <w:pPr>
        <w:rPr>
          <w:lang w:val="en-IN"/>
        </w:rPr>
      </w:pPr>
      <w:r w:rsidRPr="003A0F10">
        <w:rPr>
          <w:lang w:val="en-IN"/>
        </w:rPr>
        <w:t xml:space="preserve">        #  REQUIRED: Add your </w:t>
      </w:r>
      <w:proofErr w:type="spellStart"/>
      <w:r w:rsidRPr="003A0F10">
        <w:rPr>
          <w:lang w:val="en-IN"/>
        </w:rPr>
        <w:t>PowerFlex</w:t>
      </w:r>
      <w:proofErr w:type="spellEnd"/>
      <w:r w:rsidRPr="003A0F10">
        <w:rPr>
          <w:lang w:val="en-IN"/>
        </w:rPr>
        <w:t xml:space="preserve"> </w:t>
      </w:r>
      <w:proofErr w:type="spellStart"/>
      <w:r w:rsidRPr="003A0F10">
        <w:rPr>
          <w:lang w:val="en-IN"/>
        </w:rPr>
        <w:t>systemID</w:t>
      </w:r>
      <w:proofErr w:type="spellEnd"/>
      <w:r w:rsidRPr="003A0F10">
        <w:rPr>
          <w:lang w:val="en-IN"/>
        </w:rPr>
        <w:t xml:space="preserve"> here</w:t>
      </w:r>
    </w:p>
    <w:p w:rsidRPr="003A0F10" w:rsidR="003A0F10" w:rsidP="003A0F10" w:rsidRDefault="003A0F10" w14:paraId="7A48890E" w14:textId="71560273">
      <w:pPr>
        <w:rPr>
          <w:lang w:val="en-IN"/>
        </w:rPr>
      </w:pPr>
      <w:r w:rsidRPr="003A0F10">
        <w:rPr>
          <w:lang w:val="en-IN"/>
        </w:rPr>
        <w:t xml:space="preserve">        </w:t>
      </w:r>
      <w:proofErr w:type="spellStart"/>
      <w:r w:rsidRPr="003A0F10">
        <w:rPr>
          <w:lang w:val="en-IN"/>
        </w:rPr>
        <w:t>systemID</w:t>
      </w:r>
      <w:proofErr w:type="spellEnd"/>
      <w:r w:rsidRPr="003A0F10">
        <w:rPr>
          <w:lang w:val="en-IN"/>
        </w:rPr>
        <w:t>: " POWERFLEX_SYSTEM_ID"</w:t>
      </w:r>
    </w:p>
    <w:p w:rsidRPr="003A0F10" w:rsidR="003A0F10" w:rsidP="003A0F10" w:rsidRDefault="003A0F10" w14:paraId="4BBEDE37" w14:textId="18E40959">
      <w:pPr>
        <w:rPr>
          <w:lang w:val="en-IN"/>
        </w:rPr>
      </w:pPr>
      <w:r w:rsidRPr="003A0F10">
        <w:rPr>
          <w:lang w:val="en-IN"/>
        </w:rPr>
        <w:t>        # REQUIRED: MDM IP addresses</w:t>
      </w:r>
    </w:p>
    <w:p w:rsidR="003A0F10" w:rsidP="003A0F10" w:rsidRDefault="003A0F10" w14:paraId="745FAED5" w14:textId="77777777">
      <w:pPr>
        <w:rPr>
          <w:lang w:val="en-IN"/>
        </w:rPr>
      </w:pPr>
      <w:r w:rsidRPr="003A0F10">
        <w:rPr>
          <w:lang w:val="en-IN"/>
        </w:rPr>
        <w:t xml:space="preserve">        </w:t>
      </w:r>
      <w:proofErr w:type="spellStart"/>
      <w:r w:rsidRPr="003A0F10">
        <w:rPr>
          <w:lang w:val="en-IN"/>
        </w:rPr>
        <w:t>mdm</w:t>
      </w:r>
      <w:proofErr w:type="spellEnd"/>
      <w:r w:rsidRPr="003A0F10">
        <w:rPr>
          <w:lang w:val="en-IN"/>
        </w:rPr>
        <w:t>: "10.10.10.11,10.10.10.12"</w:t>
      </w:r>
    </w:p>
    <w:p w:rsidRPr="00A36011" w:rsidR="00A36011" w:rsidP="00A36011" w:rsidRDefault="00A36011" w14:paraId="45149B10" w14:textId="4C2474FD">
      <w:pPr>
        <w:rPr>
          <w:lang w:val="en-IN"/>
        </w:rPr>
      </w:pPr>
      <w:r>
        <w:rPr>
          <w:lang w:val="en-IN"/>
        </w:rPr>
        <w:t xml:space="preserve">        </w:t>
      </w:r>
      <w:r w:rsidRPr="00A36011">
        <w:rPr>
          <w:lang w:val="en-IN"/>
        </w:rPr>
        <w:t>credentials:</w:t>
      </w:r>
    </w:p>
    <w:p w:rsidRPr="00A36011" w:rsidR="00A36011" w:rsidP="00A36011" w:rsidRDefault="00A36011" w14:paraId="428D9578" w14:textId="2DA8DE9C">
      <w:pPr>
        <w:rPr>
          <w:lang w:val="en-IN"/>
        </w:rPr>
      </w:pPr>
      <w:r w:rsidRPr="00A36011">
        <w:rPr>
          <w:lang w:val="en-IN"/>
        </w:rPr>
        <w:t xml:space="preserve">          </w:t>
      </w:r>
      <w:r>
        <w:rPr>
          <w:lang w:val="en-IN"/>
        </w:rPr>
        <w:t xml:space="preserve"> </w:t>
      </w:r>
      <w:r w:rsidRPr="00A36011">
        <w:rPr>
          <w:lang w:val="en-IN"/>
        </w:rPr>
        <w:t xml:space="preserve">name: </w:t>
      </w:r>
      <w:proofErr w:type="spellStart"/>
      <w:r w:rsidRPr="00A36011">
        <w:rPr>
          <w:lang w:val="en-IN"/>
        </w:rPr>
        <w:t>vxflex</w:t>
      </w:r>
      <w:proofErr w:type="spellEnd"/>
      <w:r w:rsidRPr="00A36011">
        <w:rPr>
          <w:lang w:val="en-IN"/>
        </w:rPr>
        <w:t>-creds</w:t>
      </w:r>
    </w:p>
    <w:p w:rsidRPr="00A36011" w:rsidR="00A36011" w:rsidP="00A36011" w:rsidRDefault="00A36011" w14:paraId="4CAC0292" w14:textId="4270D233">
      <w:pPr>
        <w:rPr>
          <w:lang w:val="en-IN"/>
        </w:rPr>
      </w:pPr>
      <w:r w:rsidRPr="00A36011">
        <w:rPr>
          <w:lang w:val="en-IN"/>
        </w:rPr>
        <w:t xml:space="preserve">          </w:t>
      </w:r>
      <w:r>
        <w:rPr>
          <w:lang w:val="en-IN"/>
        </w:rPr>
        <w:t xml:space="preserve"> </w:t>
      </w:r>
      <w:r w:rsidRPr="00A36011">
        <w:rPr>
          <w:lang w:val="en-IN"/>
        </w:rPr>
        <w:t xml:space="preserve">namespace: </w:t>
      </w:r>
      <w:proofErr w:type="spellStart"/>
      <w:r w:rsidRPr="00A36011">
        <w:rPr>
          <w:lang w:val="en-IN"/>
        </w:rPr>
        <w:t>vxflexos</w:t>
      </w:r>
      <w:proofErr w:type="spellEnd"/>
    </w:p>
    <w:p w:rsidRPr="003A0F10" w:rsidR="00A36011" w:rsidP="003A0F10" w:rsidRDefault="00A36011" w14:paraId="571EE79C" w14:textId="7DEB7D0B">
      <w:pPr>
        <w:rPr>
          <w:lang w:val="en-IN"/>
        </w:rPr>
      </w:pPr>
    </w:p>
    <w:p w:rsidRPr="003A0F10" w:rsidR="003A0F10" w:rsidP="003A0F10" w:rsidRDefault="003A0F10" w14:paraId="15C30CD4" w14:textId="77777777">
      <w:pPr>
        <w:rPr>
          <w:lang w:val="en-IN"/>
        </w:rPr>
      </w:pPr>
      <w:r w:rsidRPr="003A0F10">
        <w:rPr>
          <w:lang w:val="en-IN"/>
        </w:rPr>
        <w:t>  common:</w:t>
      </w:r>
    </w:p>
    <w:p w:rsidRPr="003A0F10" w:rsidR="003A0F10" w:rsidP="003A0F10" w:rsidRDefault="003A0F10" w14:paraId="76CFE6C5" w14:textId="77777777">
      <w:pPr>
        <w:rPr>
          <w:lang w:val="en-IN"/>
        </w:rPr>
      </w:pPr>
      <w:r w:rsidRPr="003A0F10">
        <w:rPr>
          <w:lang w:val="en-IN"/>
        </w:rPr>
        <w:t>    image: "quay.io/dell/container-storage-modules/csi-vxflexos:v2.14.0"</w:t>
      </w:r>
    </w:p>
    <w:p w:rsidRPr="003A0F10" w:rsidR="003A0F10" w:rsidP="003A0F10" w:rsidRDefault="003A0F10" w14:paraId="20D517E4" w14:textId="77777777">
      <w:pPr>
        <w:rPr>
          <w:lang w:val="en-IN"/>
        </w:rPr>
      </w:pPr>
      <w:r w:rsidRPr="003A0F10">
        <w:rPr>
          <w:lang w:val="en-IN"/>
        </w:rPr>
        <w:t xml:space="preserve">  </w:t>
      </w:r>
      <w:proofErr w:type="spellStart"/>
      <w:r w:rsidRPr="003A0F10">
        <w:rPr>
          <w:lang w:val="en-IN"/>
        </w:rPr>
        <w:t>initContainers</w:t>
      </w:r>
      <w:proofErr w:type="spellEnd"/>
      <w:r w:rsidRPr="003A0F10">
        <w:rPr>
          <w:lang w:val="en-IN"/>
        </w:rPr>
        <w:t>:</w:t>
      </w:r>
    </w:p>
    <w:p w:rsidRPr="003A0F10" w:rsidR="003A0F10" w:rsidP="003A0F10" w:rsidRDefault="003A0F10" w14:paraId="2A025747" w14:textId="77777777">
      <w:pPr>
        <w:rPr>
          <w:lang w:val="en-IN"/>
        </w:rPr>
      </w:pPr>
      <w:r w:rsidRPr="003A0F10">
        <w:rPr>
          <w:lang w:val="en-IN"/>
        </w:rPr>
        <w:t xml:space="preserve">    - name: </w:t>
      </w:r>
      <w:proofErr w:type="spellStart"/>
      <w:r w:rsidRPr="003A0F10">
        <w:rPr>
          <w:lang w:val="en-IN"/>
        </w:rPr>
        <w:t>sdc</w:t>
      </w:r>
      <w:proofErr w:type="spellEnd"/>
    </w:p>
    <w:p w:rsidRPr="003A0F10" w:rsidR="003A0F10" w:rsidP="003A0F10" w:rsidRDefault="003A0F10" w14:paraId="36DB0347" w14:textId="77777777">
      <w:pPr>
        <w:rPr>
          <w:lang w:val="en-IN"/>
        </w:rPr>
      </w:pPr>
      <w:r w:rsidRPr="003A0F10">
        <w:rPr>
          <w:lang w:val="en-IN"/>
        </w:rPr>
        <w:t>      image: quay.io/dell/storage/</w:t>
      </w:r>
      <w:proofErr w:type="spellStart"/>
      <w:r w:rsidRPr="003A0F10">
        <w:rPr>
          <w:lang w:val="en-IN"/>
        </w:rPr>
        <w:t>powerflex</w:t>
      </w:r>
      <w:proofErr w:type="spellEnd"/>
      <w:r w:rsidRPr="003A0F10">
        <w:rPr>
          <w:lang w:val="en-IN"/>
        </w:rPr>
        <w:t>/sdc:4.5.2.1</w:t>
      </w:r>
    </w:p>
    <w:p w:rsidRPr="003A0F10" w:rsidR="003A0F10" w:rsidP="003A0F10" w:rsidRDefault="003A0F10" w14:paraId="0B199563" w14:textId="77777777">
      <w:pPr>
        <w:rPr>
          <w:lang w:val="en-IN"/>
        </w:rPr>
      </w:pPr>
      <w:r w:rsidRPr="003A0F10">
        <w:rPr>
          <w:lang w:val="en-IN"/>
        </w:rPr>
        <w:t xml:space="preserve">      </w:t>
      </w:r>
      <w:proofErr w:type="spellStart"/>
      <w:r w:rsidRPr="003A0F10">
        <w:rPr>
          <w:lang w:val="en-IN"/>
        </w:rPr>
        <w:t>envs</w:t>
      </w:r>
      <w:proofErr w:type="spellEnd"/>
      <w:r w:rsidRPr="003A0F10">
        <w:rPr>
          <w:lang w:val="en-IN"/>
        </w:rPr>
        <w:t>:</w:t>
      </w:r>
    </w:p>
    <w:p w:rsidRPr="003A0F10" w:rsidR="003A0F10" w:rsidP="003A0F10" w:rsidRDefault="003A0F10" w14:paraId="6F849B3A" w14:textId="77777777">
      <w:pPr>
        <w:rPr>
          <w:lang w:val="en-IN"/>
        </w:rPr>
      </w:pPr>
      <w:r w:rsidRPr="003A0F10">
        <w:rPr>
          <w:lang w:val="en-IN"/>
        </w:rPr>
        <w:t>        - name: MDM</w:t>
      </w:r>
    </w:p>
    <w:p w:rsidRPr="003A0F10" w:rsidR="003A0F10" w:rsidP="003A0F10" w:rsidRDefault="003A0F10" w14:paraId="4D43FCFA" w14:textId="77777777">
      <w:pPr>
        <w:rPr>
          <w:lang w:val="en-IN"/>
        </w:rPr>
      </w:pPr>
      <w:r w:rsidRPr="003A0F10">
        <w:rPr>
          <w:lang w:val="en-IN"/>
        </w:rPr>
        <w:t>          value: "10.10.10.11,10.10.10.12"</w:t>
      </w:r>
    </w:p>
    <w:p w:rsidR="00FE1970" w:rsidP="003A0F10" w:rsidRDefault="003A0F10" w14:paraId="2555FB40" w14:textId="374ADBEA">
      <w:pPr>
        <w:pStyle w:val="ListParagraph"/>
        <w:numPr>
          <w:ilvl w:val="0"/>
          <w:numId w:val="178"/>
        </w:numPr>
      </w:pPr>
      <w:r>
        <w:t>After applying the yaml</w:t>
      </w:r>
      <w:r w:rsidR="00262FCB">
        <w:t xml:space="preserve"> we should see </w:t>
      </w:r>
      <w:proofErr w:type="spellStart"/>
      <w:r w:rsidR="00F82FAD">
        <w:t>powerflex</w:t>
      </w:r>
      <w:proofErr w:type="spellEnd"/>
      <w:r w:rsidR="00F82FAD">
        <w:t xml:space="preserve"> CSI controller pods, Node </w:t>
      </w:r>
      <w:proofErr w:type="spellStart"/>
      <w:r w:rsidR="00F82FAD">
        <w:t>DaemonSet</w:t>
      </w:r>
      <w:proofErr w:type="spellEnd"/>
      <w:r w:rsidR="00F82FAD">
        <w:t xml:space="preserve"> pods (SDC+CSI node plugin)</w:t>
      </w:r>
      <w:r w:rsidR="005A7DDE">
        <w:t xml:space="preserve"> and we should see the CSM is connected to Dell </w:t>
      </w:r>
      <w:proofErr w:type="spellStart"/>
      <w:r w:rsidR="005A7DDE">
        <w:t>Powerflex</w:t>
      </w:r>
      <w:proofErr w:type="spellEnd"/>
      <w:r w:rsidR="005A7DDE">
        <w:t>.</w:t>
      </w:r>
    </w:p>
    <w:p w:rsidR="002D2772" w:rsidP="00A4541B" w:rsidRDefault="002D2772" w14:paraId="34424DDD" w14:textId="7E884939">
      <w:pPr>
        <w:pStyle w:val="Heading2"/>
      </w:pPr>
      <w:bookmarkStart w:name="_Toc221710215" w:id="34"/>
      <w:r>
        <w:t>Namespace</w:t>
      </w:r>
      <w:r w:rsidR="00E5749D">
        <w:t>/Project</w:t>
      </w:r>
      <w:r>
        <w:t xml:space="preserve"> </w:t>
      </w:r>
      <w:commentRangeStart w:id="35"/>
      <w:r>
        <w:t>creation</w:t>
      </w:r>
      <w:bookmarkEnd w:id="34"/>
      <w:commentRangeEnd w:id="35"/>
      <w:r w:rsidR="00A848D1">
        <w:rPr>
          <w:rStyle w:val="CommentReference"/>
          <w:sz w:val="28"/>
          <w:szCs w:val="26"/>
        </w:rPr>
        <w:commentReference w:id="35"/>
      </w:r>
    </w:p>
    <w:p w:rsidR="00A036A7" w:rsidP="00A036A7" w:rsidRDefault="00A036A7" w14:paraId="3484C224" w14:textId="77777777"/>
    <w:p w:rsidRPr="00E744D2" w:rsidR="00A036A7" w:rsidP="00A036A7" w:rsidRDefault="00A036A7" w14:paraId="660C803B" w14:textId="77777777">
      <w:pPr>
        <w:spacing w:after="160" w:line="278" w:lineRule="auto"/>
        <w:rPr>
          <w:rFonts w:cs="Arial"/>
          <w:szCs w:val="20"/>
        </w:rPr>
      </w:pPr>
      <w:r w:rsidRPr="00E744D2">
        <w:rPr>
          <w:rFonts w:cs="Arial"/>
          <w:szCs w:val="20"/>
        </w:rPr>
        <w:t>A Project in OpenShift is a Kubernetes Namespace with additional OpenShift</w:t>
      </w:r>
      <w:r w:rsidRPr="00E744D2">
        <w:rPr>
          <w:rFonts w:cs="Arial"/>
          <w:szCs w:val="20"/>
        </w:rPr>
        <w:noBreakHyphen/>
        <w:t>specific metadata, used to provide:</w:t>
      </w:r>
    </w:p>
    <w:p w:rsidRPr="00E744D2" w:rsidR="00A036A7" w:rsidP="00A036A7" w:rsidRDefault="00A036A7" w14:paraId="08A04090" w14:textId="77777777">
      <w:pPr>
        <w:pStyle w:val="ListParagraph"/>
        <w:numPr>
          <w:ilvl w:val="0"/>
          <w:numId w:val="147"/>
        </w:numPr>
        <w:spacing w:after="160" w:line="278" w:lineRule="auto"/>
        <w:rPr>
          <w:rFonts w:cs="Arial"/>
          <w:szCs w:val="20"/>
        </w:rPr>
      </w:pPr>
      <w:r w:rsidRPr="00E744D2">
        <w:rPr>
          <w:rFonts w:cs="Arial"/>
          <w:b/>
          <w:bCs/>
          <w:szCs w:val="20"/>
        </w:rPr>
        <w:t>Multi</w:t>
      </w:r>
      <w:r w:rsidRPr="00E744D2">
        <w:rPr>
          <w:rFonts w:cs="Arial"/>
          <w:b/>
          <w:bCs/>
          <w:szCs w:val="20"/>
        </w:rPr>
        <w:noBreakHyphen/>
        <w:t>tenancy</w:t>
      </w:r>
      <w:r w:rsidRPr="00E744D2">
        <w:rPr>
          <w:rFonts w:cs="Arial"/>
          <w:szCs w:val="20"/>
        </w:rPr>
        <w:t>:- Each team/application gets isolated resources.</w:t>
      </w:r>
    </w:p>
    <w:p w:rsidRPr="00E744D2" w:rsidR="00A036A7" w:rsidP="00A036A7" w:rsidRDefault="00A036A7" w14:paraId="06D981B9" w14:textId="77777777">
      <w:pPr>
        <w:pStyle w:val="ListParagraph"/>
        <w:numPr>
          <w:ilvl w:val="0"/>
          <w:numId w:val="147"/>
        </w:numPr>
        <w:spacing w:after="160" w:line="278" w:lineRule="auto"/>
        <w:rPr>
          <w:rFonts w:cs="Arial"/>
          <w:szCs w:val="20"/>
        </w:rPr>
      </w:pPr>
      <w:r w:rsidRPr="00E744D2">
        <w:rPr>
          <w:rFonts w:cs="Arial"/>
          <w:b/>
          <w:bCs/>
          <w:szCs w:val="20"/>
        </w:rPr>
        <w:t>RBAC (Role-Based Access Control)</w:t>
      </w:r>
      <w:r w:rsidRPr="00E744D2">
        <w:rPr>
          <w:rFonts w:cs="Arial"/>
          <w:szCs w:val="20"/>
        </w:rPr>
        <w:t>:- Control who can access resources inside the project.</w:t>
      </w:r>
    </w:p>
    <w:p w:rsidRPr="00E744D2" w:rsidR="00A036A7" w:rsidP="00A036A7" w:rsidRDefault="00A036A7" w14:paraId="61524C87" w14:textId="77777777">
      <w:pPr>
        <w:pStyle w:val="ListParagraph"/>
        <w:numPr>
          <w:ilvl w:val="0"/>
          <w:numId w:val="147"/>
        </w:numPr>
        <w:spacing w:after="160" w:line="278" w:lineRule="auto"/>
        <w:rPr>
          <w:rFonts w:cs="Arial"/>
          <w:szCs w:val="20"/>
        </w:rPr>
      </w:pPr>
      <w:r w:rsidRPr="00E744D2">
        <w:rPr>
          <w:rFonts w:cs="Arial"/>
          <w:b/>
          <w:bCs/>
          <w:szCs w:val="20"/>
        </w:rPr>
        <w:t>Resource quotas &amp; limit ranges</w:t>
      </w:r>
      <w:r w:rsidRPr="00E744D2">
        <w:rPr>
          <w:rFonts w:cs="Arial"/>
          <w:szCs w:val="20"/>
        </w:rPr>
        <w:t>: -Control how much CPU, RAM, and storage a namespace can use.</w:t>
      </w:r>
    </w:p>
    <w:p w:rsidRPr="00E744D2" w:rsidR="00A036A7" w:rsidP="00A036A7" w:rsidRDefault="00A036A7" w14:paraId="2D4ECB55" w14:textId="77777777">
      <w:pPr>
        <w:pStyle w:val="ListParagraph"/>
        <w:numPr>
          <w:ilvl w:val="0"/>
          <w:numId w:val="147"/>
        </w:numPr>
        <w:spacing w:after="160" w:line="278" w:lineRule="auto"/>
        <w:rPr>
          <w:rFonts w:cs="Arial"/>
          <w:szCs w:val="20"/>
        </w:rPr>
      </w:pPr>
      <w:r w:rsidRPr="00E744D2">
        <w:rPr>
          <w:rFonts w:cs="Arial"/>
          <w:b/>
          <w:bCs/>
          <w:szCs w:val="20"/>
        </w:rPr>
        <w:t>Security boundaries</w:t>
      </w:r>
      <w:r w:rsidRPr="00E744D2">
        <w:rPr>
          <w:rFonts w:cs="Arial"/>
          <w:szCs w:val="20"/>
        </w:rPr>
        <w:t>:- Network Policies, S</w:t>
      </w:r>
      <w:r>
        <w:rPr>
          <w:rFonts w:cs="Arial"/>
          <w:szCs w:val="20"/>
        </w:rPr>
        <w:t xml:space="preserve">ecurity </w:t>
      </w:r>
      <w:r w:rsidRPr="00E744D2">
        <w:rPr>
          <w:rFonts w:cs="Arial"/>
          <w:szCs w:val="20"/>
        </w:rPr>
        <w:t>C</w:t>
      </w:r>
      <w:r>
        <w:rPr>
          <w:rFonts w:cs="Arial"/>
          <w:szCs w:val="20"/>
        </w:rPr>
        <w:t xml:space="preserve">ontext </w:t>
      </w:r>
      <w:r w:rsidRPr="00E744D2">
        <w:rPr>
          <w:rFonts w:cs="Arial"/>
          <w:szCs w:val="20"/>
        </w:rPr>
        <w:t>C</w:t>
      </w:r>
      <w:r>
        <w:rPr>
          <w:rFonts w:cs="Arial"/>
          <w:szCs w:val="20"/>
        </w:rPr>
        <w:t>onstraint</w:t>
      </w:r>
      <w:r w:rsidRPr="00E744D2">
        <w:rPr>
          <w:rFonts w:cs="Arial"/>
          <w:szCs w:val="20"/>
        </w:rPr>
        <w:t>s, Secrets, and PVCs are isolated per project.</w:t>
      </w:r>
    </w:p>
    <w:p w:rsidR="00A036A7" w:rsidP="00A036A7" w:rsidRDefault="00A036A7" w14:paraId="42DB521F" w14:textId="77777777">
      <w:pPr>
        <w:pStyle w:val="ListParagraph"/>
        <w:numPr>
          <w:ilvl w:val="0"/>
          <w:numId w:val="147"/>
        </w:numPr>
        <w:spacing w:after="160" w:line="278" w:lineRule="auto"/>
        <w:rPr>
          <w:rFonts w:cs="Arial"/>
          <w:szCs w:val="20"/>
        </w:rPr>
      </w:pPr>
      <w:r w:rsidRPr="00E744D2">
        <w:rPr>
          <w:rFonts w:cs="Arial"/>
          <w:b/>
          <w:bCs/>
          <w:szCs w:val="20"/>
        </w:rPr>
        <w:t>Logical grouping</w:t>
      </w:r>
      <w:r w:rsidRPr="00E744D2">
        <w:rPr>
          <w:rFonts w:cs="Arial"/>
          <w:szCs w:val="20"/>
        </w:rPr>
        <w:t>:- All deployments, pods, services, PVCs, and configs for an application/environment live inside the project.</w:t>
      </w:r>
    </w:p>
    <w:p w:rsidR="00A036A7" w:rsidP="00A036A7" w:rsidRDefault="00A036A7" w14:paraId="72EA4BB8" w14:textId="77777777">
      <w:pPr>
        <w:rPr>
          <w:rFonts w:cs="Arial"/>
          <w:szCs w:val="20"/>
        </w:rPr>
      </w:pPr>
      <w:r>
        <w:rPr>
          <w:rFonts w:cs="Arial"/>
          <w:szCs w:val="20"/>
        </w:rPr>
        <w:t>Below is the simple Yaml example which can be used to create a yaml under OpenShift cluster.</w:t>
      </w:r>
    </w:p>
    <w:p w:rsidR="00A036A7" w:rsidP="00A036A7" w:rsidRDefault="00A036A7" w14:paraId="2DB5325E" w14:textId="77777777">
      <w:pPr>
        <w:rPr>
          <w:rFonts w:cs="Arial"/>
          <w:szCs w:val="20"/>
        </w:rPr>
      </w:pPr>
    </w:p>
    <w:p w:rsidRPr="00E744D2" w:rsidR="00A036A7" w:rsidP="00A036A7" w:rsidRDefault="00A036A7" w14:paraId="27C69E8A" w14:textId="5F6480FC">
      <w:pPr>
        <w:rPr>
          <w:rFonts w:cs="Arial"/>
          <w:szCs w:val="20"/>
        </w:rPr>
      </w:pPr>
      <w:proofErr w:type="spellStart"/>
      <w:r w:rsidRPr="00E744D2">
        <w:rPr>
          <w:rFonts w:cs="Arial"/>
          <w:szCs w:val="20"/>
        </w:rPr>
        <w:t>apiVersion</w:t>
      </w:r>
      <w:proofErr w:type="spellEnd"/>
      <w:r w:rsidRPr="00E744D2">
        <w:rPr>
          <w:rFonts w:cs="Arial"/>
          <w:szCs w:val="20"/>
        </w:rPr>
        <w:t>: project.openshift.io/v1</w:t>
      </w:r>
    </w:p>
    <w:p w:rsidRPr="00E744D2" w:rsidR="00A036A7" w:rsidP="00A036A7" w:rsidRDefault="00A036A7" w14:paraId="09BCD014" w14:textId="77777777">
      <w:pPr>
        <w:rPr>
          <w:rFonts w:cs="Arial"/>
          <w:szCs w:val="20"/>
        </w:rPr>
      </w:pPr>
      <w:r w:rsidRPr="00E744D2">
        <w:rPr>
          <w:rFonts w:cs="Arial"/>
          <w:szCs w:val="20"/>
        </w:rPr>
        <w:t>kind: Project</w:t>
      </w:r>
    </w:p>
    <w:p w:rsidRPr="00E744D2" w:rsidR="00A036A7" w:rsidP="00A036A7" w:rsidRDefault="00A036A7" w14:paraId="2B874EBB" w14:textId="77777777">
      <w:pPr>
        <w:rPr>
          <w:rFonts w:cs="Arial"/>
          <w:szCs w:val="20"/>
        </w:rPr>
      </w:pPr>
      <w:r w:rsidRPr="00E744D2">
        <w:rPr>
          <w:rFonts w:cs="Arial"/>
          <w:szCs w:val="20"/>
        </w:rPr>
        <w:t>metadata:</w:t>
      </w:r>
    </w:p>
    <w:p w:rsidRPr="00E744D2" w:rsidR="00A036A7" w:rsidP="00A036A7" w:rsidRDefault="00A036A7" w14:paraId="00E43002" w14:textId="6BBE624F">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 xml:space="preserve">name: </w:t>
      </w:r>
      <w:proofErr w:type="spellStart"/>
      <w:r w:rsidRPr="00E744D2">
        <w:rPr>
          <w:rFonts w:cs="Arial"/>
          <w:szCs w:val="20"/>
        </w:rPr>
        <w:t>myapp</w:t>
      </w:r>
      <w:proofErr w:type="spellEnd"/>
      <w:r w:rsidRPr="00E744D2">
        <w:rPr>
          <w:rFonts w:cs="Arial"/>
          <w:szCs w:val="20"/>
        </w:rPr>
        <w:t>-dev</w:t>
      </w:r>
    </w:p>
    <w:p w:rsidRPr="00E744D2" w:rsidR="00A036A7" w:rsidP="00A036A7" w:rsidRDefault="00A036A7" w14:paraId="4D12688F" w14:textId="545B58F7">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annotations:</w:t>
      </w:r>
    </w:p>
    <w:p w:rsidRPr="00E744D2" w:rsidR="00A036A7" w:rsidP="00A036A7" w:rsidRDefault="00A036A7" w14:paraId="564219C1" w14:textId="4F4FBF04">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 xml:space="preserve">openshift.io/description: "Development environment for </w:t>
      </w:r>
      <w:proofErr w:type="spellStart"/>
      <w:r w:rsidRPr="00E744D2">
        <w:rPr>
          <w:rFonts w:cs="Arial"/>
          <w:szCs w:val="20"/>
        </w:rPr>
        <w:t>MyApp</w:t>
      </w:r>
      <w:proofErr w:type="spellEnd"/>
      <w:r w:rsidRPr="00E744D2">
        <w:rPr>
          <w:rFonts w:cs="Arial"/>
          <w:szCs w:val="20"/>
        </w:rPr>
        <w:t>"</w:t>
      </w:r>
    </w:p>
    <w:p w:rsidRPr="00E744D2" w:rsidR="00A036A7" w:rsidP="00A036A7" w:rsidRDefault="00A036A7" w14:paraId="40E2E452" w14:textId="5D87328A">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openshift.io/display-name: "</w:t>
      </w:r>
      <w:proofErr w:type="spellStart"/>
      <w:r w:rsidRPr="00E744D2">
        <w:rPr>
          <w:rFonts w:cs="Arial"/>
          <w:szCs w:val="20"/>
        </w:rPr>
        <w:t>MyApp</w:t>
      </w:r>
      <w:proofErr w:type="spellEnd"/>
      <w:r w:rsidRPr="00E744D2">
        <w:rPr>
          <w:rFonts w:cs="Arial"/>
          <w:szCs w:val="20"/>
        </w:rPr>
        <w:t xml:space="preserve"> Development Project"</w:t>
      </w:r>
    </w:p>
    <w:p w:rsidRPr="00E744D2" w:rsidR="00A036A7" w:rsidP="00A036A7" w:rsidRDefault="00A036A7" w14:paraId="5B5DE425" w14:textId="12FE4FAC">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labels:</w:t>
      </w:r>
    </w:p>
    <w:p w:rsidRPr="00E744D2" w:rsidR="00A036A7" w:rsidP="00A036A7" w:rsidRDefault="00A036A7" w14:paraId="3C064EC9" w14:textId="5412671D">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 xml:space="preserve">app.kubernetes.io/part-of: </w:t>
      </w:r>
      <w:proofErr w:type="spellStart"/>
      <w:r w:rsidRPr="00E744D2">
        <w:rPr>
          <w:rFonts w:cs="Arial"/>
          <w:szCs w:val="20"/>
        </w:rPr>
        <w:t>myapp</w:t>
      </w:r>
      <w:proofErr w:type="spellEnd"/>
    </w:p>
    <w:p w:rsidRPr="00E744D2" w:rsidR="00A036A7" w:rsidP="00A036A7" w:rsidRDefault="00A036A7" w14:paraId="59094BB6" w14:textId="06E4DAAA">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environment: dev</w:t>
      </w:r>
    </w:p>
    <w:p w:rsidR="00A036A7" w:rsidP="00A036A7" w:rsidRDefault="00A036A7" w14:paraId="689B87FD" w14:textId="77777777"/>
    <w:p w:rsidRPr="00E744D2" w:rsidR="00A036A7" w:rsidP="00A036A7" w:rsidRDefault="00A036A7" w14:paraId="27F28434" w14:textId="1B5A0C6E">
      <w:pPr>
        <w:rPr>
          <w:rFonts w:cs="Arial"/>
          <w:szCs w:val="20"/>
        </w:rPr>
      </w:pPr>
      <w:r w:rsidRPr="00E744D2">
        <w:rPr>
          <w:rFonts w:cs="Arial"/>
          <w:szCs w:val="20"/>
        </w:rPr>
        <w:t>To create project apply the above created yaml file to OpenShift Cluster using below command.</w:t>
      </w:r>
    </w:p>
    <w:p w:rsidR="00A036A7" w:rsidP="00A036A7" w:rsidRDefault="00A036A7" w14:paraId="1DC67D62" w14:textId="49F5C489">
      <w:pPr>
        <w:spacing w:after="160" w:line="278" w:lineRule="auto"/>
        <w:rPr>
          <w:rFonts w:cs="Arial"/>
          <w:i/>
          <w:iCs/>
          <w:szCs w:val="20"/>
        </w:rPr>
      </w:pPr>
      <w:proofErr w:type="spellStart"/>
      <w:r w:rsidRPr="00E744D2">
        <w:rPr>
          <w:rFonts w:cs="Arial"/>
          <w:i/>
          <w:iCs/>
          <w:szCs w:val="20"/>
        </w:rPr>
        <w:t>oc</w:t>
      </w:r>
      <w:proofErr w:type="spellEnd"/>
      <w:r w:rsidRPr="00E744D2">
        <w:rPr>
          <w:rFonts w:cs="Arial"/>
          <w:i/>
          <w:iCs/>
          <w:szCs w:val="20"/>
        </w:rPr>
        <w:t xml:space="preserve"> apply -f </w:t>
      </w:r>
      <w:proofErr w:type="spellStart"/>
      <w:r w:rsidRPr="00E744D2">
        <w:rPr>
          <w:rFonts w:cs="Arial"/>
          <w:i/>
          <w:iCs/>
          <w:szCs w:val="20"/>
        </w:rPr>
        <w:t>project.yaml</w:t>
      </w:r>
      <w:proofErr w:type="spellEnd"/>
    </w:p>
    <w:p w:rsidR="00711582" w:rsidP="00A036A7" w:rsidRDefault="00711582" w14:paraId="48243B2F" w14:textId="25EB85FE">
      <w:pPr>
        <w:spacing w:after="160" w:line="278" w:lineRule="auto"/>
        <w:rPr>
          <w:rFonts w:cs="Arial"/>
          <w:szCs w:val="20"/>
        </w:rPr>
      </w:pPr>
      <w:r>
        <w:rPr>
          <w:rFonts w:cs="Arial"/>
          <w:szCs w:val="20"/>
        </w:rPr>
        <w:t xml:space="preserve">The </w:t>
      </w:r>
      <w:proofErr w:type="spellStart"/>
      <w:r>
        <w:rPr>
          <w:rFonts w:cs="Arial"/>
          <w:szCs w:val="20"/>
        </w:rPr>
        <w:t>Hirarchy</w:t>
      </w:r>
      <w:proofErr w:type="spellEnd"/>
      <w:r>
        <w:rPr>
          <w:rFonts w:cs="Arial"/>
          <w:szCs w:val="20"/>
        </w:rPr>
        <w:t xml:space="preserve"> is given below</w:t>
      </w:r>
    </w:p>
    <w:p w:rsidRPr="00483F40" w:rsidR="00711582" w:rsidP="00711582" w:rsidRDefault="00711582" w14:paraId="3412F952" w14:textId="77777777">
      <w:pPr>
        <w:rPr>
          <w:rFonts w:cs="Arial"/>
          <w:sz w:val="16"/>
          <w:szCs w:val="16"/>
        </w:rPr>
      </w:pPr>
      <w:r w:rsidRPr="00483F40">
        <w:rPr>
          <w:rFonts w:cs="Arial"/>
          <w:sz w:val="16"/>
          <w:szCs w:val="16"/>
        </w:rPr>
        <w:t>OpenShift Cluster</w:t>
      </w:r>
    </w:p>
    <w:p w:rsidRPr="00483F40" w:rsidR="00711582" w:rsidP="00711582" w:rsidRDefault="00711582" w14:paraId="56F38CB7" w14:textId="77777777">
      <w:pPr>
        <w:rPr>
          <w:rFonts w:cs="Arial"/>
          <w:sz w:val="16"/>
          <w:szCs w:val="16"/>
        </w:rPr>
      </w:pPr>
      <w:r w:rsidRPr="00483F40">
        <w:rPr>
          <w:rFonts w:cs="Arial"/>
          <w:sz w:val="16"/>
          <w:szCs w:val="16"/>
        </w:rPr>
        <w:t>│</w:t>
      </w:r>
    </w:p>
    <w:p w:rsidRPr="00483F40" w:rsidR="00711582" w:rsidP="00711582" w:rsidRDefault="00711582" w14:paraId="586A1EB9" w14:textId="77777777">
      <w:pPr>
        <w:rPr>
          <w:rFonts w:cs="Arial"/>
          <w:sz w:val="16"/>
          <w:szCs w:val="16"/>
        </w:rPr>
      </w:pPr>
      <w:r w:rsidRPr="00483F40">
        <w:rPr>
          <w:rFonts w:eastAsia="MS Gothic" w:cs="Arial"/>
          <w:sz w:val="16"/>
          <w:szCs w:val="16"/>
        </w:rPr>
        <w:t>├</w:t>
      </w:r>
      <w:r w:rsidRPr="00483F40">
        <w:rPr>
          <w:rFonts w:cs="Arial"/>
          <w:sz w:val="16"/>
          <w:szCs w:val="16"/>
        </w:rPr>
        <w:t>── OpenShift Container Platform (OCP runtime)</w:t>
      </w:r>
    </w:p>
    <w:p w:rsidRPr="00483F40" w:rsidR="00711582" w:rsidP="00711582" w:rsidRDefault="00711582" w14:paraId="7A297BAA" w14:textId="77777777">
      <w:pPr>
        <w:rPr>
          <w:rFonts w:cs="Arial"/>
          <w:sz w:val="16"/>
          <w:szCs w:val="16"/>
        </w:rPr>
      </w:pPr>
      <w:r w:rsidRPr="00483F40">
        <w:rPr>
          <w:rFonts w:cs="Arial"/>
          <w:sz w:val="16"/>
          <w:szCs w:val="16"/>
        </w:rPr>
        <w:t xml:space="preserve">│   </w:t>
      </w:r>
      <w:r w:rsidRPr="00483F40">
        <w:rPr>
          <w:rFonts w:eastAsia="MS Gothic" w:cs="Arial"/>
          <w:sz w:val="16"/>
          <w:szCs w:val="16"/>
        </w:rPr>
        <w:t>├</w:t>
      </w:r>
      <w:r w:rsidRPr="00483F40">
        <w:rPr>
          <w:rFonts w:cs="Arial"/>
          <w:sz w:val="16"/>
          <w:szCs w:val="16"/>
        </w:rPr>
        <w:t>── Operators</w:t>
      </w:r>
    </w:p>
    <w:p w:rsidRPr="00483F40" w:rsidR="00711582" w:rsidP="00711582" w:rsidRDefault="00711582" w14:paraId="247A2E82" w14:textId="77777777">
      <w:pPr>
        <w:rPr>
          <w:rFonts w:cs="Arial"/>
          <w:sz w:val="16"/>
          <w:szCs w:val="16"/>
        </w:rPr>
      </w:pPr>
      <w:r w:rsidRPr="00483F40">
        <w:rPr>
          <w:rFonts w:cs="Arial"/>
          <w:sz w:val="16"/>
          <w:szCs w:val="16"/>
        </w:rPr>
        <w:t xml:space="preserve">│   </w:t>
      </w:r>
      <w:r w:rsidRPr="00483F40">
        <w:rPr>
          <w:rFonts w:eastAsia="MS Gothic" w:cs="Arial"/>
          <w:sz w:val="16"/>
          <w:szCs w:val="16"/>
        </w:rPr>
        <w:t>├</w:t>
      </w:r>
      <w:r w:rsidRPr="00483F40">
        <w:rPr>
          <w:rFonts w:cs="Arial"/>
          <w:sz w:val="16"/>
          <w:szCs w:val="16"/>
        </w:rPr>
        <w:t>── Kubernetes APIs</w:t>
      </w:r>
    </w:p>
    <w:p w:rsidRPr="00483F40" w:rsidR="00711582" w:rsidP="00711582" w:rsidRDefault="00711582" w14:paraId="7E56ED8A" w14:textId="77777777">
      <w:pPr>
        <w:rPr>
          <w:rFonts w:cs="Arial"/>
          <w:sz w:val="16"/>
          <w:szCs w:val="16"/>
        </w:rPr>
      </w:pPr>
      <w:r w:rsidRPr="00483F40">
        <w:rPr>
          <w:rFonts w:cs="Arial"/>
          <w:sz w:val="16"/>
          <w:szCs w:val="16"/>
        </w:rPr>
        <w:t>│   └── Cluster Services (Ingress, Storage, Monitoring)</w:t>
      </w:r>
    </w:p>
    <w:p w:rsidRPr="00483F40" w:rsidR="00711582" w:rsidP="00711582" w:rsidRDefault="00711582" w14:paraId="67E3CFCD" w14:textId="77777777">
      <w:pPr>
        <w:rPr>
          <w:rFonts w:cs="Arial"/>
          <w:sz w:val="16"/>
          <w:szCs w:val="16"/>
        </w:rPr>
      </w:pPr>
      <w:r w:rsidRPr="00483F40">
        <w:rPr>
          <w:rFonts w:cs="Arial"/>
          <w:sz w:val="16"/>
          <w:szCs w:val="16"/>
        </w:rPr>
        <w:t>│</w:t>
      </w:r>
    </w:p>
    <w:p w:rsidRPr="00483F40" w:rsidR="00711582" w:rsidP="00711582" w:rsidRDefault="00711582" w14:paraId="29A7D14D" w14:textId="77777777">
      <w:pPr>
        <w:rPr>
          <w:rFonts w:cs="Arial"/>
          <w:sz w:val="16"/>
          <w:szCs w:val="16"/>
        </w:rPr>
      </w:pPr>
      <w:r w:rsidRPr="00483F40">
        <w:rPr>
          <w:rFonts w:eastAsia="MS Gothic" w:cs="Arial"/>
          <w:sz w:val="16"/>
          <w:szCs w:val="16"/>
        </w:rPr>
        <w:t>├</w:t>
      </w:r>
      <w:r w:rsidRPr="00483F40">
        <w:rPr>
          <w:rFonts w:cs="Arial"/>
          <w:sz w:val="16"/>
          <w:szCs w:val="16"/>
        </w:rPr>
        <w:t>── Application (logical grouping across namespaces)</w:t>
      </w:r>
    </w:p>
    <w:p w:rsidRPr="00483F40" w:rsidR="00711582" w:rsidP="00711582" w:rsidRDefault="00711582" w14:paraId="26154B0B" w14:textId="77777777">
      <w:pPr>
        <w:rPr>
          <w:rFonts w:cs="Arial"/>
          <w:sz w:val="16"/>
          <w:szCs w:val="16"/>
        </w:rPr>
      </w:pPr>
      <w:r w:rsidRPr="00483F40">
        <w:rPr>
          <w:rFonts w:cs="Arial"/>
          <w:sz w:val="16"/>
          <w:szCs w:val="16"/>
        </w:rPr>
        <w:t>│</w:t>
      </w:r>
    </w:p>
    <w:p w:rsidRPr="00483F40" w:rsidR="00711582" w:rsidP="00711582" w:rsidRDefault="00711582" w14:paraId="19ECB732" w14:textId="77777777">
      <w:pPr>
        <w:rPr>
          <w:rFonts w:cs="Arial"/>
          <w:sz w:val="16"/>
          <w:szCs w:val="16"/>
        </w:rPr>
      </w:pPr>
      <w:r w:rsidRPr="00483F40">
        <w:rPr>
          <w:rFonts w:eastAsia="MS Gothic" w:cs="Arial"/>
          <w:sz w:val="16"/>
          <w:szCs w:val="16"/>
        </w:rPr>
        <w:t>├</w:t>
      </w:r>
      <w:r w:rsidRPr="00483F40">
        <w:rPr>
          <w:rFonts w:cs="Arial"/>
          <w:sz w:val="16"/>
          <w:szCs w:val="16"/>
        </w:rPr>
        <w:t>── Namespaces / Projects</w:t>
      </w:r>
    </w:p>
    <w:p w:rsidRPr="00483F40" w:rsidR="00711582" w:rsidP="00711582" w:rsidRDefault="00711582" w14:paraId="293CB69B" w14:textId="77777777">
      <w:pPr>
        <w:rPr>
          <w:rFonts w:cs="Arial"/>
          <w:sz w:val="16"/>
          <w:szCs w:val="16"/>
        </w:rPr>
      </w:pPr>
      <w:r w:rsidRPr="00483F40">
        <w:rPr>
          <w:rFonts w:cs="Arial"/>
          <w:sz w:val="16"/>
          <w:szCs w:val="16"/>
        </w:rPr>
        <w:t xml:space="preserve">│   </w:t>
      </w:r>
      <w:r w:rsidRPr="00483F40">
        <w:rPr>
          <w:rFonts w:eastAsia="MS Gothic" w:cs="Arial"/>
          <w:sz w:val="16"/>
          <w:szCs w:val="16"/>
        </w:rPr>
        <w:t>├</w:t>
      </w:r>
      <w:r w:rsidRPr="00483F40">
        <w:rPr>
          <w:rFonts w:cs="Arial"/>
          <w:sz w:val="16"/>
          <w:szCs w:val="16"/>
        </w:rPr>
        <w:t xml:space="preserve">── </w:t>
      </w:r>
      <w:proofErr w:type="spellStart"/>
      <w:r w:rsidRPr="00483F40">
        <w:rPr>
          <w:rFonts w:cs="Arial"/>
          <w:sz w:val="16"/>
          <w:szCs w:val="16"/>
        </w:rPr>
        <w:t>myapp</w:t>
      </w:r>
      <w:proofErr w:type="spellEnd"/>
      <w:r w:rsidRPr="00483F40">
        <w:rPr>
          <w:rFonts w:cs="Arial"/>
          <w:sz w:val="16"/>
          <w:szCs w:val="16"/>
        </w:rPr>
        <w:t>-dev</w:t>
      </w:r>
    </w:p>
    <w:p w:rsidRPr="00483F40" w:rsidR="00711582" w:rsidP="00711582" w:rsidRDefault="00711582" w14:paraId="1936300D" w14:textId="77777777">
      <w:pPr>
        <w:rPr>
          <w:rFonts w:cs="Arial"/>
          <w:sz w:val="16"/>
          <w:szCs w:val="16"/>
        </w:rPr>
      </w:pPr>
      <w:r w:rsidRPr="00483F40">
        <w:rPr>
          <w:rFonts w:cs="Arial"/>
          <w:sz w:val="16"/>
          <w:szCs w:val="16"/>
        </w:rPr>
        <w:t xml:space="preserve">│   │   </w:t>
      </w:r>
      <w:r w:rsidRPr="00483F40">
        <w:rPr>
          <w:rFonts w:eastAsia="MS Gothic" w:cs="Arial"/>
          <w:sz w:val="16"/>
          <w:szCs w:val="16"/>
        </w:rPr>
        <w:t>├</w:t>
      </w:r>
      <w:r w:rsidRPr="00483F40">
        <w:rPr>
          <w:rFonts w:cs="Arial"/>
          <w:sz w:val="16"/>
          <w:szCs w:val="16"/>
        </w:rPr>
        <w:t xml:space="preserve">── Deployments / </w:t>
      </w:r>
      <w:proofErr w:type="spellStart"/>
      <w:r w:rsidRPr="00483F40">
        <w:rPr>
          <w:rFonts w:cs="Arial"/>
          <w:sz w:val="16"/>
          <w:szCs w:val="16"/>
        </w:rPr>
        <w:t>StatefulSets</w:t>
      </w:r>
      <w:proofErr w:type="spellEnd"/>
    </w:p>
    <w:p w:rsidRPr="00483F40" w:rsidR="00711582" w:rsidP="00711582" w:rsidRDefault="00711582" w14:paraId="4EDE3119" w14:textId="77777777">
      <w:pPr>
        <w:rPr>
          <w:rFonts w:cs="Arial"/>
          <w:sz w:val="16"/>
          <w:szCs w:val="16"/>
        </w:rPr>
      </w:pPr>
      <w:r w:rsidRPr="00483F40">
        <w:rPr>
          <w:rFonts w:cs="Arial"/>
          <w:sz w:val="16"/>
          <w:szCs w:val="16"/>
        </w:rPr>
        <w:t>│   │   │   └── Pods</w:t>
      </w:r>
    </w:p>
    <w:p w:rsidRPr="00483F40" w:rsidR="00711582" w:rsidP="00711582" w:rsidRDefault="00711582" w14:paraId="3D0E65C6" w14:textId="77777777">
      <w:pPr>
        <w:rPr>
          <w:rFonts w:cs="Arial"/>
          <w:sz w:val="16"/>
          <w:szCs w:val="16"/>
        </w:rPr>
      </w:pPr>
      <w:r w:rsidRPr="00483F40">
        <w:rPr>
          <w:rFonts w:cs="Arial"/>
          <w:sz w:val="16"/>
          <w:szCs w:val="16"/>
        </w:rPr>
        <w:t>│   │   │       └── Containers</w:t>
      </w:r>
    </w:p>
    <w:p w:rsidRPr="00483F40" w:rsidR="00711582" w:rsidP="00711582" w:rsidRDefault="00711582" w14:paraId="6C6320AA" w14:textId="77777777">
      <w:pPr>
        <w:rPr>
          <w:rFonts w:cs="Arial"/>
          <w:sz w:val="16"/>
          <w:szCs w:val="16"/>
        </w:rPr>
      </w:pPr>
      <w:r w:rsidRPr="00483F40">
        <w:rPr>
          <w:rFonts w:cs="Arial"/>
          <w:sz w:val="16"/>
          <w:szCs w:val="16"/>
        </w:rPr>
        <w:t xml:space="preserve">│   │   </w:t>
      </w:r>
      <w:r w:rsidRPr="00483F40">
        <w:rPr>
          <w:rFonts w:eastAsia="MS Gothic" w:cs="Arial"/>
          <w:sz w:val="16"/>
          <w:szCs w:val="16"/>
        </w:rPr>
        <w:t>├</w:t>
      </w:r>
      <w:r w:rsidRPr="00483F40">
        <w:rPr>
          <w:rFonts w:cs="Arial"/>
          <w:sz w:val="16"/>
          <w:szCs w:val="16"/>
        </w:rPr>
        <w:t>── Services, Routes, PVCs</w:t>
      </w:r>
    </w:p>
    <w:p w:rsidRPr="00483F40" w:rsidR="00711582" w:rsidP="00711582" w:rsidRDefault="00711582" w14:paraId="31E8FB64" w14:textId="77777777">
      <w:pPr>
        <w:rPr>
          <w:rFonts w:cs="Arial"/>
          <w:sz w:val="16"/>
          <w:szCs w:val="16"/>
        </w:rPr>
      </w:pPr>
      <w:r w:rsidRPr="00483F40">
        <w:rPr>
          <w:rFonts w:cs="Arial"/>
          <w:sz w:val="16"/>
          <w:szCs w:val="16"/>
        </w:rPr>
        <w:t xml:space="preserve">│   │   └── </w:t>
      </w:r>
      <w:proofErr w:type="spellStart"/>
      <w:r w:rsidRPr="00483F40">
        <w:rPr>
          <w:rFonts w:cs="Arial"/>
          <w:sz w:val="16"/>
          <w:szCs w:val="16"/>
        </w:rPr>
        <w:t>ConfigMaps</w:t>
      </w:r>
      <w:proofErr w:type="spellEnd"/>
      <w:r w:rsidRPr="00483F40">
        <w:rPr>
          <w:rFonts w:cs="Arial"/>
          <w:sz w:val="16"/>
          <w:szCs w:val="16"/>
        </w:rPr>
        <w:t xml:space="preserve"> / Secrets</w:t>
      </w:r>
    </w:p>
    <w:p w:rsidRPr="00483F40" w:rsidR="00711582" w:rsidP="00711582" w:rsidRDefault="00711582" w14:paraId="5200F8E1" w14:textId="77777777">
      <w:pPr>
        <w:rPr>
          <w:rFonts w:cs="Arial"/>
          <w:sz w:val="16"/>
          <w:szCs w:val="16"/>
        </w:rPr>
      </w:pPr>
      <w:r w:rsidRPr="00483F40">
        <w:rPr>
          <w:rFonts w:cs="Arial"/>
          <w:sz w:val="16"/>
          <w:szCs w:val="16"/>
        </w:rPr>
        <w:t>│   │</w:t>
      </w:r>
    </w:p>
    <w:p w:rsidRPr="00483F40" w:rsidR="00711582" w:rsidP="00711582" w:rsidRDefault="00711582" w14:paraId="0A58A982" w14:textId="77777777">
      <w:pPr>
        <w:rPr>
          <w:rFonts w:cs="Arial"/>
          <w:sz w:val="16"/>
          <w:szCs w:val="16"/>
        </w:rPr>
      </w:pPr>
      <w:r w:rsidRPr="00483F40">
        <w:rPr>
          <w:rFonts w:cs="Arial"/>
          <w:sz w:val="16"/>
          <w:szCs w:val="16"/>
        </w:rPr>
        <w:t xml:space="preserve">│   </w:t>
      </w:r>
      <w:r w:rsidRPr="00483F40">
        <w:rPr>
          <w:rFonts w:eastAsia="MS Gothic" w:cs="Arial"/>
          <w:sz w:val="16"/>
          <w:szCs w:val="16"/>
        </w:rPr>
        <w:t>├</w:t>
      </w:r>
      <w:r w:rsidRPr="00483F40">
        <w:rPr>
          <w:rFonts w:cs="Arial"/>
          <w:sz w:val="16"/>
          <w:szCs w:val="16"/>
        </w:rPr>
        <w:t xml:space="preserve">── </w:t>
      </w:r>
      <w:proofErr w:type="spellStart"/>
      <w:r w:rsidRPr="00483F40">
        <w:rPr>
          <w:rFonts w:cs="Arial"/>
          <w:sz w:val="16"/>
          <w:szCs w:val="16"/>
        </w:rPr>
        <w:t>myapp</w:t>
      </w:r>
      <w:proofErr w:type="spellEnd"/>
      <w:r w:rsidRPr="00483F40">
        <w:rPr>
          <w:rFonts w:cs="Arial"/>
          <w:sz w:val="16"/>
          <w:szCs w:val="16"/>
        </w:rPr>
        <w:t>-test</w:t>
      </w:r>
    </w:p>
    <w:p w:rsidRPr="00483F40" w:rsidR="00711582" w:rsidP="00711582" w:rsidRDefault="00711582" w14:paraId="066B8492" w14:textId="77777777">
      <w:pPr>
        <w:rPr>
          <w:rFonts w:cs="Arial"/>
          <w:sz w:val="16"/>
          <w:szCs w:val="16"/>
        </w:rPr>
      </w:pPr>
      <w:r w:rsidRPr="00483F40">
        <w:rPr>
          <w:rFonts w:cs="Arial"/>
          <w:sz w:val="16"/>
          <w:szCs w:val="16"/>
        </w:rPr>
        <w:t xml:space="preserve">│   │   </w:t>
      </w:r>
      <w:r w:rsidRPr="00483F40">
        <w:rPr>
          <w:rFonts w:eastAsia="MS Gothic" w:cs="Arial"/>
          <w:sz w:val="16"/>
          <w:szCs w:val="16"/>
        </w:rPr>
        <w:t>├</w:t>
      </w:r>
      <w:r w:rsidRPr="00483F40">
        <w:rPr>
          <w:rFonts w:cs="Arial"/>
          <w:sz w:val="16"/>
          <w:szCs w:val="16"/>
        </w:rPr>
        <w:t>── Deployments → Pods → Containers</w:t>
      </w:r>
    </w:p>
    <w:p w:rsidRPr="00483F40" w:rsidR="00711582" w:rsidP="00711582" w:rsidRDefault="00711582" w14:paraId="65C98C2F" w14:textId="77777777">
      <w:pPr>
        <w:rPr>
          <w:rFonts w:cs="Arial"/>
          <w:sz w:val="16"/>
          <w:szCs w:val="16"/>
        </w:rPr>
      </w:pPr>
      <w:r w:rsidRPr="00483F40">
        <w:rPr>
          <w:rFonts w:cs="Arial"/>
          <w:sz w:val="16"/>
          <w:szCs w:val="16"/>
        </w:rPr>
        <w:t>│   │   └── Environment configs</w:t>
      </w:r>
    </w:p>
    <w:p w:rsidRPr="00483F40" w:rsidR="00711582" w:rsidP="00711582" w:rsidRDefault="00711582" w14:paraId="0013DB4B" w14:textId="77777777">
      <w:pPr>
        <w:rPr>
          <w:rFonts w:cs="Arial"/>
          <w:sz w:val="16"/>
          <w:szCs w:val="16"/>
        </w:rPr>
      </w:pPr>
      <w:r w:rsidRPr="00483F40">
        <w:rPr>
          <w:rFonts w:cs="Arial"/>
          <w:sz w:val="16"/>
          <w:szCs w:val="16"/>
        </w:rPr>
        <w:t>│   │</w:t>
      </w:r>
    </w:p>
    <w:p w:rsidRPr="00483F40" w:rsidR="00711582" w:rsidP="00711582" w:rsidRDefault="00711582" w14:paraId="14D07529" w14:textId="77777777">
      <w:pPr>
        <w:rPr>
          <w:rFonts w:cs="Arial"/>
          <w:sz w:val="16"/>
          <w:szCs w:val="16"/>
        </w:rPr>
      </w:pPr>
      <w:r w:rsidRPr="00483F40">
        <w:rPr>
          <w:rFonts w:cs="Arial"/>
          <w:sz w:val="16"/>
          <w:szCs w:val="16"/>
        </w:rPr>
        <w:t xml:space="preserve">│   </w:t>
      </w:r>
      <w:r w:rsidRPr="00483F40">
        <w:rPr>
          <w:rFonts w:eastAsia="MS Gothic" w:cs="Arial"/>
          <w:sz w:val="16"/>
          <w:szCs w:val="16"/>
        </w:rPr>
        <w:t>├</w:t>
      </w:r>
      <w:r w:rsidRPr="00483F40">
        <w:rPr>
          <w:rFonts w:cs="Arial"/>
          <w:sz w:val="16"/>
          <w:szCs w:val="16"/>
        </w:rPr>
        <w:t xml:space="preserve">── </w:t>
      </w:r>
      <w:proofErr w:type="spellStart"/>
      <w:r w:rsidRPr="00483F40">
        <w:rPr>
          <w:rFonts w:cs="Arial"/>
          <w:sz w:val="16"/>
          <w:szCs w:val="16"/>
        </w:rPr>
        <w:t>myapp</w:t>
      </w:r>
      <w:proofErr w:type="spellEnd"/>
      <w:r w:rsidRPr="00483F40">
        <w:rPr>
          <w:rFonts w:cs="Arial"/>
          <w:sz w:val="16"/>
          <w:szCs w:val="16"/>
        </w:rPr>
        <w:t>-staging</w:t>
      </w:r>
    </w:p>
    <w:p w:rsidRPr="00483F40" w:rsidR="00711582" w:rsidP="00711582" w:rsidRDefault="00711582" w14:paraId="1C2B601E" w14:textId="77777777">
      <w:pPr>
        <w:rPr>
          <w:rFonts w:cs="Arial"/>
          <w:sz w:val="16"/>
          <w:szCs w:val="16"/>
        </w:rPr>
      </w:pPr>
      <w:r w:rsidRPr="00483F40">
        <w:rPr>
          <w:rFonts w:cs="Arial"/>
          <w:sz w:val="16"/>
          <w:szCs w:val="16"/>
        </w:rPr>
        <w:t>│   │   └── Deployments → Pods → Containers</w:t>
      </w:r>
    </w:p>
    <w:p w:rsidRPr="00483F40" w:rsidR="00711582" w:rsidP="00711582" w:rsidRDefault="00711582" w14:paraId="47132533" w14:textId="77777777">
      <w:pPr>
        <w:rPr>
          <w:rFonts w:cs="Arial"/>
          <w:sz w:val="16"/>
          <w:szCs w:val="16"/>
        </w:rPr>
      </w:pPr>
      <w:r w:rsidRPr="00483F40">
        <w:rPr>
          <w:rFonts w:cs="Arial"/>
          <w:sz w:val="16"/>
          <w:szCs w:val="16"/>
        </w:rPr>
        <w:t>│   │</w:t>
      </w:r>
    </w:p>
    <w:p w:rsidRPr="00483F40" w:rsidR="00711582" w:rsidP="00711582" w:rsidRDefault="00711582" w14:paraId="4486F609" w14:textId="77777777">
      <w:pPr>
        <w:rPr>
          <w:rFonts w:cs="Arial"/>
          <w:sz w:val="16"/>
          <w:szCs w:val="16"/>
        </w:rPr>
      </w:pPr>
      <w:r w:rsidRPr="00483F40">
        <w:rPr>
          <w:rFonts w:cs="Arial"/>
          <w:sz w:val="16"/>
          <w:szCs w:val="16"/>
        </w:rPr>
        <w:t xml:space="preserve">│   └── </w:t>
      </w:r>
      <w:proofErr w:type="spellStart"/>
      <w:r w:rsidRPr="00483F40">
        <w:rPr>
          <w:rFonts w:cs="Arial"/>
          <w:sz w:val="16"/>
          <w:szCs w:val="16"/>
        </w:rPr>
        <w:t>myapp</w:t>
      </w:r>
      <w:proofErr w:type="spellEnd"/>
      <w:r w:rsidRPr="00483F40">
        <w:rPr>
          <w:rFonts w:cs="Arial"/>
          <w:sz w:val="16"/>
          <w:szCs w:val="16"/>
        </w:rPr>
        <w:t>-prod</w:t>
      </w:r>
    </w:p>
    <w:p w:rsidRPr="00483F40" w:rsidR="00711582" w:rsidP="00711582" w:rsidRDefault="00711582" w14:paraId="08998F50" w14:textId="77777777">
      <w:pPr>
        <w:rPr>
          <w:rFonts w:cs="Arial"/>
          <w:sz w:val="16"/>
          <w:szCs w:val="16"/>
        </w:rPr>
      </w:pPr>
      <w:r w:rsidRPr="00483F40">
        <w:rPr>
          <w:rFonts w:cs="Arial"/>
          <w:sz w:val="16"/>
          <w:szCs w:val="16"/>
        </w:rPr>
        <w:t xml:space="preserve">│       </w:t>
      </w:r>
      <w:r w:rsidRPr="00483F40">
        <w:rPr>
          <w:rFonts w:eastAsia="MS Gothic" w:cs="Arial"/>
          <w:sz w:val="16"/>
          <w:szCs w:val="16"/>
        </w:rPr>
        <w:t>├</w:t>
      </w:r>
      <w:r w:rsidRPr="00483F40">
        <w:rPr>
          <w:rFonts w:cs="Arial"/>
          <w:sz w:val="16"/>
          <w:szCs w:val="16"/>
        </w:rPr>
        <w:t xml:space="preserve">── Critical Deployments / </w:t>
      </w:r>
      <w:proofErr w:type="spellStart"/>
      <w:r w:rsidRPr="00483F40">
        <w:rPr>
          <w:rFonts w:cs="Arial"/>
          <w:sz w:val="16"/>
          <w:szCs w:val="16"/>
        </w:rPr>
        <w:t>StatefulSets</w:t>
      </w:r>
      <w:proofErr w:type="spellEnd"/>
    </w:p>
    <w:p w:rsidRPr="00483F40" w:rsidR="00711582" w:rsidP="00711582" w:rsidRDefault="00711582" w14:paraId="061BB3F4" w14:textId="77777777">
      <w:pPr>
        <w:rPr>
          <w:rFonts w:cs="Arial"/>
          <w:sz w:val="16"/>
          <w:szCs w:val="16"/>
        </w:rPr>
      </w:pPr>
      <w:r w:rsidRPr="00483F40">
        <w:rPr>
          <w:rFonts w:cs="Arial"/>
          <w:sz w:val="16"/>
          <w:szCs w:val="16"/>
        </w:rPr>
        <w:t>│       └── Pods → Containers</w:t>
      </w:r>
    </w:p>
    <w:p w:rsidRPr="00483F40" w:rsidR="00711582" w:rsidP="00711582" w:rsidRDefault="00711582" w14:paraId="6FD33A7B" w14:textId="77777777">
      <w:pPr>
        <w:rPr>
          <w:rFonts w:cs="Arial"/>
          <w:sz w:val="16"/>
          <w:szCs w:val="16"/>
        </w:rPr>
      </w:pPr>
      <w:r w:rsidRPr="00483F40">
        <w:rPr>
          <w:rFonts w:cs="Arial"/>
          <w:sz w:val="16"/>
          <w:szCs w:val="16"/>
        </w:rPr>
        <w:t>│</w:t>
      </w:r>
    </w:p>
    <w:p w:rsidRPr="00483F40" w:rsidR="00711582" w:rsidP="00711582" w:rsidRDefault="00711582" w14:paraId="15776C49" w14:textId="77777777">
      <w:pPr>
        <w:spacing w:after="160" w:line="278" w:lineRule="auto"/>
        <w:rPr>
          <w:rFonts w:cs="Arial"/>
          <w:sz w:val="16"/>
          <w:szCs w:val="16"/>
        </w:rPr>
      </w:pPr>
      <w:r w:rsidRPr="00483F40">
        <w:rPr>
          <w:rFonts w:cs="Arial"/>
          <w:sz w:val="16"/>
          <w:szCs w:val="16"/>
        </w:rPr>
        <w:t>└── Cluster-wide Storage / Networking / Policies</w:t>
      </w:r>
    </w:p>
    <w:p w:rsidR="00711582" w:rsidP="00711582" w:rsidRDefault="00711582" w14:paraId="2181D9B4" w14:textId="77777777">
      <w:pPr>
        <w:rPr>
          <w:sz w:val="16"/>
          <w:szCs w:val="16"/>
        </w:rPr>
      </w:pPr>
    </w:p>
    <w:p w:rsidR="00711582" w:rsidP="00711582" w:rsidRDefault="00711582" w14:paraId="0930560A" w14:textId="0F605E3F">
      <w:pPr>
        <w:rPr>
          <w:sz w:val="16"/>
          <w:szCs w:val="16"/>
        </w:rPr>
      </w:pPr>
      <w:r>
        <w:rPr>
          <w:sz w:val="16"/>
          <w:szCs w:val="16"/>
        </w:rPr>
        <w:t xml:space="preserve">Namespaces for all environments of a single app should be labeled with same </w:t>
      </w:r>
      <w:proofErr w:type="spellStart"/>
      <w:r>
        <w:rPr>
          <w:sz w:val="16"/>
          <w:szCs w:val="16"/>
        </w:rPr>
        <w:t>appname</w:t>
      </w:r>
      <w:proofErr w:type="spellEnd"/>
      <w:r>
        <w:rPr>
          <w:sz w:val="16"/>
          <w:szCs w:val="16"/>
        </w:rPr>
        <w:t xml:space="preserve"> so that </w:t>
      </w:r>
      <w:r w:rsidR="008C44C7">
        <w:rPr>
          <w:sz w:val="16"/>
          <w:szCs w:val="16"/>
        </w:rPr>
        <w:t>they can be grouped together for ease of management and reporting.</w:t>
      </w:r>
    </w:p>
    <w:p w:rsidRPr="00483F40" w:rsidR="008C44C7" w:rsidP="00711582" w:rsidRDefault="008C44C7" w14:paraId="144E91D1" w14:textId="77777777">
      <w:pPr>
        <w:rPr>
          <w:sz w:val="16"/>
          <w:szCs w:val="16"/>
        </w:rPr>
      </w:pPr>
    </w:p>
    <w:p w:rsidRPr="00483F40" w:rsidR="00711582" w:rsidP="00711582" w:rsidRDefault="00711582" w14:paraId="0D89962D" w14:textId="77777777">
      <w:pPr>
        <w:rPr>
          <w:rFonts w:cs="Arial"/>
          <w:szCs w:val="20"/>
        </w:rPr>
      </w:pPr>
      <w:r w:rsidRPr="00483F40">
        <w:rPr>
          <w:rFonts w:cs="Arial"/>
          <w:szCs w:val="20"/>
        </w:rPr>
        <w:t>metadata:</w:t>
      </w:r>
    </w:p>
    <w:p w:rsidRPr="00483F40" w:rsidR="00711582" w:rsidP="00711582" w:rsidRDefault="00711582" w14:paraId="7252F045" w14:textId="77777777">
      <w:pPr>
        <w:rPr>
          <w:rFonts w:cs="Arial"/>
          <w:szCs w:val="20"/>
        </w:rPr>
      </w:pPr>
      <w:r w:rsidRPr="00483F40">
        <w:rPr>
          <w:rFonts w:cs="Arial"/>
          <w:szCs w:val="20"/>
        </w:rPr>
        <w:t>  name: ecommerce-prod</w:t>
      </w:r>
    </w:p>
    <w:p w:rsidRPr="00483F40" w:rsidR="00711582" w:rsidP="00711582" w:rsidRDefault="00711582" w14:paraId="72D8828C" w14:textId="77777777">
      <w:pPr>
        <w:rPr>
          <w:rFonts w:cs="Arial"/>
          <w:szCs w:val="20"/>
        </w:rPr>
      </w:pPr>
      <w:r w:rsidRPr="00483F40">
        <w:rPr>
          <w:rFonts w:cs="Arial"/>
          <w:szCs w:val="20"/>
        </w:rPr>
        <w:t>  labels:</w:t>
      </w:r>
    </w:p>
    <w:p w:rsidRPr="00483F40" w:rsidR="00711582" w:rsidP="00711582" w:rsidRDefault="00711582" w14:paraId="77151BE2" w14:textId="77777777">
      <w:pPr>
        <w:rPr>
          <w:rFonts w:cs="Arial"/>
          <w:szCs w:val="20"/>
        </w:rPr>
      </w:pPr>
      <w:r w:rsidRPr="00483F40">
        <w:rPr>
          <w:rFonts w:cs="Arial"/>
          <w:szCs w:val="20"/>
        </w:rPr>
        <w:t>    app.kubernetes.io/part-of: ecommerce</w:t>
      </w:r>
    </w:p>
    <w:p w:rsidRPr="00483F40" w:rsidR="00711582" w:rsidP="00711582" w:rsidRDefault="00711582" w14:paraId="7FDBA402" w14:textId="77777777">
      <w:pPr>
        <w:rPr>
          <w:rFonts w:cs="Arial"/>
          <w:szCs w:val="20"/>
        </w:rPr>
      </w:pPr>
      <w:r w:rsidRPr="00483F40">
        <w:rPr>
          <w:rFonts w:cs="Arial"/>
          <w:szCs w:val="20"/>
        </w:rPr>
        <w:t>    environment: prod</w:t>
      </w:r>
    </w:p>
    <w:p w:rsidR="00711582" w:rsidP="00711582" w:rsidRDefault="00711582" w14:paraId="282FEB1F" w14:textId="77777777"/>
    <w:p w:rsidRPr="00711582" w:rsidR="00711582" w:rsidP="00A036A7" w:rsidRDefault="00711582" w14:paraId="69F3410A" w14:textId="77777777">
      <w:pPr>
        <w:spacing w:after="160" w:line="278" w:lineRule="auto"/>
        <w:rPr>
          <w:rFonts w:cs="Arial"/>
          <w:szCs w:val="20"/>
        </w:rPr>
      </w:pPr>
    </w:p>
    <w:p w:rsidRPr="00A036A7" w:rsidR="00A036A7" w:rsidP="00A036A7" w:rsidRDefault="00A036A7" w14:paraId="21391B0A" w14:textId="77777777"/>
    <w:p w:rsidR="002D2772" w:rsidP="00A4541B" w:rsidRDefault="002D2772" w14:paraId="6EB1ED60" w14:textId="74E5DB49">
      <w:pPr>
        <w:pStyle w:val="Heading2"/>
      </w:pPr>
      <w:bookmarkStart w:name="_Toc221710216" w:id="36"/>
      <w:r>
        <w:t>Adding Resource quotas</w:t>
      </w:r>
      <w:r w:rsidR="00A036A7">
        <w:t xml:space="preserve"> and </w:t>
      </w:r>
      <w:commentRangeStart w:id="37"/>
      <w:r w:rsidR="00A036A7">
        <w:t>Limit</w:t>
      </w:r>
      <w:commentRangeEnd w:id="37"/>
      <w:r w:rsidR="00A848D1">
        <w:rPr>
          <w:rStyle w:val="CommentReference"/>
          <w:sz w:val="28"/>
          <w:szCs w:val="26"/>
        </w:rPr>
        <w:commentReference w:id="37"/>
      </w:r>
      <w:r w:rsidR="00A036A7">
        <w:t xml:space="preserve"> Ranges</w:t>
      </w:r>
      <w:bookmarkEnd w:id="36"/>
    </w:p>
    <w:p w:rsidR="00A036A7" w:rsidP="00A036A7" w:rsidRDefault="00A036A7" w14:paraId="776FD439" w14:textId="77777777"/>
    <w:p w:rsidRPr="00A036A7" w:rsidR="00A036A7" w:rsidP="00A036A7" w:rsidRDefault="00A036A7" w14:paraId="18FACF98" w14:textId="77777777">
      <w:pPr>
        <w:rPr>
          <w:lang w:val="en-IN"/>
        </w:rPr>
      </w:pPr>
      <w:r w:rsidRPr="00A036A7">
        <w:rPr>
          <w:lang w:val="en-IN"/>
        </w:rPr>
        <w:t xml:space="preserve">A </w:t>
      </w:r>
      <w:proofErr w:type="spellStart"/>
      <w:r w:rsidRPr="00A036A7">
        <w:rPr>
          <w:lang w:val="en-IN"/>
        </w:rPr>
        <w:t>ResourceQuota</w:t>
      </w:r>
      <w:proofErr w:type="spellEnd"/>
      <w:r w:rsidRPr="00A036A7">
        <w:rPr>
          <w:lang w:val="en-IN"/>
        </w:rPr>
        <w:t xml:space="preserve"> controls the </w:t>
      </w:r>
      <w:r w:rsidRPr="00A036A7">
        <w:rPr>
          <w:i/>
          <w:iCs/>
          <w:lang w:val="en-IN"/>
        </w:rPr>
        <w:t>total amount of resources</w:t>
      </w:r>
      <w:r w:rsidRPr="00A036A7">
        <w:rPr>
          <w:lang w:val="en-IN"/>
        </w:rPr>
        <w:t xml:space="preserve"> that a namespace (project) can use.</w:t>
      </w:r>
    </w:p>
    <w:p w:rsidRPr="00A036A7" w:rsidR="00A036A7" w:rsidP="00A036A7" w:rsidRDefault="00A036A7" w14:paraId="68FAB868" w14:textId="66AEBBD5">
      <w:pPr>
        <w:rPr>
          <w:lang w:val="en-IN"/>
        </w:rPr>
      </w:pPr>
      <w:r w:rsidRPr="00A036A7">
        <w:rPr>
          <w:lang w:val="en-IN"/>
        </w:rPr>
        <w:t>Think of it as a maximum limit for:</w:t>
      </w:r>
    </w:p>
    <w:p w:rsidRPr="00A036A7" w:rsidR="00A036A7" w:rsidP="00A036A7" w:rsidRDefault="00A036A7" w14:paraId="758164D7" w14:textId="77777777">
      <w:pPr>
        <w:numPr>
          <w:ilvl w:val="0"/>
          <w:numId w:val="148"/>
        </w:numPr>
        <w:rPr>
          <w:lang w:val="en-IN"/>
        </w:rPr>
      </w:pPr>
      <w:r w:rsidRPr="00A036A7">
        <w:rPr>
          <w:lang w:val="en-IN"/>
        </w:rPr>
        <w:t>Total CPU</w:t>
      </w:r>
    </w:p>
    <w:p w:rsidRPr="00A036A7" w:rsidR="00A036A7" w:rsidP="00A036A7" w:rsidRDefault="00A036A7" w14:paraId="00067E00" w14:textId="77777777">
      <w:pPr>
        <w:numPr>
          <w:ilvl w:val="0"/>
          <w:numId w:val="148"/>
        </w:numPr>
        <w:rPr>
          <w:lang w:val="en-IN"/>
        </w:rPr>
      </w:pPr>
      <w:r w:rsidRPr="00A036A7">
        <w:rPr>
          <w:lang w:val="en-IN"/>
        </w:rPr>
        <w:t>Total Memory</w:t>
      </w:r>
    </w:p>
    <w:p w:rsidRPr="00A036A7" w:rsidR="00A036A7" w:rsidP="00A036A7" w:rsidRDefault="00A036A7" w14:paraId="141C7D13" w14:textId="77777777">
      <w:pPr>
        <w:numPr>
          <w:ilvl w:val="0"/>
          <w:numId w:val="148"/>
        </w:numPr>
        <w:rPr>
          <w:lang w:val="en-IN"/>
        </w:rPr>
      </w:pPr>
      <w:r w:rsidRPr="00A036A7">
        <w:rPr>
          <w:lang w:val="en-IN"/>
        </w:rPr>
        <w:t>Total Pods</w:t>
      </w:r>
    </w:p>
    <w:p w:rsidRPr="00A036A7" w:rsidR="00A036A7" w:rsidP="00A036A7" w:rsidRDefault="00A036A7" w14:paraId="23F708CA" w14:textId="77777777">
      <w:pPr>
        <w:numPr>
          <w:ilvl w:val="0"/>
          <w:numId w:val="148"/>
        </w:numPr>
        <w:rPr>
          <w:lang w:val="en-IN"/>
        </w:rPr>
      </w:pPr>
      <w:r w:rsidRPr="00A036A7">
        <w:rPr>
          <w:lang w:val="en-IN"/>
        </w:rPr>
        <w:t>Total PVC storage</w:t>
      </w:r>
    </w:p>
    <w:p w:rsidRPr="00A036A7" w:rsidR="00A036A7" w:rsidP="00A036A7" w:rsidRDefault="00A036A7" w14:paraId="5718E812" w14:textId="77777777">
      <w:pPr>
        <w:numPr>
          <w:ilvl w:val="0"/>
          <w:numId w:val="148"/>
        </w:numPr>
        <w:rPr>
          <w:lang w:val="en-IN"/>
        </w:rPr>
      </w:pPr>
      <w:r w:rsidRPr="00A036A7">
        <w:rPr>
          <w:lang w:val="en-IN"/>
        </w:rPr>
        <w:t>Total number of PVCs</w:t>
      </w:r>
    </w:p>
    <w:p w:rsidRPr="00A036A7" w:rsidR="00A036A7" w:rsidP="00A036A7" w:rsidRDefault="00A036A7" w14:paraId="718BD520" w14:textId="77777777">
      <w:pPr>
        <w:numPr>
          <w:ilvl w:val="0"/>
          <w:numId w:val="148"/>
        </w:numPr>
        <w:rPr>
          <w:lang w:val="en-IN"/>
        </w:rPr>
      </w:pPr>
      <w:r w:rsidRPr="00A036A7">
        <w:rPr>
          <w:lang w:val="en-IN"/>
        </w:rPr>
        <w:t xml:space="preserve">Number of Services, </w:t>
      </w:r>
      <w:proofErr w:type="spellStart"/>
      <w:r w:rsidRPr="00A036A7">
        <w:rPr>
          <w:lang w:val="en-IN"/>
        </w:rPr>
        <w:t>ConfigMaps</w:t>
      </w:r>
      <w:proofErr w:type="spellEnd"/>
      <w:r w:rsidRPr="00A036A7">
        <w:rPr>
          <w:lang w:val="en-IN"/>
        </w:rPr>
        <w:t>, Secrets, etc.</w:t>
      </w:r>
    </w:p>
    <w:p w:rsidRPr="00A036A7" w:rsidR="00A036A7" w:rsidP="00A036A7" w:rsidRDefault="00A036A7" w14:paraId="055AE53E" w14:textId="77777777">
      <w:pPr>
        <w:rPr>
          <w:rFonts w:ascii="Segoe UI Symbol" w:hAnsi="Segoe UI Symbol" w:cs="Segoe UI Symbol"/>
          <w:lang w:val="en-IN"/>
        </w:rPr>
      </w:pPr>
    </w:p>
    <w:p w:rsidRPr="00A036A7" w:rsidR="00A036A7" w:rsidP="00A036A7" w:rsidRDefault="00A036A7" w14:paraId="60890CF0" w14:textId="5BF29C16">
      <w:pPr>
        <w:rPr>
          <w:lang w:val="en-IN"/>
        </w:rPr>
      </w:pPr>
      <w:r w:rsidRPr="00A036A7">
        <w:rPr>
          <w:lang w:val="en-IN"/>
        </w:rPr>
        <w:t>It prevents:</w:t>
      </w:r>
    </w:p>
    <w:p w:rsidRPr="00A036A7" w:rsidR="00A036A7" w:rsidP="00A036A7" w:rsidRDefault="00A036A7" w14:paraId="04C24B87" w14:textId="77777777">
      <w:pPr>
        <w:numPr>
          <w:ilvl w:val="0"/>
          <w:numId w:val="149"/>
        </w:numPr>
        <w:rPr>
          <w:lang w:val="en-IN"/>
        </w:rPr>
      </w:pPr>
      <w:r w:rsidRPr="00A036A7">
        <w:rPr>
          <w:lang w:val="en-IN"/>
        </w:rPr>
        <w:t>A team from consuming the entire cluster capacity</w:t>
      </w:r>
    </w:p>
    <w:p w:rsidRPr="00A036A7" w:rsidR="00A036A7" w:rsidP="00A036A7" w:rsidRDefault="00A036A7" w14:paraId="2CD82295" w14:textId="77777777">
      <w:pPr>
        <w:numPr>
          <w:ilvl w:val="0"/>
          <w:numId w:val="149"/>
        </w:numPr>
        <w:rPr>
          <w:lang w:val="en-IN"/>
        </w:rPr>
      </w:pPr>
      <w:r w:rsidRPr="00A036A7">
        <w:rPr>
          <w:lang w:val="en-IN"/>
        </w:rPr>
        <w:t>Too many pods being created</w:t>
      </w:r>
    </w:p>
    <w:p w:rsidRPr="00A036A7" w:rsidR="00A036A7" w:rsidP="00A036A7" w:rsidRDefault="00A036A7" w14:paraId="7AB36BDE" w14:textId="77777777">
      <w:pPr>
        <w:numPr>
          <w:ilvl w:val="0"/>
          <w:numId w:val="149"/>
        </w:numPr>
        <w:rPr>
          <w:lang w:val="en-IN"/>
        </w:rPr>
      </w:pPr>
      <w:r w:rsidRPr="00A036A7">
        <w:rPr>
          <w:lang w:val="en-IN"/>
        </w:rPr>
        <w:t>Too much storage being allocated</w:t>
      </w:r>
    </w:p>
    <w:p w:rsidRPr="00A036A7" w:rsidR="00A036A7" w:rsidP="00A036A7" w:rsidRDefault="00A036A7" w14:paraId="503E1743" w14:textId="77777777">
      <w:pPr>
        <w:numPr>
          <w:ilvl w:val="0"/>
          <w:numId w:val="149"/>
        </w:numPr>
        <w:rPr>
          <w:lang w:val="en-IN"/>
        </w:rPr>
      </w:pPr>
      <w:r w:rsidRPr="00A036A7">
        <w:rPr>
          <w:lang w:val="en-IN"/>
        </w:rPr>
        <w:t>One project impacting others</w:t>
      </w:r>
    </w:p>
    <w:p w:rsidRPr="00A036A7" w:rsidR="00A036A7" w:rsidP="00A036A7" w:rsidRDefault="00A036A7" w14:paraId="24A86B39" w14:textId="77777777"/>
    <w:p w:rsidR="00A036A7" w:rsidP="00A036A7" w:rsidRDefault="00A036A7" w14:paraId="3A32CD2B" w14:textId="57DD6280">
      <w:r>
        <w:t>Below is simple yaml on how to create a resource quota</w:t>
      </w:r>
    </w:p>
    <w:p w:rsidR="00A036A7" w:rsidP="00A036A7" w:rsidRDefault="00A036A7" w14:paraId="41F66257" w14:textId="77777777"/>
    <w:p w:rsidR="00A036A7" w:rsidP="00A036A7" w:rsidRDefault="00A036A7" w14:paraId="1915BAD3" w14:textId="77777777"/>
    <w:p w:rsidR="00A036A7" w:rsidP="00A036A7" w:rsidRDefault="00A036A7" w14:paraId="102BBE00" w14:textId="77777777"/>
    <w:p w:rsidRPr="00A036A7" w:rsidR="00A036A7" w:rsidP="00A036A7" w:rsidRDefault="00A036A7" w14:paraId="05DEF2DD" w14:textId="77777777">
      <w:pPr>
        <w:rPr>
          <w:lang w:val="en-IN"/>
        </w:rPr>
      </w:pPr>
      <w:proofErr w:type="spellStart"/>
      <w:r w:rsidRPr="00A036A7">
        <w:rPr>
          <w:lang w:val="en-IN"/>
        </w:rPr>
        <w:t>apiVersion</w:t>
      </w:r>
      <w:proofErr w:type="spellEnd"/>
      <w:r w:rsidRPr="00A036A7">
        <w:rPr>
          <w:lang w:val="en-IN"/>
        </w:rPr>
        <w:t>: v1</w:t>
      </w:r>
    </w:p>
    <w:p w:rsidRPr="00A036A7" w:rsidR="00A036A7" w:rsidP="00A036A7" w:rsidRDefault="00A036A7" w14:paraId="5517B085" w14:textId="77777777">
      <w:pPr>
        <w:rPr>
          <w:lang w:val="en-IN"/>
        </w:rPr>
      </w:pPr>
      <w:r w:rsidRPr="00A036A7">
        <w:rPr>
          <w:lang w:val="en-IN"/>
        </w:rPr>
        <w:t xml:space="preserve">kind: </w:t>
      </w:r>
      <w:proofErr w:type="spellStart"/>
      <w:r w:rsidRPr="00A036A7">
        <w:rPr>
          <w:lang w:val="en-IN"/>
        </w:rPr>
        <w:t>ResourceQuota</w:t>
      </w:r>
      <w:proofErr w:type="spellEnd"/>
    </w:p>
    <w:p w:rsidRPr="00A036A7" w:rsidR="00A036A7" w:rsidP="00A036A7" w:rsidRDefault="00A036A7" w14:paraId="08DBCCEA" w14:textId="77777777">
      <w:pPr>
        <w:rPr>
          <w:lang w:val="en-IN"/>
        </w:rPr>
      </w:pPr>
      <w:r w:rsidRPr="00A036A7">
        <w:rPr>
          <w:lang w:val="en-IN"/>
        </w:rPr>
        <w:t>metadata:</w:t>
      </w:r>
    </w:p>
    <w:p w:rsidRPr="00A036A7" w:rsidR="00A036A7" w:rsidP="00A036A7" w:rsidRDefault="00A036A7" w14:paraId="7350E461" w14:textId="77777777">
      <w:pPr>
        <w:rPr>
          <w:lang w:val="en-IN"/>
        </w:rPr>
      </w:pPr>
      <w:r w:rsidRPr="00A036A7">
        <w:rPr>
          <w:lang w:val="en-IN"/>
        </w:rPr>
        <w:t>  name: compute-quota</w:t>
      </w:r>
    </w:p>
    <w:p w:rsidRPr="00A036A7" w:rsidR="00A036A7" w:rsidP="00A036A7" w:rsidRDefault="00A036A7" w14:paraId="01563FFF" w14:textId="77777777">
      <w:pPr>
        <w:rPr>
          <w:lang w:val="en-IN"/>
        </w:rPr>
      </w:pPr>
      <w:r w:rsidRPr="00A036A7">
        <w:rPr>
          <w:lang w:val="en-IN"/>
        </w:rPr>
        <w:t xml:space="preserve">  namespace: </w:t>
      </w:r>
      <w:proofErr w:type="spellStart"/>
      <w:r w:rsidRPr="00A036A7">
        <w:rPr>
          <w:lang w:val="en-IN"/>
        </w:rPr>
        <w:t>myapp</w:t>
      </w:r>
      <w:proofErr w:type="spellEnd"/>
      <w:r w:rsidRPr="00A036A7">
        <w:rPr>
          <w:lang w:val="en-IN"/>
        </w:rPr>
        <w:t>-prod</w:t>
      </w:r>
    </w:p>
    <w:p w:rsidRPr="00A036A7" w:rsidR="00A036A7" w:rsidP="00A036A7" w:rsidRDefault="00A036A7" w14:paraId="64E1DCB2" w14:textId="77777777">
      <w:pPr>
        <w:rPr>
          <w:lang w:val="en-IN"/>
        </w:rPr>
      </w:pPr>
      <w:r w:rsidRPr="00A036A7">
        <w:rPr>
          <w:lang w:val="en-IN"/>
        </w:rPr>
        <w:t>spec:</w:t>
      </w:r>
    </w:p>
    <w:p w:rsidRPr="00A036A7" w:rsidR="00A036A7" w:rsidP="00A036A7" w:rsidRDefault="00A036A7" w14:paraId="47DC884F" w14:textId="77777777">
      <w:pPr>
        <w:rPr>
          <w:lang w:val="en-IN"/>
        </w:rPr>
      </w:pPr>
      <w:r w:rsidRPr="00A036A7">
        <w:rPr>
          <w:lang w:val="en-IN"/>
        </w:rPr>
        <w:t>  hard:</w:t>
      </w:r>
    </w:p>
    <w:p w:rsidRPr="00A036A7" w:rsidR="00A036A7" w:rsidP="00A036A7" w:rsidRDefault="00A036A7" w14:paraId="7266165D" w14:textId="77777777">
      <w:pPr>
        <w:rPr>
          <w:lang w:val="en-IN"/>
        </w:rPr>
      </w:pPr>
      <w:r w:rsidRPr="00A036A7">
        <w:rPr>
          <w:lang w:val="en-IN"/>
        </w:rPr>
        <w:t xml:space="preserve">    </w:t>
      </w:r>
      <w:proofErr w:type="spellStart"/>
      <w:r w:rsidRPr="00A036A7">
        <w:rPr>
          <w:lang w:val="en-IN"/>
        </w:rPr>
        <w:t>requests.cpu</w:t>
      </w:r>
      <w:proofErr w:type="spellEnd"/>
      <w:r w:rsidRPr="00A036A7">
        <w:rPr>
          <w:lang w:val="en-IN"/>
        </w:rPr>
        <w:t>: "20"</w:t>
      </w:r>
    </w:p>
    <w:p w:rsidRPr="00A036A7" w:rsidR="00A036A7" w:rsidP="00A036A7" w:rsidRDefault="00A036A7" w14:paraId="5174DB8E" w14:textId="77777777">
      <w:pPr>
        <w:rPr>
          <w:lang w:val="en-IN"/>
        </w:rPr>
      </w:pPr>
      <w:r w:rsidRPr="00A036A7">
        <w:rPr>
          <w:lang w:val="en-IN"/>
        </w:rPr>
        <w:t xml:space="preserve">    </w:t>
      </w:r>
      <w:proofErr w:type="spellStart"/>
      <w:r w:rsidRPr="00A036A7">
        <w:rPr>
          <w:lang w:val="en-IN"/>
        </w:rPr>
        <w:t>limits.cpu</w:t>
      </w:r>
      <w:proofErr w:type="spellEnd"/>
      <w:r w:rsidRPr="00A036A7">
        <w:rPr>
          <w:lang w:val="en-IN"/>
        </w:rPr>
        <w:t>: "40"</w:t>
      </w:r>
    </w:p>
    <w:p w:rsidRPr="00A036A7" w:rsidR="00A036A7" w:rsidP="00A036A7" w:rsidRDefault="00A036A7" w14:paraId="0B17B47A" w14:textId="77777777">
      <w:pPr>
        <w:rPr>
          <w:lang w:val="en-IN"/>
        </w:rPr>
      </w:pPr>
      <w:r w:rsidRPr="00A036A7">
        <w:rPr>
          <w:lang w:val="en-IN"/>
        </w:rPr>
        <w:t xml:space="preserve">    </w:t>
      </w:r>
      <w:proofErr w:type="spellStart"/>
      <w:r w:rsidRPr="00A036A7">
        <w:rPr>
          <w:lang w:val="en-IN"/>
        </w:rPr>
        <w:t>requests.memory</w:t>
      </w:r>
      <w:proofErr w:type="spellEnd"/>
      <w:r w:rsidRPr="00A036A7">
        <w:rPr>
          <w:lang w:val="en-IN"/>
        </w:rPr>
        <w:t>: 40Gi</w:t>
      </w:r>
    </w:p>
    <w:p w:rsidRPr="00A036A7" w:rsidR="00A036A7" w:rsidP="00A036A7" w:rsidRDefault="00A036A7" w14:paraId="2773504A" w14:textId="77777777">
      <w:pPr>
        <w:rPr>
          <w:lang w:val="en-IN"/>
        </w:rPr>
      </w:pPr>
      <w:r w:rsidRPr="00A036A7">
        <w:rPr>
          <w:lang w:val="en-IN"/>
        </w:rPr>
        <w:t xml:space="preserve">    </w:t>
      </w:r>
      <w:proofErr w:type="spellStart"/>
      <w:r w:rsidRPr="00A036A7">
        <w:rPr>
          <w:lang w:val="en-IN"/>
        </w:rPr>
        <w:t>limits.memory</w:t>
      </w:r>
      <w:proofErr w:type="spellEnd"/>
      <w:r w:rsidRPr="00A036A7">
        <w:rPr>
          <w:lang w:val="en-IN"/>
        </w:rPr>
        <w:t>: 80Gi</w:t>
      </w:r>
    </w:p>
    <w:p w:rsidRPr="00A036A7" w:rsidR="00A036A7" w:rsidP="00A036A7" w:rsidRDefault="00A036A7" w14:paraId="0DDBE18E" w14:textId="77777777">
      <w:pPr>
        <w:rPr>
          <w:lang w:val="en-IN"/>
        </w:rPr>
      </w:pPr>
      <w:r w:rsidRPr="00A036A7">
        <w:rPr>
          <w:lang w:val="en-IN"/>
        </w:rPr>
        <w:t>    pods: "50"</w:t>
      </w:r>
    </w:p>
    <w:p w:rsidRPr="00A036A7" w:rsidR="00A036A7" w:rsidP="00A036A7" w:rsidRDefault="00A036A7" w14:paraId="4768C0AE" w14:textId="77777777">
      <w:pPr>
        <w:rPr>
          <w:lang w:val="en-IN"/>
        </w:rPr>
      </w:pPr>
      <w:r w:rsidRPr="00A036A7">
        <w:rPr>
          <w:lang w:val="en-IN"/>
        </w:rPr>
        <w:t xml:space="preserve">    </w:t>
      </w:r>
      <w:proofErr w:type="spellStart"/>
      <w:r w:rsidRPr="00A036A7">
        <w:rPr>
          <w:lang w:val="en-IN"/>
        </w:rPr>
        <w:t>persistentvolumeclaims</w:t>
      </w:r>
      <w:proofErr w:type="spellEnd"/>
      <w:r w:rsidRPr="00A036A7">
        <w:rPr>
          <w:lang w:val="en-IN"/>
        </w:rPr>
        <w:t>: "20"</w:t>
      </w:r>
    </w:p>
    <w:p w:rsidRPr="00A036A7" w:rsidR="00A036A7" w:rsidP="00A036A7" w:rsidRDefault="00A036A7" w14:paraId="18B4A09D" w14:textId="77777777">
      <w:pPr>
        <w:rPr>
          <w:lang w:val="en-IN"/>
        </w:rPr>
      </w:pPr>
      <w:r w:rsidRPr="00A036A7">
        <w:rPr>
          <w:lang w:val="en-IN"/>
        </w:rPr>
        <w:t xml:space="preserve">    </w:t>
      </w:r>
      <w:proofErr w:type="spellStart"/>
      <w:r w:rsidRPr="00A036A7">
        <w:rPr>
          <w:lang w:val="en-IN"/>
        </w:rPr>
        <w:t>requests.storage</w:t>
      </w:r>
      <w:proofErr w:type="spellEnd"/>
      <w:r w:rsidRPr="00A036A7">
        <w:rPr>
          <w:lang w:val="en-IN"/>
        </w:rPr>
        <w:t>: 2Ti</w:t>
      </w:r>
    </w:p>
    <w:p w:rsidR="00A036A7" w:rsidP="00A036A7" w:rsidRDefault="00A036A7" w14:paraId="1261FE2F" w14:textId="77777777"/>
    <w:p w:rsidRPr="00A036A7" w:rsidR="00A036A7" w:rsidP="00A036A7" w:rsidRDefault="00A036A7" w14:paraId="479EA90E" w14:textId="77777777">
      <w:pPr>
        <w:rPr>
          <w:lang w:val="en-IN"/>
        </w:rPr>
      </w:pPr>
      <w:r w:rsidRPr="00A036A7">
        <w:rPr>
          <w:lang w:val="en-IN"/>
        </w:rPr>
        <w:t xml:space="preserve">A </w:t>
      </w:r>
      <w:proofErr w:type="spellStart"/>
      <w:r w:rsidRPr="00A036A7">
        <w:rPr>
          <w:lang w:val="en-IN"/>
        </w:rPr>
        <w:t>LimitRange</w:t>
      </w:r>
      <w:proofErr w:type="spellEnd"/>
      <w:r w:rsidRPr="00A036A7">
        <w:rPr>
          <w:lang w:val="en-IN"/>
        </w:rPr>
        <w:t xml:space="preserve"> applies default and maximum resource constraints at the pod/container level, inside a namespace.</w:t>
      </w:r>
    </w:p>
    <w:p w:rsidRPr="00A036A7" w:rsidR="00A036A7" w:rsidP="00A036A7" w:rsidRDefault="00A036A7" w14:paraId="2CC86A35" w14:textId="77777777">
      <w:pPr>
        <w:rPr>
          <w:lang w:val="en-IN"/>
        </w:rPr>
      </w:pPr>
      <w:r w:rsidRPr="00A036A7">
        <w:rPr>
          <w:lang w:val="en-IN"/>
        </w:rPr>
        <w:t>Think of it as per-container or per-pod rules such as:</w:t>
      </w:r>
    </w:p>
    <w:p w:rsidRPr="00A036A7" w:rsidR="00A036A7" w:rsidP="00A036A7" w:rsidRDefault="00A036A7" w14:paraId="1F9F5137" w14:textId="77777777">
      <w:pPr>
        <w:numPr>
          <w:ilvl w:val="0"/>
          <w:numId w:val="150"/>
        </w:numPr>
        <w:rPr>
          <w:lang w:val="en-IN"/>
        </w:rPr>
      </w:pPr>
      <w:r w:rsidRPr="00A036A7">
        <w:rPr>
          <w:lang w:val="en-IN"/>
        </w:rPr>
        <w:t>Minimum CPU/memory request</w:t>
      </w:r>
    </w:p>
    <w:p w:rsidRPr="00A036A7" w:rsidR="00A036A7" w:rsidP="00A036A7" w:rsidRDefault="00A036A7" w14:paraId="3DFB7C47" w14:textId="77777777">
      <w:pPr>
        <w:numPr>
          <w:ilvl w:val="0"/>
          <w:numId w:val="150"/>
        </w:numPr>
        <w:rPr>
          <w:lang w:val="en-IN"/>
        </w:rPr>
      </w:pPr>
      <w:r w:rsidRPr="00A036A7">
        <w:rPr>
          <w:lang w:val="en-IN"/>
        </w:rPr>
        <w:t>Maximum CPU/memory limit</w:t>
      </w:r>
    </w:p>
    <w:p w:rsidRPr="00A036A7" w:rsidR="00A036A7" w:rsidP="00A036A7" w:rsidRDefault="00A036A7" w14:paraId="73DB8CB4" w14:textId="77777777">
      <w:pPr>
        <w:numPr>
          <w:ilvl w:val="0"/>
          <w:numId w:val="150"/>
        </w:numPr>
        <w:rPr>
          <w:lang w:val="en-IN"/>
        </w:rPr>
      </w:pPr>
      <w:r w:rsidRPr="00A036A7">
        <w:rPr>
          <w:lang w:val="en-IN"/>
        </w:rPr>
        <w:t>Default resource request</w:t>
      </w:r>
    </w:p>
    <w:p w:rsidRPr="00A036A7" w:rsidR="00A036A7" w:rsidP="00A036A7" w:rsidRDefault="00A036A7" w14:paraId="48B1B839" w14:textId="77777777">
      <w:pPr>
        <w:numPr>
          <w:ilvl w:val="0"/>
          <w:numId w:val="150"/>
        </w:numPr>
        <w:rPr>
          <w:lang w:val="en-IN"/>
        </w:rPr>
      </w:pPr>
      <w:r w:rsidRPr="00A036A7">
        <w:rPr>
          <w:lang w:val="en-IN"/>
        </w:rPr>
        <w:t>Default resource limit</w:t>
      </w:r>
    </w:p>
    <w:p w:rsidR="00A036A7" w:rsidP="00A036A7" w:rsidRDefault="00A036A7" w14:paraId="64F52CA9" w14:textId="7A7A710F">
      <w:pPr>
        <w:rPr>
          <w:lang w:val="en-IN"/>
        </w:rPr>
      </w:pPr>
      <w:r w:rsidRPr="00A036A7">
        <w:rPr>
          <w:lang w:val="en-IN"/>
        </w:rPr>
        <w:t>These ensure pods are created with proper resources.</w:t>
      </w:r>
      <w:r>
        <w:rPr>
          <w:lang w:val="en-IN"/>
        </w:rPr>
        <w:t xml:space="preserve"> The creation of Limit range falls under the scope of end user. Below is the simple yaml file for Limit Range Creation.</w:t>
      </w:r>
    </w:p>
    <w:p w:rsidR="00A036A7" w:rsidP="00A036A7" w:rsidRDefault="00A036A7" w14:paraId="1234AD6F" w14:textId="77777777">
      <w:pPr>
        <w:rPr>
          <w:lang w:val="en-IN"/>
        </w:rPr>
      </w:pPr>
    </w:p>
    <w:p w:rsidRPr="00A036A7" w:rsidR="00A036A7" w:rsidP="00A036A7" w:rsidRDefault="00A036A7" w14:paraId="3B98CDBC" w14:textId="77777777">
      <w:pPr>
        <w:rPr>
          <w:lang w:val="en-IN"/>
        </w:rPr>
      </w:pPr>
      <w:proofErr w:type="spellStart"/>
      <w:r w:rsidRPr="00A036A7">
        <w:rPr>
          <w:lang w:val="en-IN"/>
        </w:rPr>
        <w:t>apiVersion</w:t>
      </w:r>
      <w:proofErr w:type="spellEnd"/>
      <w:r w:rsidRPr="00A036A7">
        <w:rPr>
          <w:lang w:val="en-IN"/>
        </w:rPr>
        <w:t>: v1</w:t>
      </w:r>
    </w:p>
    <w:p w:rsidRPr="00A036A7" w:rsidR="00A036A7" w:rsidP="00A036A7" w:rsidRDefault="00A036A7" w14:paraId="70198281" w14:textId="77777777">
      <w:pPr>
        <w:rPr>
          <w:lang w:val="en-IN"/>
        </w:rPr>
      </w:pPr>
      <w:r w:rsidRPr="00A036A7">
        <w:rPr>
          <w:lang w:val="en-IN"/>
        </w:rPr>
        <w:t xml:space="preserve">kind: </w:t>
      </w:r>
      <w:proofErr w:type="spellStart"/>
      <w:r w:rsidRPr="00A036A7">
        <w:rPr>
          <w:lang w:val="en-IN"/>
        </w:rPr>
        <w:t>LimitRange</w:t>
      </w:r>
      <w:proofErr w:type="spellEnd"/>
    </w:p>
    <w:p w:rsidRPr="00A036A7" w:rsidR="00A036A7" w:rsidP="00A036A7" w:rsidRDefault="00A036A7" w14:paraId="1DB08D92" w14:textId="77777777">
      <w:pPr>
        <w:rPr>
          <w:lang w:val="en-IN"/>
        </w:rPr>
      </w:pPr>
      <w:r w:rsidRPr="00A036A7">
        <w:rPr>
          <w:lang w:val="en-IN"/>
        </w:rPr>
        <w:t>metadata:</w:t>
      </w:r>
    </w:p>
    <w:p w:rsidRPr="00A036A7" w:rsidR="00A036A7" w:rsidP="00A036A7" w:rsidRDefault="00A036A7" w14:paraId="1933D383" w14:textId="77777777">
      <w:pPr>
        <w:rPr>
          <w:lang w:val="en-IN"/>
        </w:rPr>
      </w:pPr>
      <w:r w:rsidRPr="00A036A7">
        <w:rPr>
          <w:lang w:val="en-IN"/>
        </w:rPr>
        <w:t>  name: container-limits</w:t>
      </w:r>
    </w:p>
    <w:p w:rsidRPr="00A036A7" w:rsidR="00A036A7" w:rsidP="00A036A7" w:rsidRDefault="00A036A7" w14:paraId="74460847" w14:textId="77777777">
      <w:pPr>
        <w:rPr>
          <w:lang w:val="en-IN"/>
        </w:rPr>
      </w:pPr>
      <w:r w:rsidRPr="00A036A7">
        <w:rPr>
          <w:lang w:val="en-IN"/>
        </w:rPr>
        <w:t xml:space="preserve">  namespace: </w:t>
      </w:r>
      <w:proofErr w:type="spellStart"/>
      <w:r w:rsidRPr="00A036A7">
        <w:rPr>
          <w:lang w:val="en-IN"/>
        </w:rPr>
        <w:t>myapp</w:t>
      </w:r>
      <w:proofErr w:type="spellEnd"/>
      <w:r w:rsidRPr="00A036A7">
        <w:rPr>
          <w:lang w:val="en-IN"/>
        </w:rPr>
        <w:t>-prod</w:t>
      </w:r>
    </w:p>
    <w:p w:rsidRPr="00A036A7" w:rsidR="00A036A7" w:rsidP="00A036A7" w:rsidRDefault="00A036A7" w14:paraId="3DB874C5" w14:textId="77777777">
      <w:pPr>
        <w:rPr>
          <w:lang w:val="en-IN"/>
        </w:rPr>
      </w:pPr>
      <w:r w:rsidRPr="00A036A7">
        <w:rPr>
          <w:lang w:val="en-IN"/>
        </w:rPr>
        <w:t>spec:</w:t>
      </w:r>
    </w:p>
    <w:p w:rsidRPr="00A036A7" w:rsidR="00A036A7" w:rsidP="00A036A7" w:rsidRDefault="00A036A7" w14:paraId="68646F79" w14:textId="77777777">
      <w:pPr>
        <w:rPr>
          <w:lang w:val="en-IN"/>
        </w:rPr>
      </w:pPr>
      <w:r w:rsidRPr="00A036A7">
        <w:rPr>
          <w:lang w:val="en-IN"/>
        </w:rPr>
        <w:t>  limits:</w:t>
      </w:r>
    </w:p>
    <w:p w:rsidRPr="00A036A7" w:rsidR="00A036A7" w:rsidP="00A036A7" w:rsidRDefault="00A036A7" w14:paraId="701560DA" w14:textId="77777777">
      <w:pPr>
        <w:rPr>
          <w:lang w:val="en-IN"/>
        </w:rPr>
      </w:pPr>
      <w:r w:rsidRPr="00A036A7">
        <w:rPr>
          <w:lang w:val="en-IN"/>
        </w:rPr>
        <w:t>    - type: Container</w:t>
      </w:r>
    </w:p>
    <w:p w:rsidRPr="00A036A7" w:rsidR="00A036A7" w:rsidP="00A036A7" w:rsidRDefault="00A036A7" w14:paraId="7F317A9C" w14:textId="77777777">
      <w:pPr>
        <w:rPr>
          <w:lang w:val="en-IN"/>
        </w:rPr>
      </w:pPr>
      <w:r w:rsidRPr="00A036A7">
        <w:rPr>
          <w:lang w:val="en-IN"/>
        </w:rPr>
        <w:t>      default:</w:t>
      </w:r>
    </w:p>
    <w:p w:rsidRPr="00A036A7" w:rsidR="00A036A7" w:rsidP="00A036A7" w:rsidRDefault="00A036A7" w14:paraId="2839B6C6" w14:textId="77777777">
      <w:pPr>
        <w:rPr>
          <w:lang w:val="en-IN"/>
        </w:rPr>
      </w:pPr>
      <w:r w:rsidRPr="00A036A7">
        <w:rPr>
          <w:lang w:val="en-IN"/>
        </w:rPr>
        <w:t xml:space="preserve">        </w:t>
      </w:r>
      <w:proofErr w:type="spellStart"/>
      <w:r w:rsidRPr="00A036A7">
        <w:rPr>
          <w:lang w:val="en-IN"/>
        </w:rPr>
        <w:t>cpu</w:t>
      </w:r>
      <w:proofErr w:type="spellEnd"/>
      <w:r w:rsidRPr="00A036A7">
        <w:rPr>
          <w:lang w:val="en-IN"/>
        </w:rPr>
        <w:t>: "500m"</w:t>
      </w:r>
    </w:p>
    <w:p w:rsidRPr="00A036A7" w:rsidR="00A036A7" w:rsidP="00A036A7" w:rsidRDefault="00A036A7" w14:paraId="49258666" w14:textId="77777777">
      <w:pPr>
        <w:rPr>
          <w:lang w:val="en-IN"/>
        </w:rPr>
      </w:pPr>
      <w:r w:rsidRPr="00A036A7">
        <w:rPr>
          <w:lang w:val="en-IN"/>
        </w:rPr>
        <w:t>        memory: "1Gi"</w:t>
      </w:r>
    </w:p>
    <w:p w:rsidRPr="00A036A7" w:rsidR="00A036A7" w:rsidP="00A036A7" w:rsidRDefault="00A036A7" w14:paraId="3FA1C0EF" w14:textId="77777777">
      <w:pPr>
        <w:rPr>
          <w:lang w:val="en-IN"/>
        </w:rPr>
      </w:pPr>
      <w:r w:rsidRPr="00A036A7">
        <w:rPr>
          <w:lang w:val="en-IN"/>
        </w:rPr>
        <w:t xml:space="preserve">      </w:t>
      </w:r>
      <w:proofErr w:type="spellStart"/>
      <w:r w:rsidRPr="00A036A7">
        <w:rPr>
          <w:lang w:val="en-IN"/>
        </w:rPr>
        <w:t>defaultRequest</w:t>
      </w:r>
      <w:proofErr w:type="spellEnd"/>
      <w:r w:rsidRPr="00A036A7">
        <w:rPr>
          <w:lang w:val="en-IN"/>
        </w:rPr>
        <w:t>:</w:t>
      </w:r>
    </w:p>
    <w:p w:rsidRPr="00A036A7" w:rsidR="00A036A7" w:rsidP="00A036A7" w:rsidRDefault="00A036A7" w14:paraId="3B736E69" w14:textId="77777777">
      <w:pPr>
        <w:rPr>
          <w:lang w:val="en-IN"/>
        </w:rPr>
      </w:pPr>
      <w:r w:rsidRPr="00A036A7">
        <w:rPr>
          <w:lang w:val="en-IN"/>
        </w:rPr>
        <w:t xml:space="preserve">        </w:t>
      </w:r>
      <w:proofErr w:type="spellStart"/>
      <w:r w:rsidRPr="00A036A7">
        <w:rPr>
          <w:lang w:val="en-IN"/>
        </w:rPr>
        <w:t>cpu</w:t>
      </w:r>
      <w:proofErr w:type="spellEnd"/>
      <w:r w:rsidRPr="00A036A7">
        <w:rPr>
          <w:lang w:val="en-IN"/>
        </w:rPr>
        <w:t>: "200m"</w:t>
      </w:r>
    </w:p>
    <w:p w:rsidRPr="00A036A7" w:rsidR="00A036A7" w:rsidP="00A036A7" w:rsidRDefault="00A036A7" w14:paraId="565F86F6" w14:textId="77777777">
      <w:pPr>
        <w:rPr>
          <w:lang w:val="en-IN"/>
        </w:rPr>
      </w:pPr>
      <w:r w:rsidRPr="00A036A7">
        <w:rPr>
          <w:lang w:val="en-IN"/>
        </w:rPr>
        <w:t>        memory: "512Mi"</w:t>
      </w:r>
    </w:p>
    <w:p w:rsidRPr="00A036A7" w:rsidR="00A036A7" w:rsidP="00A036A7" w:rsidRDefault="00A036A7" w14:paraId="29C97CE3" w14:textId="77777777">
      <w:pPr>
        <w:rPr>
          <w:lang w:val="en-IN"/>
        </w:rPr>
      </w:pPr>
      <w:r w:rsidRPr="00A036A7">
        <w:rPr>
          <w:lang w:val="en-IN"/>
        </w:rPr>
        <w:t>      max:</w:t>
      </w:r>
    </w:p>
    <w:p w:rsidRPr="00A036A7" w:rsidR="00A036A7" w:rsidP="00A036A7" w:rsidRDefault="00A036A7" w14:paraId="31C8CB0F" w14:textId="77777777">
      <w:pPr>
        <w:rPr>
          <w:lang w:val="en-IN"/>
        </w:rPr>
      </w:pPr>
      <w:r w:rsidRPr="00A036A7">
        <w:rPr>
          <w:lang w:val="en-IN"/>
        </w:rPr>
        <w:t xml:space="preserve">        </w:t>
      </w:r>
      <w:proofErr w:type="spellStart"/>
      <w:r w:rsidRPr="00A036A7">
        <w:rPr>
          <w:lang w:val="en-IN"/>
        </w:rPr>
        <w:t>cpu</w:t>
      </w:r>
      <w:proofErr w:type="spellEnd"/>
      <w:r w:rsidRPr="00A036A7">
        <w:rPr>
          <w:lang w:val="en-IN"/>
        </w:rPr>
        <w:t>: "2"</w:t>
      </w:r>
    </w:p>
    <w:p w:rsidRPr="00A036A7" w:rsidR="00A036A7" w:rsidP="00A036A7" w:rsidRDefault="00A036A7" w14:paraId="7F22D9EF" w14:textId="77777777">
      <w:pPr>
        <w:rPr>
          <w:lang w:val="en-IN"/>
        </w:rPr>
      </w:pPr>
      <w:r w:rsidRPr="00A036A7">
        <w:rPr>
          <w:lang w:val="en-IN"/>
        </w:rPr>
        <w:t>        memory: "4Gi"</w:t>
      </w:r>
    </w:p>
    <w:p w:rsidRPr="00A036A7" w:rsidR="00A036A7" w:rsidP="00A036A7" w:rsidRDefault="00A036A7" w14:paraId="770F9DB5" w14:textId="77777777">
      <w:pPr>
        <w:rPr>
          <w:lang w:val="en-IN"/>
        </w:rPr>
      </w:pPr>
      <w:r w:rsidRPr="00A036A7">
        <w:rPr>
          <w:lang w:val="en-IN"/>
        </w:rPr>
        <w:t>      min:</w:t>
      </w:r>
    </w:p>
    <w:p w:rsidRPr="00A036A7" w:rsidR="00A036A7" w:rsidP="00A036A7" w:rsidRDefault="00A036A7" w14:paraId="2D221A92" w14:textId="77777777">
      <w:pPr>
        <w:rPr>
          <w:lang w:val="en-IN"/>
        </w:rPr>
      </w:pPr>
      <w:r w:rsidRPr="00A036A7">
        <w:rPr>
          <w:lang w:val="en-IN"/>
        </w:rPr>
        <w:t xml:space="preserve">        </w:t>
      </w:r>
      <w:proofErr w:type="spellStart"/>
      <w:r w:rsidRPr="00A036A7">
        <w:rPr>
          <w:lang w:val="en-IN"/>
        </w:rPr>
        <w:t>cpu</w:t>
      </w:r>
      <w:proofErr w:type="spellEnd"/>
      <w:r w:rsidRPr="00A036A7">
        <w:rPr>
          <w:lang w:val="en-IN"/>
        </w:rPr>
        <w:t>: "100m"</w:t>
      </w:r>
    </w:p>
    <w:p w:rsidRPr="00A036A7" w:rsidR="00A036A7" w:rsidP="00A036A7" w:rsidRDefault="00A036A7" w14:paraId="10622996" w14:textId="77777777">
      <w:pPr>
        <w:rPr>
          <w:lang w:val="en-IN"/>
        </w:rPr>
      </w:pPr>
      <w:r w:rsidRPr="00A036A7">
        <w:rPr>
          <w:lang w:val="en-IN"/>
        </w:rPr>
        <w:t>        memory: "128Mi"</w:t>
      </w:r>
    </w:p>
    <w:p w:rsidRPr="00A036A7" w:rsidR="00A036A7" w:rsidP="00A036A7" w:rsidRDefault="00A036A7" w14:paraId="13A587B4" w14:textId="77777777">
      <w:pPr>
        <w:rPr>
          <w:lang w:val="en-IN"/>
        </w:rPr>
      </w:pPr>
    </w:p>
    <w:p w:rsidRPr="00A036A7" w:rsidR="00A036A7" w:rsidP="00A036A7" w:rsidRDefault="00A036A7" w14:paraId="38EEAEEC" w14:textId="77777777"/>
    <w:p w:rsidR="00A036A7" w:rsidP="00AB3412" w:rsidRDefault="00A036A7" w14:paraId="1FAB87E0" w14:textId="756963F8">
      <w:pPr>
        <w:pStyle w:val="Heading2"/>
      </w:pPr>
      <w:bookmarkStart w:name="_Toc221710217" w:id="38"/>
      <w:r>
        <w:t>RBAC/</w:t>
      </w:r>
      <w:r w:rsidR="000F4914">
        <w:t>/Roles/</w:t>
      </w:r>
      <w:r>
        <w:t>Role Binding</w:t>
      </w:r>
      <w:bookmarkEnd w:id="38"/>
    </w:p>
    <w:p w:rsidRPr="00161E88" w:rsidR="00B204A6" w:rsidP="00B204A6" w:rsidRDefault="00B204A6" w14:paraId="63A83352" w14:textId="77777777">
      <w:pPr>
        <w:spacing w:after="160" w:line="278" w:lineRule="auto"/>
        <w:rPr>
          <w:rFonts w:cs="Arial"/>
          <w:szCs w:val="20"/>
        </w:rPr>
      </w:pPr>
      <w:r w:rsidRPr="00161E88">
        <w:rPr>
          <w:rFonts w:cs="Arial"/>
          <w:szCs w:val="20"/>
        </w:rPr>
        <w:t>RBAC (Role-Based Access Control) controls who (subjects: users, groups, or service accounts) can perform what actions (verbs) on which resources (pods, deployments, secrets, etc.) within a scope (namespace or cluster).</w:t>
      </w:r>
    </w:p>
    <w:p w:rsidRPr="00161E88" w:rsidR="00B204A6" w:rsidP="00B204A6" w:rsidRDefault="00B204A6" w14:paraId="46C5BFAF" w14:textId="77777777">
      <w:pPr>
        <w:spacing w:after="160" w:line="278" w:lineRule="auto"/>
        <w:rPr>
          <w:rFonts w:cs="Arial"/>
          <w:szCs w:val="20"/>
        </w:rPr>
      </w:pPr>
      <w:r w:rsidRPr="00161E88">
        <w:rPr>
          <w:rFonts w:cs="Arial"/>
          <w:szCs w:val="20"/>
        </w:rPr>
        <w:t>RBAC is built from four primitives:</w:t>
      </w:r>
    </w:p>
    <w:p w:rsidRPr="00161E88" w:rsidR="00B204A6" w:rsidP="00B204A6" w:rsidRDefault="00B204A6" w14:paraId="2B576FD2" w14:textId="77777777">
      <w:pPr>
        <w:numPr>
          <w:ilvl w:val="0"/>
          <w:numId w:val="152"/>
        </w:numPr>
        <w:spacing w:after="160" w:line="278" w:lineRule="auto"/>
        <w:rPr>
          <w:rFonts w:cs="Arial"/>
          <w:szCs w:val="20"/>
        </w:rPr>
      </w:pPr>
      <w:r w:rsidRPr="00161E88">
        <w:rPr>
          <w:rFonts w:cs="Arial"/>
          <w:szCs w:val="20"/>
        </w:rPr>
        <w:t>Role – A set of permissions scoped to a single namespace.</w:t>
      </w:r>
    </w:p>
    <w:p w:rsidRPr="00161E88" w:rsidR="00B204A6" w:rsidP="00B204A6" w:rsidRDefault="00B204A6" w14:paraId="54699D8F" w14:textId="77777777">
      <w:pPr>
        <w:numPr>
          <w:ilvl w:val="0"/>
          <w:numId w:val="152"/>
        </w:numPr>
        <w:spacing w:after="160" w:line="278" w:lineRule="auto"/>
        <w:rPr>
          <w:rFonts w:cs="Arial"/>
          <w:szCs w:val="20"/>
        </w:rPr>
      </w:pPr>
      <w:proofErr w:type="spellStart"/>
      <w:r w:rsidRPr="00161E88">
        <w:rPr>
          <w:rFonts w:cs="Arial"/>
          <w:szCs w:val="20"/>
        </w:rPr>
        <w:t>ClusterRole</w:t>
      </w:r>
      <w:proofErr w:type="spellEnd"/>
      <w:r w:rsidRPr="00161E88">
        <w:rPr>
          <w:rFonts w:cs="Arial"/>
          <w:szCs w:val="20"/>
        </w:rPr>
        <w:t xml:space="preserve"> – A set of permissions cluster-wide (or reusable across namespaces).</w:t>
      </w:r>
    </w:p>
    <w:p w:rsidRPr="00161E88" w:rsidR="00B204A6" w:rsidP="00B204A6" w:rsidRDefault="00B204A6" w14:paraId="72CE61B8" w14:textId="77777777">
      <w:pPr>
        <w:numPr>
          <w:ilvl w:val="0"/>
          <w:numId w:val="152"/>
        </w:numPr>
        <w:spacing w:after="160" w:line="278" w:lineRule="auto"/>
        <w:rPr>
          <w:rFonts w:cs="Arial"/>
          <w:szCs w:val="20"/>
        </w:rPr>
      </w:pPr>
      <w:proofErr w:type="spellStart"/>
      <w:r w:rsidRPr="00161E88">
        <w:rPr>
          <w:rFonts w:cs="Arial"/>
          <w:szCs w:val="20"/>
        </w:rPr>
        <w:t>RoleBinding</w:t>
      </w:r>
      <w:proofErr w:type="spellEnd"/>
      <w:r w:rsidRPr="00161E88">
        <w:rPr>
          <w:rFonts w:cs="Arial"/>
          <w:szCs w:val="20"/>
        </w:rPr>
        <w:t xml:space="preserve"> – Grants a Role or </w:t>
      </w:r>
      <w:proofErr w:type="spellStart"/>
      <w:r w:rsidRPr="00161E88">
        <w:rPr>
          <w:rFonts w:cs="Arial"/>
          <w:szCs w:val="20"/>
        </w:rPr>
        <w:t>ClusterRole</w:t>
      </w:r>
      <w:proofErr w:type="spellEnd"/>
      <w:r w:rsidRPr="00161E88">
        <w:rPr>
          <w:rFonts w:cs="Arial"/>
          <w:szCs w:val="20"/>
        </w:rPr>
        <w:t xml:space="preserve"> to a subject in one namespace.</w:t>
      </w:r>
    </w:p>
    <w:p w:rsidRPr="00161E88" w:rsidR="00B204A6" w:rsidP="00B204A6" w:rsidRDefault="00B204A6" w14:paraId="7287C9D3" w14:textId="77777777">
      <w:pPr>
        <w:numPr>
          <w:ilvl w:val="0"/>
          <w:numId w:val="152"/>
        </w:numPr>
        <w:spacing w:after="160" w:line="278" w:lineRule="auto"/>
        <w:rPr>
          <w:rFonts w:cs="Arial"/>
          <w:szCs w:val="20"/>
        </w:rPr>
      </w:pPr>
      <w:proofErr w:type="spellStart"/>
      <w:r w:rsidRPr="00161E88">
        <w:rPr>
          <w:rFonts w:cs="Arial"/>
          <w:szCs w:val="20"/>
        </w:rPr>
        <w:t>ClusterRoleBinding</w:t>
      </w:r>
      <w:proofErr w:type="spellEnd"/>
      <w:r w:rsidRPr="00161E88">
        <w:rPr>
          <w:rFonts w:cs="Arial"/>
          <w:szCs w:val="20"/>
        </w:rPr>
        <w:t xml:space="preserve"> – Grants a </w:t>
      </w:r>
      <w:proofErr w:type="spellStart"/>
      <w:r w:rsidRPr="00161E88">
        <w:rPr>
          <w:rFonts w:cs="Arial"/>
          <w:szCs w:val="20"/>
        </w:rPr>
        <w:t>ClusterRole</w:t>
      </w:r>
      <w:proofErr w:type="spellEnd"/>
      <w:r w:rsidRPr="00161E88">
        <w:rPr>
          <w:rFonts w:cs="Arial"/>
          <w:szCs w:val="20"/>
        </w:rPr>
        <w:t xml:space="preserve"> to a subject cluster-wide (all namespaces).</w:t>
      </w:r>
    </w:p>
    <w:p w:rsidRPr="00161E88" w:rsidR="00B204A6" w:rsidP="00B204A6" w:rsidRDefault="00B204A6" w14:paraId="5E5698C4" w14:textId="77777777">
      <w:pPr>
        <w:spacing w:after="160" w:line="278" w:lineRule="auto"/>
        <w:rPr>
          <w:rFonts w:cs="Arial"/>
          <w:szCs w:val="20"/>
        </w:rPr>
      </w:pPr>
      <w:r w:rsidRPr="00B204A6">
        <w:rPr>
          <w:rFonts w:cs="Arial"/>
          <w:szCs w:val="20"/>
        </w:rPr>
        <w:t>Combinations to remember</w:t>
      </w:r>
      <w:r w:rsidRPr="00161E88">
        <w:rPr>
          <w:rFonts w:cs="Arial"/>
          <w:szCs w:val="20"/>
        </w:rPr>
        <w:t>:</w:t>
      </w:r>
    </w:p>
    <w:p w:rsidRPr="00161E88" w:rsidR="00B204A6" w:rsidP="00B204A6" w:rsidRDefault="00B204A6" w14:paraId="3B2F6D72" w14:textId="77777777">
      <w:pPr>
        <w:numPr>
          <w:ilvl w:val="0"/>
          <w:numId w:val="153"/>
        </w:numPr>
        <w:spacing w:after="160" w:line="278" w:lineRule="auto"/>
        <w:rPr>
          <w:rFonts w:cs="Arial"/>
          <w:szCs w:val="20"/>
        </w:rPr>
      </w:pPr>
      <w:r w:rsidRPr="00161E88">
        <w:rPr>
          <w:rFonts w:cs="Arial"/>
          <w:szCs w:val="20"/>
        </w:rPr>
        <w:t xml:space="preserve">Use Role + </w:t>
      </w:r>
      <w:proofErr w:type="spellStart"/>
      <w:r w:rsidRPr="00161E88">
        <w:rPr>
          <w:rFonts w:cs="Arial"/>
          <w:szCs w:val="20"/>
        </w:rPr>
        <w:t>RoleBinding</w:t>
      </w:r>
      <w:proofErr w:type="spellEnd"/>
      <w:r w:rsidRPr="00161E88">
        <w:rPr>
          <w:rFonts w:cs="Arial"/>
          <w:szCs w:val="20"/>
        </w:rPr>
        <w:t xml:space="preserve"> for namespace-scoped permissions.</w:t>
      </w:r>
    </w:p>
    <w:p w:rsidRPr="00161E88" w:rsidR="00B204A6" w:rsidP="00B204A6" w:rsidRDefault="00B204A6" w14:paraId="25868AE1" w14:textId="77777777">
      <w:pPr>
        <w:numPr>
          <w:ilvl w:val="0"/>
          <w:numId w:val="153"/>
        </w:numPr>
        <w:spacing w:after="160" w:line="278" w:lineRule="auto"/>
        <w:rPr>
          <w:rFonts w:cs="Arial"/>
          <w:szCs w:val="20"/>
        </w:rPr>
      </w:pPr>
      <w:r w:rsidRPr="00161E88">
        <w:rPr>
          <w:rFonts w:cs="Arial"/>
          <w:szCs w:val="20"/>
        </w:rPr>
        <w:t xml:space="preserve">Use </w:t>
      </w:r>
      <w:proofErr w:type="spellStart"/>
      <w:r w:rsidRPr="00161E88">
        <w:rPr>
          <w:rFonts w:cs="Arial"/>
          <w:szCs w:val="20"/>
        </w:rPr>
        <w:t>ClusterRole</w:t>
      </w:r>
      <w:proofErr w:type="spellEnd"/>
      <w:r w:rsidRPr="00161E88">
        <w:rPr>
          <w:rFonts w:cs="Arial"/>
          <w:szCs w:val="20"/>
        </w:rPr>
        <w:t xml:space="preserve"> + </w:t>
      </w:r>
      <w:proofErr w:type="spellStart"/>
      <w:r w:rsidRPr="00161E88">
        <w:rPr>
          <w:rFonts w:cs="Arial"/>
          <w:szCs w:val="20"/>
        </w:rPr>
        <w:t>RoleBinding</w:t>
      </w:r>
      <w:proofErr w:type="spellEnd"/>
      <w:r w:rsidRPr="00161E88">
        <w:rPr>
          <w:rFonts w:cs="Arial"/>
          <w:szCs w:val="20"/>
        </w:rPr>
        <w:t xml:space="preserve"> if you want to use a reusable cluster-defined role in one namespace.</w:t>
      </w:r>
    </w:p>
    <w:p w:rsidRPr="00161E88" w:rsidR="00B204A6" w:rsidP="00B204A6" w:rsidRDefault="00B204A6" w14:paraId="358A92C2" w14:textId="77777777">
      <w:pPr>
        <w:numPr>
          <w:ilvl w:val="0"/>
          <w:numId w:val="153"/>
        </w:numPr>
        <w:spacing w:after="160" w:line="278" w:lineRule="auto"/>
        <w:rPr>
          <w:rFonts w:cs="Arial"/>
          <w:szCs w:val="20"/>
        </w:rPr>
      </w:pPr>
      <w:r w:rsidRPr="00161E88">
        <w:rPr>
          <w:rFonts w:cs="Arial"/>
          <w:szCs w:val="20"/>
        </w:rPr>
        <w:t xml:space="preserve">Use </w:t>
      </w:r>
      <w:proofErr w:type="spellStart"/>
      <w:r w:rsidRPr="00161E88">
        <w:rPr>
          <w:rFonts w:cs="Arial"/>
          <w:szCs w:val="20"/>
        </w:rPr>
        <w:t>ClusterRole</w:t>
      </w:r>
      <w:proofErr w:type="spellEnd"/>
      <w:r w:rsidRPr="00161E88">
        <w:rPr>
          <w:rFonts w:cs="Arial"/>
          <w:szCs w:val="20"/>
        </w:rPr>
        <w:t xml:space="preserve"> + </w:t>
      </w:r>
      <w:proofErr w:type="spellStart"/>
      <w:r w:rsidRPr="00161E88">
        <w:rPr>
          <w:rFonts w:cs="Arial"/>
          <w:szCs w:val="20"/>
        </w:rPr>
        <w:t>ClusterRoleBinding</w:t>
      </w:r>
      <w:proofErr w:type="spellEnd"/>
      <w:r w:rsidRPr="00161E88">
        <w:rPr>
          <w:rFonts w:cs="Arial"/>
          <w:szCs w:val="20"/>
        </w:rPr>
        <w:t xml:space="preserve"> for cluster-wide permissions.</w:t>
      </w:r>
    </w:p>
    <w:p w:rsidRPr="00161E88" w:rsidR="00B204A6" w:rsidP="00B204A6" w:rsidRDefault="00B204A6" w14:paraId="202CFF16" w14:textId="77777777">
      <w:pPr>
        <w:spacing w:after="160" w:line="278" w:lineRule="auto"/>
        <w:rPr>
          <w:rFonts w:cs="Arial"/>
          <w:szCs w:val="20"/>
        </w:rPr>
      </w:pPr>
    </w:p>
    <w:p w:rsidRPr="00161E88" w:rsidR="00B204A6" w:rsidP="00B204A6" w:rsidRDefault="00DA4967" w14:paraId="7942A3F7" w14:textId="77777777">
      <w:pPr>
        <w:spacing w:after="160" w:line="278" w:lineRule="auto"/>
        <w:rPr>
          <w:rFonts w:cs="Arial"/>
          <w:szCs w:val="20"/>
        </w:rPr>
      </w:pPr>
      <w:r>
        <w:rPr>
          <w:rFonts w:cs="Arial"/>
          <w:szCs w:val="20"/>
        </w:rPr>
        <w:pict w14:anchorId="2C1B7D1E">
          <v:rect id="_x0000_i1025" style="width:0;height:1.5pt" o:hr="t" o:hrstd="t" o:hralign="center" fillcolor="#a0a0a0" stroked="f"/>
        </w:pict>
      </w:r>
    </w:p>
    <w:p w:rsidRPr="00161E88" w:rsidR="00B204A6" w:rsidP="00B204A6" w:rsidRDefault="00B204A6" w14:paraId="0C9924AF" w14:textId="77777777">
      <w:pPr>
        <w:spacing w:after="160" w:line="278" w:lineRule="auto"/>
        <w:rPr>
          <w:rFonts w:cs="Arial"/>
          <w:szCs w:val="20"/>
        </w:rPr>
      </w:pPr>
      <w:r w:rsidRPr="00161E88">
        <w:rPr>
          <w:rFonts w:cs="Arial"/>
          <w:szCs w:val="20"/>
        </w:rPr>
        <w:t xml:space="preserve">Example 1: Namespace-Scoped Reader (Role + </w:t>
      </w:r>
      <w:proofErr w:type="spellStart"/>
      <w:r w:rsidRPr="00161E88">
        <w:rPr>
          <w:rFonts w:cs="Arial"/>
          <w:szCs w:val="20"/>
        </w:rPr>
        <w:t>RoleBinding</w:t>
      </w:r>
      <w:proofErr w:type="spellEnd"/>
      <w:r w:rsidRPr="00161E88">
        <w:rPr>
          <w:rFonts w:cs="Arial"/>
          <w:szCs w:val="20"/>
        </w:rPr>
        <w:t>)</w:t>
      </w:r>
    </w:p>
    <w:p w:rsidRPr="00B204A6" w:rsidR="00B204A6" w:rsidP="00B204A6" w:rsidRDefault="00B204A6" w14:paraId="6A20FB0E" w14:textId="77777777">
      <w:pPr>
        <w:rPr>
          <w:rFonts w:cs="Arial"/>
          <w:szCs w:val="20"/>
        </w:rPr>
      </w:pPr>
      <w:r w:rsidRPr="00161E88">
        <w:rPr>
          <w:rFonts w:cs="Arial"/>
          <w:szCs w:val="20"/>
        </w:rPr>
        <w:t xml:space="preserve">Use case: Allow a service account to read pods and </w:t>
      </w:r>
      <w:proofErr w:type="spellStart"/>
      <w:r w:rsidRPr="00161E88">
        <w:rPr>
          <w:rFonts w:cs="Arial"/>
          <w:szCs w:val="20"/>
        </w:rPr>
        <w:t>configmaps</w:t>
      </w:r>
      <w:proofErr w:type="spellEnd"/>
      <w:r w:rsidRPr="00161E88">
        <w:rPr>
          <w:rFonts w:cs="Arial"/>
          <w:szCs w:val="20"/>
        </w:rPr>
        <w:t xml:space="preserve"> only in one namespace (</w:t>
      </w:r>
      <w:proofErr w:type="spellStart"/>
      <w:r w:rsidRPr="00161E88">
        <w:rPr>
          <w:rFonts w:cs="Arial"/>
          <w:szCs w:val="20"/>
        </w:rPr>
        <w:t>myapp</w:t>
      </w:r>
      <w:proofErr w:type="spellEnd"/>
      <w:r w:rsidRPr="00161E88">
        <w:rPr>
          <w:rFonts w:cs="Arial"/>
          <w:szCs w:val="20"/>
        </w:rPr>
        <w:t>-dev).</w:t>
      </w:r>
    </w:p>
    <w:p w:rsidRPr="00B204A6" w:rsidR="00B204A6" w:rsidP="00B204A6" w:rsidRDefault="00B204A6" w14:paraId="0E4C2BBE" w14:textId="77777777">
      <w:pPr>
        <w:rPr>
          <w:rFonts w:cs="Arial"/>
          <w:szCs w:val="20"/>
        </w:rPr>
      </w:pPr>
    </w:p>
    <w:p w:rsidRPr="00467166" w:rsidR="00B204A6" w:rsidP="00B204A6" w:rsidRDefault="00B204A6" w14:paraId="1B36E1D5" w14:textId="77777777">
      <w:pPr>
        <w:spacing w:after="160" w:line="278" w:lineRule="auto"/>
        <w:rPr>
          <w:rFonts w:cs="Arial"/>
          <w:b/>
          <w:bCs/>
          <w:szCs w:val="20"/>
        </w:rPr>
      </w:pPr>
      <w:r w:rsidRPr="00467166">
        <w:rPr>
          <w:rFonts w:cs="Arial"/>
          <w:b/>
          <w:bCs/>
          <w:szCs w:val="20"/>
        </w:rPr>
        <w:t>Create the service account (if not existing):</w:t>
      </w:r>
    </w:p>
    <w:p w:rsidRPr="00161E88" w:rsidR="00B204A6" w:rsidP="00561E38" w:rsidRDefault="00B204A6" w14:paraId="238258A3" w14:textId="77777777">
      <w:pPr>
        <w:rPr>
          <w:lang w:val="en-IN"/>
        </w:rPr>
      </w:pPr>
      <w:proofErr w:type="spellStart"/>
      <w:r w:rsidRPr="00161E88">
        <w:rPr>
          <w:lang w:val="en-IN"/>
        </w:rPr>
        <w:t>apiVersion</w:t>
      </w:r>
      <w:proofErr w:type="spellEnd"/>
      <w:r w:rsidRPr="00161E88">
        <w:rPr>
          <w:lang w:val="en-IN"/>
        </w:rPr>
        <w:t>: v1</w:t>
      </w:r>
    </w:p>
    <w:p w:rsidRPr="00161E88" w:rsidR="00B204A6" w:rsidP="00561E38" w:rsidRDefault="00B204A6" w14:paraId="5A8F17CA" w14:textId="77777777">
      <w:pPr>
        <w:rPr>
          <w:lang w:val="en-IN"/>
        </w:rPr>
      </w:pPr>
      <w:r w:rsidRPr="00161E88">
        <w:rPr>
          <w:lang w:val="en-IN"/>
        </w:rPr>
        <w:t xml:space="preserve">kind: </w:t>
      </w:r>
      <w:proofErr w:type="spellStart"/>
      <w:r w:rsidRPr="00161E88">
        <w:rPr>
          <w:lang w:val="en-IN"/>
        </w:rPr>
        <w:t>ServiceAccount</w:t>
      </w:r>
      <w:proofErr w:type="spellEnd"/>
    </w:p>
    <w:p w:rsidRPr="00161E88" w:rsidR="00B204A6" w:rsidP="00561E38" w:rsidRDefault="00B204A6" w14:paraId="3E909186" w14:textId="77777777">
      <w:pPr>
        <w:rPr>
          <w:lang w:val="en-IN"/>
        </w:rPr>
      </w:pPr>
      <w:r w:rsidRPr="00161E88">
        <w:rPr>
          <w:lang w:val="en-IN"/>
        </w:rPr>
        <w:t>metadata:</w:t>
      </w:r>
    </w:p>
    <w:p w:rsidRPr="00161E88" w:rsidR="00B204A6" w:rsidP="00561E38" w:rsidRDefault="00F03CB9" w14:paraId="4B2BA628" w14:textId="5C5641BE">
      <w:pPr>
        <w:rPr>
          <w:lang w:val="en-IN"/>
        </w:rPr>
      </w:pPr>
      <w:r>
        <w:rPr>
          <w:lang w:val="en-IN"/>
        </w:rPr>
        <w:t xml:space="preserve">     </w:t>
      </w:r>
      <w:r w:rsidRPr="00161E88" w:rsidR="00B204A6">
        <w:rPr>
          <w:lang w:val="en-IN"/>
        </w:rPr>
        <w:t>name: app-</w:t>
      </w:r>
      <w:proofErr w:type="spellStart"/>
      <w:r w:rsidRPr="00161E88" w:rsidR="00B204A6">
        <w:rPr>
          <w:lang w:val="en-IN"/>
        </w:rPr>
        <w:t>sa</w:t>
      </w:r>
      <w:proofErr w:type="spellEnd"/>
    </w:p>
    <w:p w:rsidRPr="00161E88" w:rsidR="00B204A6" w:rsidP="00561E38" w:rsidRDefault="00F03CB9" w14:paraId="64923C9F" w14:textId="42604A26">
      <w:pPr>
        <w:rPr>
          <w:lang w:val="en-IN"/>
        </w:rPr>
      </w:pPr>
      <w:r>
        <w:rPr>
          <w:lang w:val="en-IN"/>
        </w:rPr>
        <w:t xml:space="preserve">     </w:t>
      </w:r>
      <w:r w:rsidRPr="00161E88" w:rsidR="00B204A6">
        <w:rPr>
          <w:lang w:val="en-IN"/>
        </w:rPr>
        <w:t xml:space="preserve">namespace: </w:t>
      </w:r>
      <w:proofErr w:type="spellStart"/>
      <w:r w:rsidRPr="00161E88" w:rsidR="00B204A6">
        <w:rPr>
          <w:lang w:val="en-IN"/>
        </w:rPr>
        <w:t>myapp</w:t>
      </w:r>
      <w:proofErr w:type="spellEnd"/>
      <w:r w:rsidRPr="00161E88" w:rsidR="00B204A6">
        <w:rPr>
          <w:lang w:val="en-IN"/>
        </w:rPr>
        <w:t>-dev</w:t>
      </w:r>
    </w:p>
    <w:p w:rsidRPr="00161E88" w:rsidR="00B204A6" w:rsidP="00B204A6" w:rsidRDefault="00B204A6" w14:paraId="592C95C6" w14:textId="77777777">
      <w:pPr>
        <w:spacing w:after="160" w:line="278" w:lineRule="auto"/>
        <w:rPr>
          <w:rFonts w:cs="Arial"/>
          <w:szCs w:val="20"/>
        </w:rPr>
      </w:pPr>
    </w:p>
    <w:p w:rsidRPr="00467166" w:rsidR="00F03CB9" w:rsidP="00F03CB9" w:rsidRDefault="00B204A6" w14:paraId="055AC5D0" w14:textId="64F374EB">
      <w:pPr>
        <w:spacing w:after="160" w:line="278" w:lineRule="auto"/>
        <w:rPr>
          <w:rFonts w:cs="Arial"/>
          <w:b/>
          <w:bCs/>
          <w:szCs w:val="20"/>
        </w:rPr>
      </w:pPr>
      <w:r w:rsidRPr="00467166">
        <w:rPr>
          <w:rFonts w:cs="Arial"/>
          <w:b/>
          <w:bCs/>
          <w:szCs w:val="20"/>
        </w:rPr>
        <w:t>Create the role</w:t>
      </w:r>
      <w:r w:rsidRPr="00467166" w:rsidR="00467166">
        <w:rPr>
          <w:rFonts w:cs="Arial"/>
          <w:b/>
          <w:bCs/>
          <w:szCs w:val="20"/>
        </w:rPr>
        <w:t>:-</w:t>
      </w:r>
    </w:p>
    <w:p w:rsidRPr="00F03CB9" w:rsidR="00F03CB9" w:rsidP="00F03CB9" w:rsidRDefault="00F03CB9" w14:paraId="06636A93" w14:textId="77777777">
      <w:pPr>
        <w:rPr>
          <w:lang w:val="en-IN"/>
        </w:rPr>
      </w:pPr>
      <w:proofErr w:type="spellStart"/>
      <w:r w:rsidRPr="00F03CB9">
        <w:rPr>
          <w:lang w:val="en-IN"/>
        </w:rPr>
        <w:t>apiVersion</w:t>
      </w:r>
      <w:proofErr w:type="spellEnd"/>
      <w:r w:rsidRPr="00F03CB9">
        <w:rPr>
          <w:lang w:val="en-IN"/>
        </w:rPr>
        <w:t>: rbac.authorization.k8s.io/v1</w:t>
      </w:r>
    </w:p>
    <w:p w:rsidRPr="00F03CB9" w:rsidR="00F03CB9" w:rsidP="00F03CB9" w:rsidRDefault="00F03CB9" w14:paraId="2EFC2ABF" w14:textId="77777777">
      <w:pPr>
        <w:rPr>
          <w:lang w:val="en-IN"/>
        </w:rPr>
      </w:pPr>
      <w:r w:rsidRPr="00F03CB9">
        <w:rPr>
          <w:lang w:val="en-IN"/>
        </w:rPr>
        <w:t>kind: Role</w:t>
      </w:r>
    </w:p>
    <w:p w:rsidRPr="00F03CB9" w:rsidR="00F03CB9" w:rsidP="00F03CB9" w:rsidRDefault="00F03CB9" w14:paraId="1B00B4B6" w14:textId="77777777">
      <w:pPr>
        <w:rPr>
          <w:lang w:val="en-IN"/>
        </w:rPr>
      </w:pPr>
      <w:r w:rsidRPr="00F03CB9">
        <w:rPr>
          <w:lang w:val="en-IN"/>
        </w:rPr>
        <w:t>metadata:</w:t>
      </w:r>
    </w:p>
    <w:p w:rsidRPr="00F03CB9" w:rsidR="00F03CB9" w:rsidP="00F03CB9" w:rsidRDefault="00F03CB9" w14:paraId="05215CFF" w14:textId="77777777">
      <w:pPr>
        <w:rPr>
          <w:lang w:val="en-IN"/>
        </w:rPr>
      </w:pPr>
      <w:r w:rsidRPr="00F03CB9">
        <w:rPr>
          <w:lang w:val="en-IN"/>
        </w:rPr>
        <w:t xml:space="preserve">  name: read-basic</w:t>
      </w:r>
    </w:p>
    <w:p w:rsidRPr="00F03CB9" w:rsidR="00F03CB9" w:rsidP="00F03CB9" w:rsidRDefault="00F03CB9" w14:paraId="6BF962EC" w14:textId="77777777">
      <w:pPr>
        <w:rPr>
          <w:lang w:val="en-IN"/>
        </w:rPr>
      </w:pPr>
      <w:r w:rsidRPr="00F03CB9">
        <w:rPr>
          <w:lang w:val="en-IN"/>
        </w:rPr>
        <w:t xml:space="preserve">  namespace: </w:t>
      </w:r>
      <w:proofErr w:type="spellStart"/>
      <w:r w:rsidRPr="00F03CB9">
        <w:rPr>
          <w:lang w:val="en-IN"/>
        </w:rPr>
        <w:t>myapp</w:t>
      </w:r>
      <w:proofErr w:type="spellEnd"/>
      <w:r w:rsidRPr="00F03CB9">
        <w:rPr>
          <w:lang w:val="en-IN"/>
        </w:rPr>
        <w:t>-dev</w:t>
      </w:r>
    </w:p>
    <w:p w:rsidRPr="00F03CB9" w:rsidR="00F03CB9" w:rsidP="00F03CB9" w:rsidRDefault="00F03CB9" w14:paraId="5954F217" w14:textId="77777777">
      <w:pPr>
        <w:rPr>
          <w:lang w:val="en-IN"/>
        </w:rPr>
      </w:pPr>
      <w:r w:rsidRPr="00F03CB9">
        <w:rPr>
          <w:lang w:val="en-IN"/>
        </w:rPr>
        <w:t>rules:</w:t>
      </w:r>
    </w:p>
    <w:p w:rsidRPr="00F03CB9" w:rsidR="00F03CB9" w:rsidP="6A715985" w:rsidRDefault="00F03CB9" w14:paraId="2AD84E06" w14:textId="77777777">
      <w:r w:rsidRPr="6A715985">
        <w:t xml:space="preserve">  - apiGroups: [""]                # core API group</w:t>
      </w:r>
    </w:p>
    <w:p w:rsidRPr="00F03CB9" w:rsidR="00F03CB9" w:rsidP="00F03CB9" w:rsidRDefault="00F03CB9" w14:paraId="473604B6" w14:textId="77777777">
      <w:pPr>
        <w:rPr>
          <w:lang w:val="en-IN"/>
        </w:rPr>
      </w:pPr>
      <w:r w:rsidRPr="00F03CB9">
        <w:rPr>
          <w:lang w:val="en-IN"/>
        </w:rPr>
        <w:t xml:space="preserve">    resources: ["pods", "pods/log", "</w:t>
      </w:r>
      <w:proofErr w:type="spellStart"/>
      <w:r w:rsidRPr="00F03CB9">
        <w:rPr>
          <w:lang w:val="en-IN"/>
        </w:rPr>
        <w:t>configmaps</w:t>
      </w:r>
      <w:proofErr w:type="spellEnd"/>
      <w:r w:rsidRPr="00F03CB9">
        <w:rPr>
          <w:lang w:val="en-IN"/>
        </w:rPr>
        <w:t>"]</w:t>
      </w:r>
    </w:p>
    <w:p w:rsidR="00B204A6" w:rsidP="00F03CB9" w:rsidRDefault="00F03CB9" w14:paraId="47A329B7" w14:textId="7E5F8D5C">
      <w:pPr>
        <w:rPr>
          <w:lang w:val="en-IN"/>
        </w:rPr>
      </w:pPr>
      <w:r w:rsidRPr="00F03CB9">
        <w:rPr>
          <w:lang w:val="en-IN"/>
        </w:rPr>
        <w:t xml:space="preserve">    verbs: ["get", "list", "watch"]</w:t>
      </w:r>
    </w:p>
    <w:p w:rsidR="00467166" w:rsidP="00F03CB9" w:rsidRDefault="00467166" w14:paraId="606D15C2" w14:textId="77777777">
      <w:pPr>
        <w:rPr>
          <w:lang w:val="en-IN"/>
        </w:rPr>
      </w:pPr>
    </w:p>
    <w:p w:rsidRPr="00F03CB9" w:rsidR="00467166" w:rsidP="00F03CB9" w:rsidRDefault="00467166" w14:paraId="1F4AE284" w14:textId="77777777">
      <w:pPr>
        <w:rPr>
          <w:lang w:val="en-IN"/>
        </w:rPr>
      </w:pPr>
    </w:p>
    <w:p w:rsidRPr="00467166" w:rsidR="00B204A6" w:rsidP="00B204A6" w:rsidRDefault="00B204A6" w14:paraId="598425C6" w14:textId="59C07A8F">
      <w:pPr>
        <w:rPr>
          <w:rFonts w:cs="Arial"/>
          <w:b/>
          <w:bCs/>
          <w:szCs w:val="20"/>
        </w:rPr>
      </w:pPr>
      <w:r w:rsidRPr="00467166">
        <w:rPr>
          <w:rFonts w:cs="Arial"/>
          <w:b/>
          <w:bCs/>
          <w:szCs w:val="20"/>
        </w:rPr>
        <w:t>Create Role binding</w:t>
      </w:r>
      <w:r w:rsidRPr="00467166" w:rsidR="00467166">
        <w:rPr>
          <w:rFonts w:cs="Arial"/>
          <w:b/>
          <w:bCs/>
          <w:szCs w:val="20"/>
        </w:rPr>
        <w:t>:-</w:t>
      </w:r>
    </w:p>
    <w:p w:rsidR="00467166" w:rsidP="00467166" w:rsidRDefault="00467166" w14:paraId="47EF67C2" w14:textId="77777777">
      <w:pPr>
        <w:rPr>
          <w:lang w:val="en-IN"/>
        </w:rPr>
      </w:pPr>
    </w:p>
    <w:p w:rsidRPr="00467166" w:rsidR="00467166" w:rsidP="00467166" w:rsidRDefault="00467166" w14:paraId="4DE7E806" w14:textId="622BDDF8">
      <w:pPr>
        <w:rPr>
          <w:lang w:val="en-IN"/>
        </w:rPr>
      </w:pPr>
      <w:proofErr w:type="spellStart"/>
      <w:r w:rsidRPr="00467166">
        <w:rPr>
          <w:lang w:val="en-IN"/>
        </w:rPr>
        <w:t>apiVersion</w:t>
      </w:r>
      <w:proofErr w:type="spellEnd"/>
      <w:r w:rsidRPr="00467166">
        <w:rPr>
          <w:lang w:val="en-IN"/>
        </w:rPr>
        <w:t>: rbac.authorization.k8s.io/v1</w:t>
      </w:r>
    </w:p>
    <w:p w:rsidRPr="00467166" w:rsidR="00467166" w:rsidP="00467166" w:rsidRDefault="00467166" w14:paraId="54BD2038" w14:textId="77777777">
      <w:pPr>
        <w:rPr>
          <w:lang w:val="en-IN"/>
        </w:rPr>
      </w:pPr>
      <w:r w:rsidRPr="00467166">
        <w:rPr>
          <w:lang w:val="en-IN"/>
        </w:rPr>
        <w:t xml:space="preserve">kind: </w:t>
      </w:r>
      <w:proofErr w:type="spellStart"/>
      <w:r w:rsidRPr="00467166">
        <w:rPr>
          <w:lang w:val="en-IN"/>
        </w:rPr>
        <w:t>RoleBinding</w:t>
      </w:r>
      <w:proofErr w:type="spellEnd"/>
    </w:p>
    <w:p w:rsidRPr="00467166" w:rsidR="00467166" w:rsidP="00467166" w:rsidRDefault="00467166" w14:paraId="7689EFB7" w14:textId="77777777">
      <w:pPr>
        <w:rPr>
          <w:lang w:val="en-IN"/>
        </w:rPr>
      </w:pPr>
      <w:r w:rsidRPr="00467166">
        <w:rPr>
          <w:lang w:val="en-IN"/>
        </w:rPr>
        <w:t>metadata:</w:t>
      </w:r>
    </w:p>
    <w:p w:rsidRPr="00467166" w:rsidR="00467166" w:rsidP="00467166" w:rsidRDefault="00467166" w14:paraId="24BE247C" w14:textId="77777777">
      <w:pPr>
        <w:rPr>
          <w:lang w:val="en-IN"/>
        </w:rPr>
      </w:pPr>
      <w:r w:rsidRPr="00467166">
        <w:rPr>
          <w:lang w:val="en-IN"/>
        </w:rPr>
        <w:t>  name: read-basic-to-</w:t>
      </w:r>
      <w:proofErr w:type="spellStart"/>
      <w:r w:rsidRPr="00467166">
        <w:rPr>
          <w:lang w:val="en-IN"/>
        </w:rPr>
        <w:t>sa</w:t>
      </w:r>
      <w:proofErr w:type="spellEnd"/>
    </w:p>
    <w:p w:rsidRPr="00467166" w:rsidR="00467166" w:rsidP="00467166" w:rsidRDefault="00467166" w14:paraId="2D8A7D31" w14:textId="77777777">
      <w:pPr>
        <w:rPr>
          <w:lang w:val="en-IN"/>
        </w:rPr>
      </w:pPr>
      <w:r w:rsidRPr="00467166">
        <w:rPr>
          <w:lang w:val="en-IN"/>
        </w:rPr>
        <w:t xml:space="preserve">  namespace: </w:t>
      </w:r>
      <w:proofErr w:type="spellStart"/>
      <w:r w:rsidRPr="00467166">
        <w:rPr>
          <w:lang w:val="en-IN"/>
        </w:rPr>
        <w:t>myapp</w:t>
      </w:r>
      <w:proofErr w:type="spellEnd"/>
      <w:r w:rsidRPr="00467166">
        <w:rPr>
          <w:lang w:val="en-IN"/>
        </w:rPr>
        <w:t>-dev</w:t>
      </w:r>
    </w:p>
    <w:p w:rsidRPr="00467166" w:rsidR="00467166" w:rsidP="00467166" w:rsidRDefault="00467166" w14:paraId="34F199F7" w14:textId="77777777">
      <w:pPr>
        <w:rPr>
          <w:lang w:val="en-IN"/>
        </w:rPr>
      </w:pPr>
      <w:r w:rsidRPr="00467166">
        <w:rPr>
          <w:lang w:val="en-IN"/>
        </w:rPr>
        <w:t>subjects:</w:t>
      </w:r>
    </w:p>
    <w:p w:rsidRPr="00467166" w:rsidR="00467166" w:rsidP="00467166" w:rsidRDefault="00467166" w14:paraId="33AC786A" w14:textId="77777777">
      <w:pPr>
        <w:rPr>
          <w:lang w:val="en-IN"/>
        </w:rPr>
      </w:pPr>
      <w:r w:rsidRPr="00467166">
        <w:rPr>
          <w:lang w:val="en-IN"/>
        </w:rPr>
        <w:t xml:space="preserve">  - kind: </w:t>
      </w:r>
      <w:proofErr w:type="spellStart"/>
      <w:r w:rsidRPr="00467166">
        <w:rPr>
          <w:lang w:val="en-IN"/>
        </w:rPr>
        <w:t>ServiceAccount</w:t>
      </w:r>
      <w:proofErr w:type="spellEnd"/>
    </w:p>
    <w:p w:rsidRPr="00467166" w:rsidR="00467166" w:rsidP="00467166" w:rsidRDefault="00467166" w14:paraId="7A94529F" w14:textId="77777777">
      <w:pPr>
        <w:rPr>
          <w:lang w:val="en-IN"/>
        </w:rPr>
      </w:pPr>
      <w:r w:rsidRPr="00467166">
        <w:rPr>
          <w:lang w:val="en-IN"/>
        </w:rPr>
        <w:t>    name: app-</w:t>
      </w:r>
      <w:proofErr w:type="spellStart"/>
      <w:r w:rsidRPr="00467166">
        <w:rPr>
          <w:lang w:val="en-IN"/>
        </w:rPr>
        <w:t>sa</w:t>
      </w:r>
      <w:proofErr w:type="spellEnd"/>
    </w:p>
    <w:p w:rsidRPr="00467166" w:rsidR="00467166" w:rsidP="00467166" w:rsidRDefault="00467166" w14:paraId="27328EFB" w14:textId="77777777">
      <w:pPr>
        <w:rPr>
          <w:lang w:val="en-IN"/>
        </w:rPr>
      </w:pPr>
      <w:r w:rsidRPr="00467166">
        <w:rPr>
          <w:lang w:val="en-IN"/>
        </w:rPr>
        <w:t xml:space="preserve">    namespace: </w:t>
      </w:r>
      <w:proofErr w:type="spellStart"/>
      <w:r w:rsidRPr="00467166">
        <w:rPr>
          <w:lang w:val="en-IN"/>
        </w:rPr>
        <w:t>myapp</w:t>
      </w:r>
      <w:proofErr w:type="spellEnd"/>
      <w:r w:rsidRPr="00467166">
        <w:rPr>
          <w:lang w:val="en-IN"/>
        </w:rPr>
        <w:t>-dev</w:t>
      </w:r>
    </w:p>
    <w:p w:rsidRPr="00467166" w:rsidR="00467166" w:rsidP="00467166" w:rsidRDefault="00467166" w14:paraId="59A3F857" w14:textId="77777777">
      <w:pPr>
        <w:rPr>
          <w:lang w:val="en-IN"/>
        </w:rPr>
      </w:pPr>
      <w:proofErr w:type="spellStart"/>
      <w:r w:rsidRPr="00467166">
        <w:rPr>
          <w:lang w:val="en-IN"/>
        </w:rPr>
        <w:t>roleRef</w:t>
      </w:r>
      <w:proofErr w:type="spellEnd"/>
      <w:r w:rsidRPr="00467166">
        <w:rPr>
          <w:lang w:val="en-IN"/>
        </w:rPr>
        <w:t>:</w:t>
      </w:r>
    </w:p>
    <w:p w:rsidRPr="00467166" w:rsidR="00467166" w:rsidP="00467166" w:rsidRDefault="00467166" w14:paraId="027B148D" w14:textId="77777777">
      <w:pPr>
        <w:rPr>
          <w:lang w:val="en-IN"/>
        </w:rPr>
      </w:pPr>
      <w:r w:rsidRPr="00467166">
        <w:rPr>
          <w:lang w:val="en-IN"/>
        </w:rPr>
        <w:t xml:space="preserve">  </w:t>
      </w:r>
      <w:proofErr w:type="spellStart"/>
      <w:r w:rsidRPr="00467166">
        <w:rPr>
          <w:lang w:val="en-IN"/>
        </w:rPr>
        <w:t>apiGroup</w:t>
      </w:r>
      <w:proofErr w:type="spellEnd"/>
      <w:r w:rsidRPr="00467166">
        <w:rPr>
          <w:lang w:val="en-IN"/>
        </w:rPr>
        <w:t>: rbac.authorization.k8s.io</w:t>
      </w:r>
    </w:p>
    <w:p w:rsidRPr="00467166" w:rsidR="00467166" w:rsidP="00467166" w:rsidRDefault="00467166" w14:paraId="46D00AC3" w14:textId="77777777">
      <w:pPr>
        <w:rPr>
          <w:lang w:val="en-IN"/>
        </w:rPr>
      </w:pPr>
      <w:r w:rsidRPr="00467166">
        <w:rPr>
          <w:lang w:val="en-IN"/>
        </w:rPr>
        <w:t>  kind: Role</w:t>
      </w:r>
    </w:p>
    <w:p w:rsidRPr="00467166" w:rsidR="00467166" w:rsidP="00467166" w:rsidRDefault="00467166" w14:paraId="3639B4C2" w14:textId="77777777">
      <w:pPr>
        <w:rPr>
          <w:lang w:val="en-IN"/>
        </w:rPr>
      </w:pPr>
      <w:r w:rsidRPr="00467166">
        <w:rPr>
          <w:lang w:val="en-IN"/>
        </w:rPr>
        <w:t>  name: read-basic</w:t>
      </w:r>
    </w:p>
    <w:p w:rsidRPr="00161E88" w:rsidR="00B204A6" w:rsidP="00B204A6" w:rsidRDefault="00DA4967" w14:paraId="29397D37" w14:textId="77777777">
      <w:pPr>
        <w:spacing w:after="160" w:line="278" w:lineRule="auto"/>
        <w:rPr>
          <w:rFonts w:cs="Arial"/>
          <w:szCs w:val="20"/>
        </w:rPr>
      </w:pPr>
      <w:r>
        <w:rPr>
          <w:rFonts w:cs="Arial"/>
          <w:szCs w:val="20"/>
        </w:rPr>
        <w:pict w14:anchorId="359BB141">
          <v:rect id="_x0000_i1026" style="width:0;height:1.5pt" o:hr="t" o:hrstd="t" o:hralign="center" fillcolor="#a0a0a0" stroked="f"/>
        </w:pict>
      </w:r>
    </w:p>
    <w:p w:rsidRPr="00B204A6" w:rsidR="00B204A6" w:rsidP="00B204A6" w:rsidRDefault="00B204A6" w14:paraId="1D8571D6" w14:textId="77777777">
      <w:pPr>
        <w:rPr>
          <w:rFonts w:cs="Arial"/>
          <w:szCs w:val="20"/>
        </w:rPr>
      </w:pPr>
      <w:r w:rsidRPr="00161E88">
        <w:rPr>
          <w:rFonts w:cs="Arial"/>
          <w:szCs w:val="20"/>
        </w:rPr>
        <w:t xml:space="preserve">Example 2: Deployments Manager in a Namespace (Role + </w:t>
      </w:r>
      <w:proofErr w:type="spellStart"/>
      <w:r w:rsidRPr="00161E88">
        <w:rPr>
          <w:rFonts w:cs="Arial"/>
          <w:szCs w:val="20"/>
        </w:rPr>
        <w:t>RoleBinding</w:t>
      </w:r>
      <w:proofErr w:type="spellEnd"/>
      <w:r w:rsidRPr="00161E88">
        <w:rPr>
          <w:rFonts w:cs="Arial"/>
          <w:szCs w:val="20"/>
        </w:rPr>
        <w:t>)</w:t>
      </w:r>
    </w:p>
    <w:p w:rsidRPr="00161E88" w:rsidR="00B204A6" w:rsidP="00B204A6" w:rsidRDefault="00B204A6" w14:paraId="236CE3D4" w14:textId="77777777">
      <w:pPr>
        <w:spacing w:after="160" w:line="278" w:lineRule="auto"/>
        <w:rPr>
          <w:rFonts w:cs="Arial"/>
          <w:szCs w:val="20"/>
        </w:rPr>
      </w:pPr>
      <w:r w:rsidRPr="00B204A6">
        <w:rPr>
          <w:rFonts w:cs="Arial"/>
          <w:szCs w:val="20"/>
        </w:rPr>
        <w:t>Create a Role:</w:t>
      </w:r>
    </w:p>
    <w:p w:rsidRPr="00467166" w:rsidR="00467166" w:rsidP="00467166" w:rsidRDefault="00467166" w14:paraId="2DF536EF" w14:textId="77777777">
      <w:pPr>
        <w:rPr>
          <w:lang w:val="en-IN"/>
        </w:rPr>
      </w:pPr>
      <w:proofErr w:type="spellStart"/>
      <w:r w:rsidRPr="00467166">
        <w:rPr>
          <w:lang w:val="en-IN"/>
        </w:rPr>
        <w:t>apiVersion</w:t>
      </w:r>
      <w:proofErr w:type="spellEnd"/>
      <w:r w:rsidRPr="00467166">
        <w:rPr>
          <w:lang w:val="en-IN"/>
        </w:rPr>
        <w:t>: rbac.authorization.k8s.io/v1</w:t>
      </w:r>
    </w:p>
    <w:p w:rsidRPr="00467166" w:rsidR="00467166" w:rsidP="00467166" w:rsidRDefault="00467166" w14:paraId="3349376E" w14:textId="77777777">
      <w:pPr>
        <w:rPr>
          <w:lang w:val="en-IN"/>
        </w:rPr>
      </w:pPr>
      <w:r w:rsidRPr="00467166">
        <w:rPr>
          <w:lang w:val="en-IN"/>
        </w:rPr>
        <w:t>kind: Role</w:t>
      </w:r>
    </w:p>
    <w:p w:rsidRPr="00467166" w:rsidR="00467166" w:rsidP="00467166" w:rsidRDefault="00467166" w14:paraId="1AE0512D" w14:textId="77777777">
      <w:pPr>
        <w:rPr>
          <w:lang w:val="en-IN"/>
        </w:rPr>
      </w:pPr>
      <w:r w:rsidRPr="00467166">
        <w:rPr>
          <w:lang w:val="en-IN"/>
        </w:rPr>
        <w:t>metadata:</w:t>
      </w:r>
    </w:p>
    <w:p w:rsidRPr="00467166" w:rsidR="00467166" w:rsidP="00467166" w:rsidRDefault="00467166" w14:paraId="2A96F980" w14:textId="4CE6F8AF">
      <w:pPr>
        <w:rPr>
          <w:lang w:val="en-IN"/>
        </w:rPr>
      </w:pPr>
      <w:r w:rsidRPr="00467166">
        <w:rPr>
          <w:lang w:val="en-IN"/>
        </w:rPr>
        <w:t xml:space="preserve">  </w:t>
      </w:r>
      <w:r>
        <w:rPr>
          <w:lang w:val="en-IN"/>
        </w:rPr>
        <w:t xml:space="preserve">   </w:t>
      </w:r>
      <w:r w:rsidRPr="00467166">
        <w:rPr>
          <w:lang w:val="en-IN"/>
        </w:rPr>
        <w:t>name: manage-deployments</w:t>
      </w:r>
    </w:p>
    <w:p w:rsidRPr="00467166" w:rsidR="00467166" w:rsidP="00467166" w:rsidRDefault="00467166" w14:paraId="7CEE6848" w14:textId="53DF2FC2">
      <w:pPr>
        <w:rPr>
          <w:lang w:val="en-IN"/>
        </w:rPr>
      </w:pPr>
      <w:r w:rsidRPr="00467166">
        <w:rPr>
          <w:lang w:val="en-IN"/>
        </w:rPr>
        <w:t xml:space="preserve">  </w:t>
      </w:r>
      <w:r>
        <w:rPr>
          <w:lang w:val="en-IN"/>
        </w:rPr>
        <w:t xml:space="preserve">   </w:t>
      </w:r>
      <w:r w:rsidRPr="00467166">
        <w:rPr>
          <w:lang w:val="en-IN"/>
        </w:rPr>
        <w:t xml:space="preserve">namespace: </w:t>
      </w:r>
      <w:proofErr w:type="spellStart"/>
      <w:r w:rsidRPr="00467166">
        <w:rPr>
          <w:lang w:val="en-IN"/>
        </w:rPr>
        <w:t>myapp</w:t>
      </w:r>
      <w:proofErr w:type="spellEnd"/>
      <w:r w:rsidRPr="00467166">
        <w:rPr>
          <w:lang w:val="en-IN"/>
        </w:rPr>
        <w:t>-dev</w:t>
      </w:r>
    </w:p>
    <w:p w:rsidRPr="00467166" w:rsidR="00467166" w:rsidP="00467166" w:rsidRDefault="00467166" w14:paraId="6123889E" w14:textId="77777777">
      <w:pPr>
        <w:rPr>
          <w:lang w:val="en-IN"/>
        </w:rPr>
      </w:pPr>
      <w:r w:rsidRPr="00467166">
        <w:rPr>
          <w:lang w:val="en-IN"/>
        </w:rPr>
        <w:t>rules:</w:t>
      </w:r>
    </w:p>
    <w:p w:rsidRPr="00467166" w:rsidR="00467166" w:rsidP="00467166" w:rsidRDefault="00467166" w14:paraId="2B3CF5FC" w14:textId="34380BAE">
      <w:pPr>
        <w:rPr>
          <w:lang w:val="en-IN"/>
        </w:rPr>
      </w:pPr>
      <w:r w:rsidRPr="00467166">
        <w:rPr>
          <w:lang w:val="en-IN"/>
        </w:rPr>
        <w:t xml:space="preserve">  </w:t>
      </w:r>
      <w:r>
        <w:rPr>
          <w:lang w:val="en-IN"/>
        </w:rPr>
        <w:t xml:space="preserve"> </w:t>
      </w:r>
      <w:r w:rsidRPr="00467166">
        <w:rPr>
          <w:lang w:val="en-IN"/>
        </w:rPr>
        <w:t xml:space="preserve">- </w:t>
      </w:r>
      <w:proofErr w:type="spellStart"/>
      <w:r w:rsidRPr="00467166">
        <w:rPr>
          <w:lang w:val="en-IN"/>
        </w:rPr>
        <w:t>apiGroups</w:t>
      </w:r>
      <w:proofErr w:type="spellEnd"/>
      <w:r w:rsidRPr="00467166">
        <w:rPr>
          <w:lang w:val="en-IN"/>
        </w:rPr>
        <w:t>: ["apps"]</w:t>
      </w:r>
    </w:p>
    <w:p w:rsidRPr="00467166" w:rsidR="00467166" w:rsidP="00467166" w:rsidRDefault="00467166" w14:paraId="5CB57D31" w14:textId="531C106E">
      <w:pPr>
        <w:rPr>
          <w:lang w:val="en-IN"/>
        </w:rPr>
      </w:pPr>
      <w:r w:rsidRPr="00467166">
        <w:rPr>
          <w:lang w:val="en-IN"/>
        </w:rPr>
        <w:t xml:space="preserve">    </w:t>
      </w:r>
      <w:r>
        <w:rPr>
          <w:lang w:val="en-IN"/>
        </w:rPr>
        <w:t xml:space="preserve"> </w:t>
      </w:r>
      <w:r w:rsidRPr="00467166">
        <w:rPr>
          <w:lang w:val="en-IN"/>
        </w:rPr>
        <w:t>resources: ["deployments", "</w:t>
      </w:r>
      <w:proofErr w:type="spellStart"/>
      <w:r w:rsidRPr="00467166">
        <w:rPr>
          <w:lang w:val="en-IN"/>
        </w:rPr>
        <w:t>replicasets</w:t>
      </w:r>
      <w:proofErr w:type="spellEnd"/>
      <w:r w:rsidRPr="00467166">
        <w:rPr>
          <w:lang w:val="en-IN"/>
        </w:rPr>
        <w:t>"]</w:t>
      </w:r>
    </w:p>
    <w:p w:rsidRPr="00467166" w:rsidR="00467166" w:rsidP="00467166" w:rsidRDefault="00467166" w14:paraId="3990A6EE" w14:textId="76AF31A3">
      <w:pPr>
        <w:rPr>
          <w:lang w:val="en-IN"/>
        </w:rPr>
      </w:pPr>
      <w:r w:rsidRPr="00467166">
        <w:rPr>
          <w:lang w:val="en-IN"/>
        </w:rPr>
        <w:t xml:space="preserve">    </w:t>
      </w:r>
      <w:r>
        <w:rPr>
          <w:lang w:val="en-IN"/>
        </w:rPr>
        <w:t xml:space="preserve"> </w:t>
      </w:r>
      <w:r w:rsidRPr="00467166">
        <w:rPr>
          <w:lang w:val="en-IN"/>
        </w:rPr>
        <w:t>verbs: ["get", "list", "watch", "create", "update", "patch", "delete"]</w:t>
      </w:r>
    </w:p>
    <w:p w:rsidRPr="00467166" w:rsidR="00467166" w:rsidP="00467166" w:rsidRDefault="00467166" w14:paraId="7D60C209" w14:textId="6524E2C2">
      <w:pPr>
        <w:rPr>
          <w:lang w:val="en-IN"/>
        </w:rPr>
      </w:pPr>
      <w:r w:rsidRPr="00467166">
        <w:rPr>
          <w:lang w:val="en-IN"/>
        </w:rPr>
        <w:t xml:space="preserve">  </w:t>
      </w:r>
      <w:r>
        <w:rPr>
          <w:lang w:val="en-IN"/>
        </w:rPr>
        <w:t xml:space="preserve"> </w:t>
      </w:r>
      <w:r w:rsidRPr="00467166">
        <w:rPr>
          <w:lang w:val="en-IN"/>
        </w:rPr>
        <w:t xml:space="preserve">- </w:t>
      </w:r>
      <w:proofErr w:type="spellStart"/>
      <w:r w:rsidRPr="00467166">
        <w:rPr>
          <w:lang w:val="en-IN"/>
        </w:rPr>
        <w:t>apiGroups</w:t>
      </w:r>
      <w:proofErr w:type="spellEnd"/>
      <w:r w:rsidRPr="00467166">
        <w:rPr>
          <w:lang w:val="en-IN"/>
        </w:rPr>
        <w:t>: [""]</w:t>
      </w:r>
    </w:p>
    <w:p w:rsidRPr="00467166" w:rsidR="00467166" w:rsidP="00467166" w:rsidRDefault="00467166" w14:paraId="0400E1B6" w14:textId="18A9EE8F">
      <w:pPr>
        <w:rPr>
          <w:lang w:val="en-IN"/>
        </w:rPr>
      </w:pPr>
      <w:r w:rsidRPr="00467166">
        <w:rPr>
          <w:lang w:val="en-IN"/>
        </w:rPr>
        <w:t xml:space="preserve">    </w:t>
      </w:r>
      <w:r>
        <w:rPr>
          <w:lang w:val="en-IN"/>
        </w:rPr>
        <w:t xml:space="preserve">  </w:t>
      </w:r>
      <w:r w:rsidRPr="00467166">
        <w:rPr>
          <w:lang w:val="en-IN"/>
        </w:rPr>
        <w:t>resources: ["pods"]</w:t>
      </w:r>
    </w:p>
    <w:p w:rsidRPr="00467166" w:rsidR="00467166" w:rsidP="00467166" w:rsidRDefault="00467166" w14:paraId="30DFC222" w14:textId="6CEC925C">
      <w:pPr>
        <w:rPr>
          <w:lang w:val="en-IN"/>
        </w:rPr>
      </w:pPr>
      <w:r w:rsidRPr="00467166">
        <w:rPr>
          <w:lang w:val="en-IN"/>
        </w:rPr>
        <w:t xml:space="preserve">    </w:t>
      </w:r>
      <w:r>
        <w:rPr>
          <w:lang w:val="en-IN"/>
        </w:rPr>
        <w:t xml:space="preserve">  </w:t>
      </w:r>
      <w:r w:rsidRPr="00467166">
        <w:rPr>
          <w:lang w:val="en-IN"/>
        </w:rPr>
        <w:t>verbs: ["get", "list", "watch"]</w:t>
      </w:r>
    </w:p>
    <w:p w:rsidRPr="00B204A6" w:rsidR="00B204A6" w:rsidP="00B204A6" w:rsidRDefault="00B204A6" w14:paraId="111F3B16" w14:textId="77777777">
      <w:pPr>
        <w:rPr>
          <w:rFonts w:cs="Arial"/>
          <w:szCs w:val="20"/>
        </w:rPr>
      </w:pPr>
    </w:p>
    <w:p w:rsidRPr="00B204A6" w:rsidR="00B204A6" w:rsidP="00B204A6" w:rsidRDefault="00B204A6" w14:paraId="762A7BF4" w14:textId="77777777">
      <w:pPr>
        <w:rPr>
          <w:rFonts w:cs="Arial"/>
          <w:szCs w:val="20"/>
        </w:rPr>
      </w:pPr>
    </w:p>
    <w:p w:rsidR="00B204A6" w:rsidP="00B204A6" w:rsidRDefault="00B204A6" w14:paraId="56E22BFC" w14:textId="77777777">
      <w:pPr>
        <w:spacing w:after="160" w:line="278" w:lineRule="auto"/>
        <w:rPr>
          <w:rFonts w:cs="Arial"/>
          <w:szCs w:val="20"/>
        </w:rPr>
      </w:pPr>
    </w:p>
    <w:p w:rsidR="00467166" w:rsidP="00B204A6" w:rsidRDefault="00467166" w14:paraId="07F3E1AC" w14:textId="77777777">
      <w:pPr>
        <w:spacing w:after="160" w:line="278" w:lineRule="auto"/>
        <w:rPr>
          <w:rFonts w:cs="Arial"/>
          <w:szCs w:val="20"/>
        </w:rPr>
      </w:pPr>
    </w:p>
    <w:p w:rsidRPr="00161E88" w:rsidR="00467166" w:rsidP="00B204A6" w:rsidRDefault="00467166" w14:paraId="5AB15668" w14:textId="77777777">
      <w:pPr>
        <w:spacing w:after="160" w:line="278" w:lineRule="auto"/>
        <w:rPr>
          <w:rFonts w:cs="Arial"/>
          <w:szCs w:val="20"/>
        </w:rPr>
      </w:pPr>
    </w:p>
    <w:p w:rsidRPr="00161E88" w:rsidR="00B204A6" w:rsidP="00B204A6" w:rsidRDefault="00B204A6" w14:paraId="3DBE5590" w14:textId="77777777">
      <w:pPr>
        <w:spacing w:after="160" w:line="278" w:lineRule="auto"/>
        <w:rPr>
          <w:rFonts w:cs="Arial"/>
          <w:szCs w:val="20"/>
        </w:rPr>
      </w:pPr>
      <w:r w:rsidRPr="00B204A6">
        <w:rPr>
          <w:rFonts w:cs="Arial"/>
          <w:szCs w:val="20"/>
        </w:rPr>
        <w:t>Create a role binding:</w:t>
      </w:r>
    </w:p>
    <w:p w:rsidRPr="00467166" w:rsidR="00467166" w:rsidP="00467166" w:rsidRDefault="00467166" w14:paraId="724A2095" w14:textId="77777777">
      <w:pPr>
        <w:rPr>
          <w:lang w:val="en-IN"/>
        </w:rPr>
      </w:pPr>
      <w:proofErr w:type="spellStart"/>
      <w:r w:rsidRPr="00467166">
        <w:rPr>
          <w:lang w:val="en-IN"/>
        </w:rPr>
        <w:t>apiVersion</w:t>
      </w:r>
      <w:proofErr w:type="spellEnd"/>
      <w:r w:rsidRPr="00467166">
        <w:rPr>
          <w:lang w:val="en-IN"/>
        </w:rPr>
        <w:t>: rbac.authorization.k8s.io/v1</w:t>
      </w:r>
    </w:p>
    <w:p w:rsidRPr="00467166" w:rsidR="00467166" w:rsidP="00467166" w:rsidRDefault="00467166" w14:paraId="20D0D889" w14:textId="77777777">
      <w:pPr>
        <w:rPr>
          <w:lang w:val="en-IN"/>
        </w:rPr>
      </w:pPr>
      <w:r w:rsidRPr="00467166">
        <w:rPr>
          <w:lang w:val="en-IN"/>
        </w:rPr>
        <w:t xml:space="preserve">kind: </w:t>
      </w:r>
      <w:proofErr w:type="spellStart"/>
      <w:r w:rsidRPr="00467166">
        <w:rPr>
          <w:lang w:val="en-IN"/>
        </w:rPr>
        <w:t>RoleBinding</w:t>
      </w:r>
      <w:proofErr w:type="spellEnd"/>
    </w:p>
    <w:p w:rsidRPr="00467166" w:rsidR="00467166" w:rsidP="00467166" w:rsidRDefault="00467166" w14:paraId="070FCE13" w14:textId="77777777">
      <w:pPr>
        <w:rPr>
          <w:lang w:val="en-IN"/>
        </w:rPr>
      </w:pPr>
      <w:r w:rsidRPr="00467166">
        <w:rPr>
          <w:lang w:val="en-IN"/>
        </w:rPr>
        <w:t>metadata:</w:t>
      </w:r>
    </w:p>
    <w:p w:rsidRPr="00467166" w:rsidR="00467166" w:rsidP="00467166" w:rsidRDefault="00467166" w14:paraId="04615B44" w14:textId="21D8072F">
      <w:pPr>
        <w:rPr>
          <w:lang w:val="en-IN"/>
        </w:rPr>
      </w:pPr>
      <w:r w:rsidRPr="00467166">
        <w:rPr>
          <w:lang w:val="en-IN"/>
        </w:rPr>
        <w:t xml:space="preserve">  </w:t>
      </w:r>
      <w:r>
        <w:rPr>
          <w:lang w:val="en-IN"/>
        </w:rPr>
        <w:t xml:space="preserve">   </w:t>
      </w:r>
      <w:r w:rsidRPr="00467166">
        <w:rPr>
          <w:lang w:val="en-IN"/>
        </w:rPr>
        <w:t>name: manage-deployments-to-group</w:t>
      </w:r>
    </w:p>
    <w:p w:rsidRPr="00467166" w:rsidR="00467166" w:rsidP="00467166" w:rsidRDefault="00467166" w14:paraId="25F6E133" w14:textId="088F9B10">
      <w:pPr>
        <w:rPr>
          <w:lang w:val="en-IN"/>
        </w:rPr>
      </w:pPr>
      <w:r w:rsidRPr="00467166">
        <w:rPr>
          <w:lang w:val="en-IN"/>
        </w:rPr>
        <w:t xml:space="preserve">  </w:t>
      </w:r>
      <w:r>
        <w:rPr>
          <w:lang w:val="en-IN"/>
        </w:rPr>
        <w:t xml:space="preserve">   </w:t>
      </w:r>
      <w:r w:rsidRPr="00467166">
        <w:rPr>
          <w:lang w:val="en-IN"/>
        </w:rPr>
        <w:t xml:space="preserve">namespace: </w:t>
      </w:r>
      <w:proofErr w:type="spellStart"/>
      <w:r w:rsidRPr="00467166">
        <w:rPr>
          <w:lang w:val="en-IN"/>
        </w:rPr>
        <w:t>myapp</w:t>
      </w:r>
      <w:proofErr w:type="spellEnd"/>
      <w:r w:rsidRPr="00467166">
        <w:rPr>
          <w:lang w:val="en-IN"/>
        </w:rPr>
        <w:t>-dev</w:t>
      </w:r>
    </w:p>
    <w:p w:rsidRPr="00467166" w:rsidR="00467166" w:rsidP="00467166" w:rsidRDefault="00467166" w14:paraId="0B2A1C6D" w14:textId="77777777">
      <w:pPr>
        <w:rPr>
          <w:lang w:val="en-IN"/>
        </w:rPr>
      </w:pPr>
      <w:r w:rsidRPr="00467166">
        <w:rPr>
          <w:lang w:val="en-IN"/>
        </w:rPr>
        <w:t>subjects:</w:t>
      </w:r>
    </w:p>
    <w:p w:rsidRPr="00467166" w:rsidR="00467166" w:rsidP="00467166" w:rsidRDefault="00467166" w14:paraId="69912C3B" w14:textId="011231BB">
      <w:pPr>
        <w:rPr>
          <w:lang w:val="en-IN"/>
        </w:rPr>
      </w:pPr>
      <w:r w:rsidRPr="00467166">
        <w:rPr>
          <w:lang w:val="en-IN"/>
        </w:rPr>
        <w:t xml:space="preserve">  </w:t>
      </w:r>
      <w:r>
        <w:rPr>
          <w:lang w:val="en-IN"/>
        </w:rPr>
        <w:t xml:space="preserve">  </w:t>
      </w:r>
      <w:r w:rsidRPr="00467166">
        <w:rPr>
          <w:lang w:val="en-IN"/>
        </w:rPr>
        <w:t>- kind: Group</w:t>
      </w:r>
    </w:p>
    <w:p w:rsidRPr="00467166" w:rsidR="00467166" w:rsidP="00467166" w:rsidRDefault="00467166" w14:paraId="015ABAD7" w14:textId="5AF8431D">
      <w:pPr>
        <w:rPr>
          <w:lang w:val="en-IN"/>
        </w:rPr>
      </w:pPr>
      <w:r w:rsidRPr="00467166">
        <w:rPr>
          <w:lang w:val="en-IN"/>
        </w:rPr>
        <w:t xml:space="preserve">    </w:t>
      </w:r>
      <w:r>
        <w:rPr>
          <w:lang w:val="en-IN"/>
        </w:rPr>
        <w:t xml:space="preserve">  </w:t>
      </w:r>
      <w:r w:rsidRPr="00467166">
        <w:rPr>
          <w:lang w:val="en-IN"/>
        </w:rPr>
        <w:t>name: dev-team                         # must match your IdP group name</w:t>
      </w:r>
    </w:p>
    <w:p w:rsidRPr="00467166" w:rsidR="00467166" w:rsidP="00467166" w:rsidRDefault="00467166" w14:paraId="10BE70B2" w14:textId="77777777">
      <w:pPr>
        <w:rPr>
          <w:lang w:val="en-IN"/>
        </w:rPr>
      </w:pPr>
      <w:proofErr w:type="spellStart"/>
      <w:r w:rsidRPr="00467166">
        <w:rPr>
          <w:lang w:val="en-IN"/>
        </w:rPr>
        <w:t>roleRef</w:t>
      </w:r>
      <w:proofErr w:type="spellEnd"/>
      <w:r w:rsidRPr="00467166">
        <w:rPr>
          <w:lang w:val="en-IN"/>
        </w:rPr>
        <w:t>:</w:t>
      </w:r>
    </w:p>
    <w:p w:rsidRPr="00467166" w:rsidR="00467166" w:rsidP="00467166" w:rsidRDefault="00467166" w14:paraId="74F6250B" w14:textId="3DA30DCC">
      <w:pPr>
        <w:rPr>
          <w:lang w:val="en-IN"/>
        </w:rPr>
      </w:pPr>
      <w:r w:rsidRPr="00467166">
        <w:rPr>
          <w:lang w:val="en-IN"/>
        </w:rPr>
        <w:t xml:space="preserve">  </w:t>
      </w:r>
      <w:r>
        <w:rPr>
          <w:lang w:val="en-IN"/>
        </w:rPr>
        <w:t xml:space="preserve"> </w:t>
      </w:r>
      <w:proofErr w:type="spellStart"/>
      <w:r w:rsidRPr="00467166">
        <w:rPr>
          <w:lang w:val="en-IN"/>
        </w:rPr>
        <w:t>apiGroup</w:t>
      </w:r>
      <w:proofErr w:type="spellEnd"/>
      <w:r w:rsidRPr="00467166">
        <w:rPr>
          <w:lang w:val="en-IN"/>
        </w:rPr>
        <w:t>: rbac.authorization.k8s.io</w:t>
      </w:r>
      <w:r>
        <w:rPr>
          <w:lang w:val="en-IN"/>
        </w:rPr>
        <w:t xml:space="preserve"> </w:t>
      </w:r>
    </w:p>
    <w:p w:rsidRPr="00467166" w:rsidR="00467166" w:rsidP="00467166" w:rsidRDefault="00467166" w14:paraId="21F80E2C" w14:textId="6ECD14D7">
      <w:pPr>
        <w:rPr>
          <w:lang w:val="en-IN"/>
        </w:rPr>
      </w:pPr>
      <w:r w:rsidRPr="00467166">
        <w:rPr>
          <w:lang w:val="en-IN"/>
        </w:rPr>
        <w:t xml:space="preserve">  </w:t>
      </w:r>
      <w:r>
        <w:rPr>
          <w:lang w:val="en-IN"/>
        </w:rPr>
        <w:t xml:space="preserve"> </w:t>
      </w:r>
      <w:r w:rsidRPr="00467166">
        <w:rPr>
          <w:lang w:val="en-IN"/>
        </w:rPr>
        <w:t>kind: Role</w:t>
      </w:r>
    </w:p>
    <w:p w:rsidRPr="00467166" w:rsidR="00467166" w:rsidP="00467166" w:rsidRDefault="00467166" w14:paraId="444470E5" w14:textId="137446CE">
      <w:pPr>
        <w:rPr>
          <w:lang w:val="en-IN"/>
        </w:rPr>
      </w:pPr>
      <w:r w:rsidRPr="00467166">
        <w:rPr>
          <w:lang w:val="en-IN"/>
        </w:rPr>
        <w:t> </w:t>
      </w:r>
      <w:r>
        <w:rPr>
          <w:lang w:val="en-IN"/>
        </w:rPr>
        <w:t xml:space="preserve">  </w:t>
      </w:r>
      <w:r w:rsidRPr="00467166">
        <w:rPr>
          <w:lang w:val="en-IN"/>
        </w:rPr>
        <w:t>name: manage-deployments</w:t>
      </w:r>
    </w:p>
    <w:p w:rsidRPr="00161E88" w:rsidR="00B204A6" w:rsidP="00B204A6" w:rsidRDefault="00DA4967" w14:paraId="35DA8832" w14:textId="77777777">
      <w:pPr>
        <w:spacing w:after="160" w:line="278" w:lineRule="auto"/>
        <w:rPr>
          <w:rFonts w:cs="Arial"/>
          <w:szCs w:val="20"/>
        </w:rPr>
      </w:pPr>
      <w:r>
        <w:rPr>
          <w:rFonts w:cs="Arial"/>
          <w:szCs w:val="20"/>
        </w:rPr>
        <w:pict w14:anchorId="30EBDDC9">
          <v:rect id="_x0000_i1027" style="width:0;height:1.5pt" o:hr="t" o:hrstd="t" o:hralign="center" fillcolor="#a0a0a0" stroked="f"/>
        </w:pict>
      </w:r>
    </w:p>
    <w:p w:rsidRPr="00161E88" w:rsidR="00B204A6" w:rsidP="00B204A6" w:rsidRDefault="00B204A6" w14:paraId="1BA7A8ED" w14:textId="77777777">
      <w:pPr>
        <w:spacing w:after="160" w:line="278" w:lineRule="auto"/>
        <w:rPr>
          <w:rFonts w:cs="Arial"/>
          <w:szCs w:val="20"/>
        </w:rPr>
      </w:pPr>
      <w:r w:rsidRPr="00161E88">
        <w:rPr>
          <w:rFonts w:cs="Arial"/>
          <w:szCs w:val="20"/>
        </w:rPr>
        <w:t>Example 3: Read-Only Across All Namespaces (</w:t>
      </w:r>
      <w:proofErr w:type="spellStart"/>
      <w:r w:rsidRPr="00161E88">
        <w:rPr>
          <w:rFonts w:cs="Arial"/>
          <w:szCs w:val="20"/>
        </w:rPr>
        <w:t>ClusterRole</w:t>
      </w:r>
      <w:proofErr w:type="spellEnd"/>
      <w:r w:rsidRPr="00161E88">
        <w:rPr>
          <w:rFonts w:cs="Arial"/>
          <w:szCs w:val="20"/>
        </w:rPr>
        <w:t xml:space="preserve"> + </w:t>
      </w:r>
      <w:proofErr w:type="spellStart"/>
      <w:r w:rsidRPr="00161E88">
        <w:rPr>
          <w:rFonts w:cs="Arial"/>
          <w:szCs w:val="20"/>
        </w:rPr>
        <w:t>ClusterRoleBinding</w:t>
      </w:r>
      <w:proofErr w:type="spellEnd"/>
      <w:r w:rsidRPr="00161E88">
        <w:rPr>
          <w:rFonts w:cs="Arial"/>
          <w:szCs w:val="20"/>
        </w:rPr>
        <w:t>)</w:t>
      </w:r>
    </w:p>
    <w:p w:rsidRPr="006060D5" w:rsidR="006060D5" w:rsidP="006060D5" w:rsidRDefault="006060D5" w14:paraId="1363BC5C" w14:textId="77777777">
      <w:pPr>
        <w:rPr>
          <w:lang w:val="en-IN"/>
        </w:rPr>
      </w:pPr>
      <w:proofErr w:type="spellStart"/>
      <w:r w:rsidRPr="006060D5">
        <w:rPr>
          <w:lang w:val="en-IN"/>
        </w:rPr>
        <w:t>apiVersion</w:t>
      </w:r>
      <w:proofErr w:type="spellEnd"/>
      <w:r w:rsidRPr="006060D5">
        <w:rPr>
          <w:lang w:val="en-IN"/>
        </w:rPr>
        <w:t>: rbac.authorization.k8s.io/v1</w:t>
      </w:r>
    </w:p>
    <w:p w:rsidRPr="006060D5" w:rsidR="006060D5" w:rsidP="006060D5" w:rsidRDefault="006060D5" w14:paraId="743DBF87" w14:textId="77777777">
      <w:pPr>
        <w:rPr>
          <w:lang w:val="en-IN"/>
        </w:rPr>
      </w:pPr>
      <w:r w:rsidRPr="006060D5">
        <w:rPr>
          <w:lang w:val="en-IN"/>
        </w:rPr>
        <w:t xml:space="preserve">kind: </w:t>
      </w:r>
      <w:proofErr w:type="spellStart"/>
      <w:r w:rsidRPr="006060D5">
        <w:rPr>
          <w:lang w:val="en-IN"/>
        </w:rPr>
        <w:t>ClusterRole</w:t>
      </w:r>
      <w:proofErr w:type="spellEnd"/>
    </w:p>
    <w:p w:rsidRPr="006060D5" w:rsidR="006060D5" w:rsidP="006060D5" w:rsidRDefault="006060D5" w14:paraId="7FE9A164" w14:textId="77777777">
      <w:pPr>
        <w:rPr>
          <w:lang w:val="en-IN"/>
        </w:rPr>
      </w:pPr>
      <w:r w:rsidRPr="006060D5">
        <w:rPr>
          <w:lang w:val="en-IN"/>
        </w:rPr>
        <w:t>metadata:</w:t>
      </w:r>
    </w:p>
    <w:p w:rsidRPr="006060D5" w:rsidR="006060D5" w:rsidP="006060D5" w:rsidRDefault="006060D5" w14:paraId="40E16334" w14:textId="77777777">
      <w:pPr>
        <w:rPr>
          <w:lang w:val="en-IN"/>
        </w:rPr>
      </w:pPr>
      <w:r w:rsidRPr="006060D5">
        <w:rPr>
          <w:lang w:val="en-IN"/>
        </w:rPr>
        <w:t xml:space="preserve">  name: </w:t>
      </w:r>
      <w:proofErr w:type="spellStart"/>
      <w:r w:rsidRPr="006060D5">
        <w:rPr>
          <w:lang w:val="en-IN"/>
        </w:rPr>
        <w:t>readonly</w:t>
      </w:r>
      <w:proofErr w:type="spellEnd"/>
      <w:r w:rsidRPr="006060D5">
        <w:rPr>
          <w:lang w:val="en-IN"/>
        </w:rPr>
        <w:t>-all</w:t>
      </w:r>
    </w:p>
    <w:p w:rsidRPr="006060D5" w:rsidR="006060D5" w:rsidP="006060D5" w:rsidRDefault="006060D5" w14:paraId="21A78EB2" w14:textId="77777777">
      <w:pPr>
        <w:rPr>
          <w:lang w:val="en-IN"/>
        </w:rPr>
      </w:pPr>
      <w:r w:rsidRPr="006060D5">
        <w:rPr>
          <w:lang w:val="en-IN"/>
        </w:rPr>
        <w:t>rules:</w:t>
      </w:r>
    </w:p>
    <w:p w:rsidRPr="006060D5" w:rsidR="006060D5" w:rsidP="006060D5" w:rsidRDefault="006060D5" w14:paraId="3419FD1C" w14:textId="77777777">
      <w:pPr>
        <w:rPr>
          <w:lang w:val="en-IN"/>
        </w:rPr>
      </w:pPr>
      <w:r w:rsidRPr="006060D5">
        <w:rPr>
          <w:lang w:val="en-IN"/>
        </w:rPr>
        <w:t xml:space="preserve">  - </w:t>
      </w:r>
      <w:proofErr w:type="spellStart"/>
      <w:r w:rsidRPr="006060D5">
        <w:rPr>
          <w:lang w:val="en-IN"/>
        </w:rPr>
        <w:t>apiGroups</w:t>
      </w:r>
      <w:proofErr w:type="spellEnd"/>
      <w:r w:rsidRPr="006060D5">
        <w:rPr>
          <w:lang w:val="en-IN"/>
        </w:rPr>
        <w:t>: ["", "apps", "batch", "extensions"]</w:t>
      </w:r>
    </w:p>
    <w:p w:rsidRPr="006060D5" w:rsidR="006060D5" w:rsidP="006060D5" w:rsidRDefault="006060D5" w14:paraId="640FE8B9" w14:textId="77777777">
      <w:pPr>
        <w:rPr>
          <w:lang w:val="en-IN"/>
        </w:rPr>
      </w:pPr>
      <w:r w:rsidRPr="006060D5">
        <w:rPr>
          <w:lang w:val="en-IN"/>
        </w:rPr>
        <w:t>    resources:</w:t>
      </w:r>
    </w:p>
    <w:p w:rsidRPr="006060D5" w:rsidR="006060D5" w:rsidP="006060D5" w:rsidRDefault="006060D5" w14:paraId="515FDAF8" w14:textId="77777777">
      <w:pPr>
        <w:rPr>
          <w:lang w:val="en-IN"/>
        </w:rPr>
      </w:pPr>
      <w:r w:rsidRPr="006060D5">
        <w:rPr>
          <w:lang w:val="en-IN"/>
        </w:rPr>
        <w:t>      - pods</w:t>
      </w:r>
    </w:p>
    <w:p w:rsidRPr="006060D5" w:rsidR="006060D5" w:rsidP="006060D5" w:rsidRDefault="006060D5" w14:paraId="65604D29" w14:textId="77777777">
      <w:pPr>
        <w:rPr>
          <w:lang w:val="en-IN"/>
        </w:rPr>
      </w:pPr>
      <w:r w:rsidRPr="006060D5">
        <w:rPr>
          <w:lang w:val="en-IN"/>
        </w:rPr>
        <w:t>      - pods/log</w:t>
      </w:r>
    </w:p>
    <w:p w:rsidRPr="006060D5" w:rsidR="006060D5" w:rsidP="006060D5" w:rsidRDefault="006060D5" w14:paraId="3A7CFB68" w14:textId="77777777">
      <w:pPr>
        <w:rPr>
          <w:lang w:val="en-IN"/>
        </w:rPr>
      </w:pPr>
      <w:r w:rsidRPr="006060D5">
        <w:rPr>
          <w:lang w:val="en-IN"/>
        </w:rPr>
        <w:t>      - deployments</w:t>
      </w:r>
    </w:p>
    <w:p w:rsidRPr="006060D5" w:rsidR="006060D5" w:rsidP="006060D5" w:rsidRDefault="006060D5" w14:paraId="67C592A1" w14:textId="77777777">
      <w:pPr>
        <w:rPr>
          <w:lang w:val="en-IN"/>
        </w:rPr>
      </w:pPr>
      <w:r w:rsidRPr="006060D5">
        <w:rPr>
          <w:lang w:val="en-IN"/>
        </w:rPr>
        <w:t xml:space="preserve">      - </w:t>
      </w:r>
      <w:proofErr w:type="spellStart"/>
      <w:r w:rsidRPr="006060D5">
        <w:rPr>
          <w:lang w:val="en-IN"/>
        </w:rPr>
        <w:t>replicasets</w:t>
      </w:r>
      <w:proofErr w:type="spellEnd"/>
    </w:p>
    <w:p w:rsidRPr="006060D5" w:rsidR="006060D5" w:rsidP="006060D5" w:rsidRDefault="006060D5" w14:paraId="21972021" w14:textId="77777777">
      <w:pPr>
        <w:rPr>
          <w:lang w:val="en-IN"/>
        </w:rPr>
      </w:pPr>
      <w:r w:rsidRPr="006060D5">
        <w:rPr>
          <w:lang w:val="en-IN"/>
        </w:rPr>
        <w:t xml:space="preserve">      - </w:t>
      </w:r>
      <w:proofErr w:type="spellStart"/>
      <w:r w:rsidRPr="006060D5">
        <w:rPr>
          <w:lang w:val="en-IN"/>
        </w:rPr>
        <w:t>daemonsets</w:t>
      </w:r>
      <w:proofErr w:type="spellEnd"/>
    </w:p>
    <w:p w:rsidRPr="006060D5" w:rsidR="006060D5" w:rsidP="006060D5" w:rsidRDefault="006060D5" w14:paraId="3DB84C35" w14:textId="77777777">
      <w:pPr>
        <w:rPr>
          <w:lang w:val="en-IN"/>
        </w:rPr>
      </w:pPr>
      <w:r w:rsidRPr="006060D5">
        <w:rPr>
          <w:lang w:val="en-IN"/>
        </w:rPr>
        <w:t xml:space="preserve">      - </w:t>
      </w:r>
      <w:proofErr w:type="spellStart"/>
      <w:r w:rsidRPr="006060D5">
        <w:rPr>
          <w:lang w:val="en-IN"/>
        </w:rPr>
        <w:t>statefulsets</w:t>
      </w:r>
      <w:proofErr w:type="spellEnd"/>
    </w:p>
    <w:p w:rsidRPr="006060D5" w:rsidR="006060D5" w:rsidP="006060D5" w:rsidRDefault="006060D5" w14:paraId="62506C43" w14:textId="77777777">
      <w:pPr>
        <w:rPr>
          <w:lang w:val="en-IN"/>
        </w:rPr>
      </w:pPr>
      <w:r w:rsidRPr="006060D5">
        <w:rPr>
          <w:lang w:val="en-IN"/>
        </w:rPr>
        <w:t>      - jobs</w:t>
      </w:r>
    </w:p>
    <w:p w:rsidRPr="006060D5" w:rsidR="006060D5" w:rsidP="006060D5" w:rsidRDefault="006060D5" w14:paraId="42562C78" w14:textId="77777777">
      <w:pPr>
        <w:rPr>
          <w:lang w:val="en-IN"/>
        </w:rPr>
      </w:pPr>
      <w:r w:rsidRPr="006060D5">
        <w:rPr>
          <w:lang w:val="en-IN"/>
        </w:rPr>
        <w:t>      - cronjobs</w:t>
      </w:r>
    </w:p>
    <w:p w:rsidRPr="006060D5" w:rsidR="006060D5" w:rsidP="006060D5" w:rsidRDefault="006060D5" w14:paraId="7EF4C12B" w14:textId="77777777">
      <w:pPr>
        <w:rPr>
          <w:lang w:val="en-IN"/>
        </w:rPr>
      </w:pPr>
      <w:r w:rsidRPr="006060D5">
        <w:rPr>
          <w:lang w:val="en-IN"/>
        </w:rPr>
        <w:t>      - services</w:t>
      </w:r>
    </w:p>
    <w:p w:rsidRPr="006060D5" w:rsidR="006060D5" w:rsidP="006060D5" w:rsidRDefault="006060D5" w14:paraId="0EA39D10" w14:textId="77777777">
      <w:pPr>
        <w:rPr>
          <w:lang w:val="en-IN"/>
        </w:rPr>
      </w:pPr>
      <w:r w:rsidRPr="006060D5">
        <w:rPr>
          <w:lang w:val="en-IN"/>
        </w:rPr>
        <w:t xml:space="preserve">      - </w:t>
      </w:r>
      <w:proofErr w:type="spellStart"/>
      <w:r w:rsidRPr="006060D5">
        <w:rPr>
          <w:lang w:val="en-IN"/>
        </w:rPr>
        <w:t>configmaps</w:t>
      </w:r>
      <w:proofErr w:type="spellEnd"/>
    </w:p>
    <w:p w:rsidRPr="006060D5" w:rsidR="006060D5" w:rsidP="006060D5" w:rsidRDefault="006060D5" w14:paraId="35CD2DD4" w14:textId="77777777">
      <w:pPr>
        <w:rPr>
          <w:lang w:val="en-IN"/>
        </w:rPr>
      </w:pPr>
      <w:r w:rsidRPr="006060D5">
        <w:rPr>
          <w:lang w:val="en-IN"/>
        </w:rPr>
        <w:t>      - secrets</w:t>
      </w:r>
    </w:p>
    <w:p w:rsidRPr="006060D5" w:rsidR="006060D5" w:rsidP="006060D5" w:rsidRDefault="006060D5" w14:paraId="1B63EEA4" w14:textId="77777777">
      <w:pPr>
        <w:rPr>
          <w:lang w:val="en-IN"/>
        </w:rPr>
      </w:pPr>
      <w:r w:rsidRPr="006060D5">
        <w:rPr>
          <w:lang w:val="en-IN"/>
        </w:rPr>
        <w:t>      - namespaces</w:t>
      </w:r>
    </w:p>
    <w:p w:rsidRPr="006060D5" w:rsidR="006060D5" w:rsidP="006060D5" w:rsidRDefault="006060D5" w14:paraId="63C6CE23" w14:textId="77777777">
      <w:pPr>
        <w:rPr>
          <w:lang w:val="en-IN"/>
        </w:rPr>
      </w:pPr>
      <w:r w:rsidRPr="006060D5">
        <w:rPr>
          <w:lang w:val="en-IN"/>
        </w:rPr>
        <w:t>    verbs: ["get", "list", "watch"]</w:t>
      </w:r>
    </w:p>
    <w:p w:rsidR="00561E38" w:rsidP="00561E38" w:rsidRDefault="00561E38" w14:paraId="4C22FD9E" w14:textId="77777777">
      <w:pPr>
        <w:rPr>
          <w:lang w:val="en-IN"/>
        </w:rPr>
      </w:pPr>
    </w:p>
    <w:p w:rsidR="00561E38" w:rsidP="00561E38" w:rsidRDefault="00561E38" w14:paraId="43D75820" w14:textId="77777777">
      <w:pPr>
        <w:rPr>
          <w:lang w:val="en-IN"/>
        </w:rPr>
      </w:pPr>
    </w:p>
    <w:p w:rsidR="00561E38" w:rsidP="00561E38" w:rsidRDefault="00561E38" w14:paraId="74C74A48" w14:textId="77777777">
      <w:pPr>
        <w:rPr>
          <w:lang w:val="en-IN"/>
        </w:rPr>
      </w:pPr>
    </w:p>
    <w:p w:rsidR="00561E38" w:rsidP="00561E38" w:rsidRDefault="00561E38" w14:paraId="02465DA4" w14:textId="77777777">
      <w:pPr>
        <w:rPr>
          <w:lang w:val="en-IN"/>
        </w:rPr>
      </w:pPr>
    </w:p>
    <w:p w:rsidRPr="00161E88" w:rsidR="00561E38" w:rsidP="00561E38" w:rsidRDefault="00561E38" w14:paraId="1C683927" w14:textId="77777777">
      <w:pPr>
        <w:rPr>
          <w:lang w:val="en-IN"/>
        </w:rPr>
      </w:pPr>
    </w:p>
    <w:p w:rsidRPr="00161E88" w:rsidR="00B204A6" w:rsidP="00B204A6" w:rsidRDefault="00B204A6" w14:paraId="5E3625F0" w14:textId="77777777">
      <w:pPr>
        <w:spacing w:after="160" w:line="278" w:lineRule="auto"/>
        <w:rPr>
          <w:rFonts w:cs="Arial"/>
          <w:szCs w:val="20"/>
        </w:rPr>
      </w:pPr>
      <w:proofErr w:type="spellStart"/>
      <w:r w:rsidRPr="00161E88">
        <w:rPr>
          <w:rFonts w:cs="Arial"/>
          <w:szCs w:val="20"/>
        </w:rPr>
        <w:t>clusterrolebinding-readonly.yaml</w:t>
      </w:r>
      <w:proofErr w:type="spellEnd"/>
    </w:p>
    <w:p w:rsidRPr="006060D5" w:rsidR="006060D5" w:rsidP="006060D5" w:rsidRDefault="006060D5" w14:paraId="1245288B" w14:textId="77777777">
      <w:pPr>
        <w:rPr>
          <w:lang w:val="en-IN"/>
        </w:rPr>
      </w:pPr>
      <w:proofErr w:type="spellStart"/>
      <w:r w:rsidRPr="006060D5">
        <w:rPr>
          <w:lang w:val="en-IN"/>
        </w:rPr>
        <w:t>apiVersion</w:t>
      </w:r>
      <w:proofErr w:type="spellEnd"/>
      <w:r w:rsidRPr="006060D5">
        <w:rPr>
          <w:lang w:val="en-IN"/>
        </w:rPr>
        <w:t>: rbac.authorization.k8s.io/v1</w:t>
      </w:r>
    </w:p>
    <w:p w:rsidRPr="006060D5" w:rsidR="006060D5" w:rsidP="006060D5" w:rsidRDefault="006060D5" w14:paraId="02312076" w14:textId="77777777">
      <w:pPr>
        <w:rPr>
          <w:lang w:val="en-IN"/>
        </w:rPr>
      </w:pPr>
      <w:r w:rsidRPr="006060D5">
        <w:rPr>
          <w:lang w:val="en-IN"/>
        </w:rPr>
        <w:t xml:space="preserve">kind: </w:t>
      </w:r>
      <w:proofErr w:type="spellStart"/>
      <w:r w:rsidRPr="006060D5">
        <w:rPr>
          <w:lang w:val="en-IN"/>
        </w:rPr>
        <w:t>ClusterRoleBinding</w:t>
      </w:r>
      <w:proofErr w:type="spellEnd"/>
    </w:p>
    <w:p w:rsidRPr="006060D5" w:rsidR="006060D5" w:rsidP="006060D5" w:rsidRDefault="006060D5" w14:paraId="31B6F8AE" w14:textId="77777777">
      <w:pPr>
        <w:rPr>
          <w:lang w:val="en-IN"/>
        </w:rPr>
      </w:pPr>
      <w:r w:rsidRPr="006060D5">
        <w:rPr>
          <w:lang w:val="en-IN"/>
        </w:rPr>
        <w:t>metadata:</w:t>
      </w:r>
    </w:p>
    <w:p w:rsidRPr="006060D5" w:rsidR="006060D5" w:rsidP="006060D5" w:rsidRDefault="006060D5" w14:paraId="536EEC53" w14:textId="15A6FDB8">
      <w:pPr>
        <w:rPr>
          <w:lang w:val="en-IN"/>
        </w:rPr>
      </w:pPr>
      <w:r w:rsidRPr="006060D5">
        <w:rPr>
          <w:lang w:val="en-IN"/>
        </w:rPr>
        <w:t xml:space="preserve">  </w:t>
      </w:r>
      <w:r>
        <w:rPr>
          <w:lang w:val="en-IN"/>
        </w:rPr>
        <w:t xml:space="preserve">   </w:t>
      </w:r>
      <w:r w:rsidRPr="006060D5">
        <w:rPr>
          <w:lang w:val="en-IN"/>
        </w:rPr>
        <w:t xml:space="preserve">name: </w:t>
      </w:r>
      <w:proofErr w:type="spellStart"/>
      <w:r w:rsidRPr="006060D5">
        <w:rPr>
          <w:lang w:val="en-IN"/>
        </w:rPr>
        <w:t>readonly</w:t>
      </w:r>
      <w:proofErr w:type="spellEnd"/>
      <w:r w:rsidRPr="006060D5">
        <w:rPr>
          <w:lang w:val="en-IN"/>
        </w:rPr>
        <w:t>-all-to-auditors</w:t>
      </w:r>
    </w:p>
    <w:p w:rsidRPr="006060D5" w:rsidR="006060D5" w:rsidP="006060D5" w:rsidRDefault="006060D5" w14:paraId="616D1713" w14:textId="77777777">
      <w:pPr>
        <w:rPr>
          <w:lang w:val="en-IN"/>
        </w:rPr>
      </w:pPr>
      <w:r w:rsidRPr="006060D5">
        <w:rPr>
          <w:lang w:val="en-IN"/>
        </w:rPr>
        <w:t>subjects:</w:t>
      </w:r>
    </w:p>
    <w:p w:rsidRPr="006060D5" w:rsidR="006060D5" w:rsidP="006060D5" w:rsidRDefault="006060D5" w14:paraId="311B1576" w14:textId="39BFFF04">
      <w:pPr>
        <w:rPr>
          <w:lang w:val="en-IN"/>
        </w:rPr>
      </w:pPr>
      <w:r w:rsidRPr="006060D5">
        <w:rPr>
          <w:lang w:val="en-IN"/>
        </w:rPr>
        <w:t xml:space="preserve">  </w:t>
      </w:r>
      <w:r>
        <w:rPr>
          <w:lang w:val="en-IN"/>
        </w:rPr>
        <w:t xml:space="preserve">  </w:t>
      </w:r>
      <w:r w:rsidRPr="006060D5">
        <w:rPr>
          <w:lang w:val="en-IN"/>
        </w:rPr>
        <w:t>- kind: Group</w:t>
      </w:r>
    </w:p>
    <w:p w:rsidRPr="006060D5" w:rsidR="006060D5" w:rsidP="006060D5" w:rsidRDefault="006060D5" w14:paraId="7713165F" w14:textId="75E5808E">
      <w:pPr>
        <w:rPr>
          <w:lang w:val="en-IN"/>
        </w:rPr>
      </w:pPr>
      <w:r w:rsidRPr="006060D5">
        <w:rPr>
          <w:lang w:val="en-IN"/>
        </w:rPr>
        <w:t xml:space="preserve">    </w:t>
      </w:r>
      <w:r>
        <w:rPr>
          <w:lang w:val="en-IN"/>
        </w:rPr>
        <w:t xml:space="preserve">   </w:t>
      </w:r>
      <w:r w:rsidRPr="006060D5">
        <w:rPr>
          <w:lang w:val="en-IN"/>
        </w:rPr>
        <w:t>name: auditors                        # IdP group</w:t>
      </w:r>
    </w:p>
    <w:p w:rsidRPr="006060D5" w:rsidR="006060D5" w:rsidP="006060D5" w:rsidRDefault="006060D5" w14:paraId="324E37CB" w14:textId="5006782E">
      <w:pPr>
        <w:rPr>
          <w:lang w:val="en-IN"/>
        </w:rPr>
      </w:pPr>
      <w:r w:rsidRPr="006060D5">
        <w:rPr>
          <w:lang w:val="en-IN"/>
        </w:rPr>
        <w:t xml:space="preserve">    </w:t>
      </w:r>
      <w:r>
        <w:rPr>
          <w:lang w:val="en-IN"/>
        </w:rPr>
        <w:t xml:space="preserve">    </w:t>
      </w:r>
      <w:proofErr w:type="spellStart"/>
      <w:r w:rsidRPr="006060D5">
        <w:rPr>
          <w:lang w:val="en-IN"/>
        </w:rPr>
        <w:t>apiGroup</w:t>
      </w:r>
      <w:proofErr w:type="spellEnd"/>
      <w:r w:rsidRPr="006060D5">
        <w:rPr>
          <w:lang w:val="en-IN"/>
        </w:rPr>
        <w:t>: rbac.authorization.k8s.io</w:t>
      </w:r>
    </w:p>
    <w:p w:rsidRPr="006060D5" w:rsidR="006060D5" w:rsidP="006060D5" w:rsidRDefault="006060D5" w14:paraId="7DBF3531" w14:textId="77777777">
      <w:pPr>
        <w:rPr>
          <w:lang w:val="en-IN"/>
        </w:rPr>
      </w:pPr>
      <w:proofErr w:type="spellStart"/>
      <w:r w:rsidRPr="006060D5">
        <w:rPr>
          <w:lang w:val="en-IN"/>
        </w:rPr>
        <w:t>roleRef</w:t>
      </w:r>
      <w:proofErr w:type="spellEnd"/>
      <w:r w:rsidRPr="006060D5">
        <w:rPr>
          <w:lang w:val="en-IN"/>
        </w:rPr>
        <w:t>:</w:t>
      </w:r>
    </w:p>
    <w:p w:rsidRPr="006060D5" w:rsidR="006060D5" w:rsidP="006060D5" w:rsidRDefault="006060D5" w14:paraId="2B689FD3" w14:textId="233D5730">
      <w:pPr>
        <w:rPr>
          <w:lang w:val="en-IN"/>
        </w:rPr>
      </w:pPr>
      <w:r w:rsidRPr="006060D5">
        <w:rPr>
          <w:lang w:val="en-IN"/>
        </w:rPr>
        <w:t xml:space="preserve">  </w:t>
      </w:r>
      <w:r>
        <w:rPr>
          <w:lang w:val="en-IN"/>
        </w:rPr>
        <w:t xml:space="preserve"> </w:t>
      </w:r>
      <w:proofErr w:type="spellStart"/>
      <w:r w:rsidRPr="006060D5">
        <w:rPr>
          <w:lang w:val="en-IN"/>
        </w:rPr>
        <w:t>apiGroup</w:t>
      </w:r>
      <w:proofErr w:type="spellEnd"/>
      <w:r w:rsidRPr="006060D5">
        <w:rPr>
          <w:lang w:val="en-IN"/>
        </w:rPr>
        <w:t>: rbac.authorization.k8s.io</w:t>
      </w:r>
    </w:p>
    <w:p w:rsidRPr="006060D5" w:rsidR="006060D5" w:rsidP="006060D5" w:rsidRDefault="006060D5" w14:paraId="67C8216A" w14:textId="03469FC3">
      <w:pPr>
        <w:rPr>
          <w:lang w:val="en-IN"/>
        </w:rPr>
      </w:pPr>
      <w:r w:rsidRPr="006060D5">
        <w:rPr>
          <w:lang w:val="en-IN"/>
        </w:rPr>
        <w:t xml:space="preserve">  </w:t>
      </w:r>
      <w:r>
        <w:rPr>
          <w:lang w:val="en-IN"/>
        </w:rPr>
        <w:t xml:space="preserve"> </w:t>
      </w:r>
      <w:r w:rsidRPr="006060D5">
        <w:rPr>
          <w:lang w:val="en-IN"/>
        </w:rPr>
        <w:t xml:space="preserve">kind: </w:t>
      </w:r>
      <w:proofErr w:type="spellStart"/>
      <w:r w:rsidRPr="006060D5">
        <w:rPr>
          <w:lang w:val="en-IN"/>
        </w:rPr>
        <w:t>ClusterRole</w:t>
      </w:r>
      <w:proofErr w:type="spellEnd"/>
    </w:p>
    <w:p w:rsidRPr="006060D5" w:rsidR="006060D5" w:rsidP="006060D5" w:rsidRDefault="006060D5" w14:paraId="03B6CF74" w14:textId="476BAEB7">
      <w:pPr>
        <w:rPr>
          <w:lang w:val="en-IN"/>
        </w:rPr>
      </w:pPr>
      <w:r w:rsidRPr="006060D5">
        <w:rPr>
          <w:lang w:val="en-IN"/>
        </w:rPr>
        <w:t xml:space="preserve">  </w:t>
      </w:r>
      <w:r>
        <w:rPr>
          <w:lang w:val="en-IN"/>
        </w:rPr>
        <w:t xml:space="preserve"> </w:t>
      </w:r>
      <w:r w:rsidRPr="006060D5">
        <w:rPr>
          <w:lang w:val="en-IN"/>
        </w:rPr>
        <w:t xml:space="preserve">name: </w:t>
      </w:r>
      <w:proofErr w:type="spellStart"/>
      <w:r w:rsidRPr="006060D5">
        <w:rPr>
          <w:lang w:val="en-IN"/>
        </w:rPr>
        <w:t>readonly</w:t>
      </w:r>
      <w:proofErr w:type="spellEnd"/>
      <w:r w:rsidRPr="006060D5">
        <w:rPr>
          <w:lang w:val="en-IN"/>
        </w:rPr>
        <w:t>-all</w:t>
      </w:r>
    </w:p>
    <w:p w:rsidRPr="00161E88" w:rsidR="00B204A6" w:rsidP="00B204A6" w:rsidRDefault="00DA4967" w14:paraId="69AA7593" w14:textId="5529B9F1">
      <w:pPr>
        <w:spacing w:after="160" w:line="278" w:lineRule="auto"/>
        <w:rPr>
          <w:rFonts w:cs="Arial"/>
          <w:szCs w:val="20"/>
        </w:rPr>
      </w:pPr>
      <w:r>
        <w:rPr>
          <w:rFonts w:cs="Arial"/>
          <w:szCs w:val="20"/>
        </w:rPr>
        <w:pict w14:anchorId="0BC9BB79">
          <v:rect id="_x0000_i1028" style="width:0;height:1.5pt" o:hr="t" o:hrstd="t" o:hralign="center" fillcolor="#a0a0a0" stroked="f"/>
        </w:pict>
      </w:r>
    </w:p>
    <w:p w:rsidRPr="00161E88" w:rsidR="00B204A6" w:rsidP="00B204A6" w:rsidRDefault="00B204A6" w14:paraId="4B6D6F94" w14:textId="77777777">
      <w:pPr>
        <w:spacing w:after="160" w:line="278" w:lineRule="auto"/>
        <w:rPr>
          <w:rFonts w:cs="Arial"/>
          <w:szCs w:val="20"/>
        </w:rPr>
      </w:pPr>
      <w:r w:rsidRPr="00161E88">
        <w:rPr>
          <w:rFonts w:cs="Arial"/>
          <w:szCs w:val="20"/>
        </w:rPr>
        <w:t xml:space="preserve">Example 4: Use Built-in </w:t>
      </w:r>
      <w:proofErr w:type="spellStart"/>
      <w:r w:rsidRPr="00161E88">
        <w:rPr>
          <w:rFonts w:cs="Arial"/>
          <w:szCs w:val="20"/>
        </w:rPr>
        <w:t>ClusterRole</w:t>
      </w:r>
      <w:proofErr w:type="spellEnd"/>
      <w:r w:rsidRPr="00161E88">
        <w:rPr>
          <w:rFonts w:cs="Arial"/>
          <w:szCs w:val="20"/>
        </w:rPr>
        <w:t xml:space="preserve"> in One Namespace (</w:t>
      </w:r>
      <w:proofErr w:type="spellStart"/>
      <w:r w:rsidRPr="00161E88">
        <w:rPr>
          <w:rFonts w:cs="Arial"/>
          <w:szCs w:val="20"/>
        </w:rPr>
        <w:t>RoleBinding</w:t>
      </w:r>
      <w:proofErr w:type="spellEnd"/>
      <w:r w:rsidRPr="00161E88">
        <w:rPr>
          <w:rFonts w:cs="Arial"/>
          <w:szCs w:val="20"/>
        </w:rPr>
        <w:t xml:space="preserve"> to </w:t>
      </w:r>
      <w:proofErr w:type="spellStart"/>
      <w:r w:rsidRPr="00161E88">
        <w:rPr>
          <w:rFonts w:cs="Arial"/>
          <w:szCs w:val="20"/>
        </w:rPr>
        <w:t>ClusterRole</w:t>
      </w:r>
      <w:proofErr w:type="spellEnd"/>
      <w:r w:rsidRPr="00161E88">
        <w:rPr>
          <w:rFonts w:cs="Arial"/>
          <w:szCs w:val="20"/>
        </w:rPr>
        <w:t>)</w:t>
      </w:r>
    </w:p>
    <w:p w:rsidRPr="006060D5" w:rsidR="006060D5" w:rsidP="006060D5" w:rsidRDefault="006060D5" w14:paraId="763E244A" w14:textId="77777777">
      <w:pPr>
        <w:rPr>
          <w:lang w:val="en-IN"/>
        </w:rPr>
      </w:pPr>
      <w:proofErr w:type="spellStart"/>
      <w:r w:rsidRPr="006060D5">
        <w:rPr>
          <w:lang w:val="en-IN"/>
        </w:rPr>
        <w:t>apiVersion</w:t>
      </w:r>
      <w:proofErr w:type="spellEnd"/>
      <w:r w:rsidRPr="006060D5">
        <w:rPr>
          <w:lang w:val="en-IN"/>
        </w:rPr>
        <w:t>: rbac.authorization.k8s.io/v1</w:t>
      </w:r>
    </w:p>
    <w:p w:rsidRPr="006060D5" w:rsidR="006060D5" w:rsidP="006060D5" w:rsidRDefault="006060D5" w14:paraId="49031235" w14:textId="77777777">
      <w:pPr>
        <w:rPr>
          <w:lang w:val="en-IN"/>
        </w:rPr>
      </w:pPr>
      <w:r w:rsidRPr="006060D5">
        <w:rPr>
          <w:lang w:val="en-IN"/>
        </w:rPr>
        <w:t xml:space="preserve">kind: </w:t>
      </w:r>
      <w:proofErr w:type="spellStart"/>
      <w:r w:rsidRPr="006060D5">
        <w:rPr>
          <w:lang w:val="en-IN"/>
        </w:rPr>
        <w:t>RoleBinding</w:t>
      </w:r>
      <w:proofErr w:type="spellEnd"/>
    </w:p>
    <w:p w:rsidRPr="006060D5" w:rsidR="006060D5" w:rsidP="006060D5" w:rsidRDefault="006060D5" w14:paraId="15DE67AE" w14:textId="77777777">
      <w:pPr>
        <w:rPr>
          <w:lang w:val="en-IN"/>
        </w:rPr>
      </w:pPr>
      <w:r w:rsidRPr="006060D5">
        <w:rPr>
          <w:lang w:val="en-IN"/>
        </w:rPr>
        <w:t>metadata:</w:t>
      </w:r>
    </w:p>
    <w:p w:rsidRPr="006060D5" w:rsidR="006060D5" w:rsidP="006060D5" w:rsidRDefault="006060D5" w14:paraId="103C2B52" w14:textId="77777777">
      <w:pPr>
        <w:rPr>
          <w:lang w:val="en-IN"/>
        </w:rPr>
      </w:pPr>
      <w:r w:rsidRPr="006060D5">
        <w:rPr>
          <w:lang w:val="en-IN"/>
        </w:rPr>
        <w:t>  name: grant-edit</w:t>
      </w:r>
    </w:p>
    <w:p w:rsidRPr="006060D5" w:rsidR="006060D5" w:rsidP="006060D5" w:rsidRDefault="006060D5" w14:paraId="6F56A999" w14:textId="77777777">
      <w:pPr>
        <w:rPr>
          <w:lang w:val="en-IN"/>
        </w:rPr>
      </w:pPr>
      <w:r w:rsidRPr="006060D5">
        <w:rPr>
          <w:lang w:val="en-IN"/>
        </w:rPr>
        <w:t xml:space="preserve">  namespace: </w:t>
      </w:r>
      <w:proofErr w:type="spellStart"/>
      <w:r w:rsidRPr="006060D5">
        <w:rPr>
          <w:lang w:val="en-IN"/>
        </w:rPr>
        <w:t>myapp</w:t>
      </w:r>
      <w:proofErr w:type="spellEnd"/>
      <w:r w:rsidRPr="006060D5">
        <w:rPr>
          <w:lang w:val="en-IN"/>
        </w:rPr>
        <w:t>-test</w:t>
      </w:r>
    </w:p>
    <w:p w:rsidRPr="006060D5" w:rsidR="006060D5" w:rsidP="006060D5" w:rsidRDefault="006060D5" w14:paraId="6AB5575A" w14:textId="77777777">
      <w:pPr>
        <w:rPr>
          <w:lang w:val="en-IN"/>
        </w:rPr>
      </w:pPr>
      <w:r w:rsidRPr="006060D5">
        <w:rPr>
          <w:lang w:val="en-IN"/>
        </w:rPr>
        <w:t>subjects:</w:t>
      </w:r>
    </w:p>
    <w:p w:rsidRPr="006060D5" w:rsidR="006060D5" w:rsidP="006060D5" w:rsidRDefault="006060D5" w14:paraId="49E512CD" w14:textId="77777777">
      <w:pPr>
        <w:rPr>
          <w:lang w:val="en-IN"/>
        </w:rPr>
      </w:pPr>
      <w:r w:rsidRPr="006060D5">
        <w:rPr>
          <w:lang w:val="en-IN"/>
        </w:rPr>
        <w:t>  - kind: User</w:t>
      </w:r>
    </w:p>
    <w:p w:rsidRPr="006060D5" w:rsidR="006060D5" w:rsidP="006060D5" w:rsidRDefault="006060D5" w14:paraId="740F2D05" w14:textId="77777777">
      <w:pPr>
        <w:rPr>
          <w:lang w:val="en-IN"/>
        </w:rPr>
      </w:pPr>
      <w:r w:rsidRPr="006060D5">
        <w:rPr>
          <w:lang w:val="en-IN"/>
        </w:rPr>
        <w:t>    name: alice@example.com</w:t>
      </w:r>
    </w:p>
    <w:p w:rsidRPr="006060D5" w:rsidR="006060D5" w:rsidP="006060D5" w:rsidRDefault="006060D5" w14:paraId="053EFDE6" w14:textId="77777777">
      <w:pPr>
        <w:rPr>
          <w:lang w:val="en-IN"/>
        </w:rPr>
      </w:pPr>
      <w:r w:rsidRPr="006060D5">
        <w:rPr>
          <w:lang w:val="en-IN"/>
        </w:rPr>
        <w:t xml:space="preserve">    </w:t>
      </w:r>
      <w:proofErr w:type="spellStart"/>
      <w:r w:rsidRPr="006060D5">
        <w:rPr>
          <w:lang w:val="en-IN"/>
        </w:rPr>
        <w:t>apiGroup</w:t>
      </w:r>
      <w:proofErr w:type="spellEnd"/>
      <w:r w:rsidRPr="006060D5">
        <w:rPr>
          <w:lang w:val="en-IN"/>
        </w:rPr>
        <w:t>: rbac.authorization.k8s.io</w:t>
      </w:r>
    </w:p>
    <w:p w:rsidRPr="006060D5" w:rsidR="006060D5" w:rsidP="006060D5" w:rsidRDefault="006060D5" w14:paraId="5C9F1561" w14:textId="77777777">
      <w:pPr>
        <w:rPr>
          <w:lang w:val="en-IN"/>
        </w:rPr>
      </w:pPr>
      <w:proofErr w:type="spellStart"/>
      <w:r w:rsidRPr="006060D5">
        <w:rPr>
          <w:lang w:val="en-IN"/>
        </w:rPr>
        <w:t>roleRef</w:t>
      </w:r>
      <w:proofErr w:type="spellEnd"/>
      <w:r w:rsidRPr="006060D5">
        <w:rPr>
          <w:lang w:val="en-IN"/>
        </w:rPr>
        <w:t>:</w:t>
      </w:r>
    </w:p>
    <w:p w:rsidRPr="006060D5" w:rsidR="006060D5" w:rsidP="006060D5" w:rsidRDefault="006060D5" w14:paraId="5E040640" w14:textId="77777777">
      <w:pPr>
        <w:rPr>
          <w:lang w:val="en-IN"/>
        </w:rPr>
      </w:pPr>
      <w:r w:rsidRPr="006060D5">
        <w:rPr>
          <w:lang w:val="en-IN"/>
        </w:rPr>
        <w:t xml:space="preserve">  </w:t>
      </w:r>
      <w:proofErr w:type="spellStart"/>
      <w:r w:rsidRPr="006060D5">
        <w:rPr>
          <w:lang w:val="en-IN"/>
        </w:rPr>
        <w:t>apiGroup</w:t>
      </w:r>
      <w:proofErr w:type="spellEnd"/>
      <w:r w:rsidRPr="006060D5">
        <w:rPr>
          <w:lang w:val="en-IN"/>
        </w:rPr>
        <w:t>: rbac.authorization.k8s.io</w:t>
      </w:r>
    </w:p>
    <w:p w:rsidRPr="006060D5" w:rsidR="006060D5" w:rsidP="006060D5" w:rsidRDefault="006060D5" w14:paraId="5B70A130" w14:textId="77777777">
      <w:pPr>
        <w:rPr>
          <w:lang w:val="en-IN"/>
        </w:rPr>
      </w:pPr>
      <w:r w:rsidRPr="006060D5">
        <w:rPr>
          <w:lang w:val="en-IN"/>
        </w:rPr>
        <w:t xml:space="preserve">  kind: </w:t>
      </w:r>
      <w:proofErr w:type="spellStart"/>
      <w:r w:rsidRPr="006060D5">
        <w:rPr>
          <w:lang w:val="en-IN"/>
        </w:rPr>
        <w:t>ClusterRole</w:t>
      </w:r>
      <w:proofErr w:type="spellEnd"/>
    </w:p>
    <w:p w:rsidRPr="006060D5" w:rsidR="006060D5" w:rsidP="006060D5" w:rsidRDefault="006060D5" w14:paraId="0AE48369" w14:textId="77777777">
      <w:pPr>
        <w:rPr>
          <w:lang w:val="en-IN"/>
        </w:rPr>
      </w:pPr>
      <w:r w:rsidRPr="006060D5">
        <w:rPr>
          <w:lang w:val="en-IN"/>
        </w:rPr>
        <w:t xml:space="preserve">  name: edit           # built-in </w:t>
      </w:r>
      <w:proofErr w:type="spellStart"/>
      <w:r w:rsidRPr="006060D5">
        <w:rPr>
          <w:lang w:val="en-IN"/>
        </w:rPr>
        <w:t>ClusterRole</w:t>
      </w:r>
      <w:proofErr w:type="spellEnd"/>
      <w:r w:rsidRPr="006060D5">
        <w:rPr>
          <w:lang w:val="en-IN"/>
        </w:rPr>
        <w:t xml:space="preserve"> in OpenShift/Kubernetes</w:t>
      </w:r>
    </w:p>
    <w:p w:rsidR="00B204A6" w:rsidP="00B204A6" w:rsidRDefault="00B204A6" w14:paraId="3D2E1655" w14:textId="77777777"/>
    <w:p w:rsidRPr="00B204A6" w:rsidR="00561E38" w:rsidP="00B204A6" w:rsidRDefault="00DA4967" w14:paraId="74F4D255" w14:textId="02E08EAA">
      <w:r>
        <w:rPr>
          <w:rFonts w:cs="Arial"/>
          <w:szCs w:val="20"/>
        </w:rPr>
        <w:pict w14:anchorId="6F35ED61">
          <v:rect id="_x0000_i1029" style="width:0;height:1.5pt" o:hr="t" o:hrstd="t" o:hralign="center" fillcolor="#a0a0a0" stroked="f"/>
        </w:pict>
      </w:r>
    </w:p>
    <w:p w:rsidR="007F7745" w:rsidP="00904554" w:rsidRDefault="007F7745" w14:paraId="7021BEE7" w14:textId="759E8AA0">
      <w:pPr>
        <w:pStyle w:val="Heading2"/>
      </w:pPr>
      <w:bookmarkStart w:name="_Toc221710218" w:id="39"/>
      <w:r>
        <w:t>Secrets</w:t>
      </w:r>
      <w:bookmarkEnd w:id="39"/>
    </w:p>
    <w:p w:rsidRPr="00F3719C" w:rsidR="00F3719C" w:rsidP="00F3719C" w:rsidRDefault="00F3719C" w14:paraId="1611BD50" w14:textId="08EB5558">
      <w:pPr>
        <w:rPr>
          <w:lang w:val="en-IN"/>
        </w:rPr>
      </w:pPr>
      <w:r w:rsidRPr="00F3719C">
        <w:rPr>
          <w:lang w:val="en-IN"/>
        </w:rPr>
        <w:t xml:space="preserve">Secrets are Kubernetes objects used by OpenShift to securely store small, sensitive pieces of data—like passwords, API keys, tokens, certificates, SSH keys, and Docker registry credentials—so that </w:t>
      </w:r>
      <w:r w:rsidR="00875F00">
        <w:rPr>
          <w:lang w:val="en-IN"/>
        </w:rPr>
        <w:t>the</w:t>
      </w:r>
      <w:r w:rsidRPr="00F3719C">
        <w:rPr>
          <w:lang w:val="en-IN"/>
        </w:rPr>
        <w:t xml:space="preserve"> apps can consume them without hardcoding into images or manifests. Secret values are base64-encoded (not encrypted by default on the wire or at rest unless </w:t>
      </w:r>
      <w:r w:rsidR="00875F00">
        <w:rPr>
          <w:lang w:val="en-IN"/>
        </w:rPr>
        <w:t>we</w:t>
      </w:r>
      <w:r w:rsidRPr="00F3719C">
        <w:rPr>
          <w:lang w:val="en-IN"/>
        </w:rPr>
        <w:t xml:space="preserve"> enable encryption at rest) and are mounted into pods as files or injected as environment variables.</w:t>
      </w:r>
    </w:p>
    <w:p w:rsidRPr="00F3719C" w:rsidR="00F3719C" w:rsidP="00F3719C" w:rsidRDefault="00F3719C" w14:paraId="41987590" w14:textId="77777777">
      <w:pPr>
        <w:rPr>
          <w:lang w:val="en-IN"/>
        </w:rPr>
      </w:pPr>
      <w:r w:rsidRPr="00F3719C">
        <w:rPr>
          <w:lang w:val="en-IN"/>
        </w:rPr>
        <w:t>Key points</w:t>
      </w:r>
    </w:p>
    <w:p w:rsidRPr="00F3719C" w:rsidR="00F3719C" w:rsidP="00F3719C" w:rsidRDefault="00F3719C" w14:paraId="10E2E471" w14:textId="77777777">
      <w:pPr>
        <w:numPr>
          <w:ilvl w:val="0"/>
          <w:numId w:val="159"/>
        </w:numPr>
        <w:rPr>
          <w:lang w:val="en-IN"/>
        </w:rPr>
      </w:pPr>
      <w:r w:rsidRPr="00F3719C">
        <w:rPr>
          <w:lang w:val="en-IN"/>
        </w:rPr>
        <w:t xml:space="preserve">Avoid putting credentials in pod specs, </w:t>
      </w:r>
      <w:proofErr w:type="spellStart"/>
      <w:r w:rsidRPr="00F3719C">
        <w:rPr>
          <w:lang w:val="en-IN"/>
        </w:rPr>
        <w:t>ConfigMaps</w:t>
      </w:r>
      <w:proofErr w:type="spellEnd"/>
      <w:r w:rsidRPr="00F3719C">
        <w:rPr>
          <w:lang w:val="en-IN"/>
        </w:rPr>
        <w:t>, or images.</w:t>
      </w:r>
    </w:p>
    <w:p w:rsidRPr="00F3719C" w:rsidR="00F3719C" w:rsidP="00F3719C" w:rsidRDefault="00F3719C" w14:paraId="6B626F55" w14:textId="77777777">
      <w:pPr>
        <w:numPr>
          <w:ilvl w:val="0"/>
          <w:numId w:val="159"/>
        </w:numPr>
        <w:rPr>
          <w:lang w:val="en-IN"/>
        </w:rPr>
      </w:pPr>
      <w:r w:rsidRPr="00F3719C">
        <w:rPr>
          <w:lang w:val="en-IN"/>
        </w:rPr>
        <w:t>Mount secrets as volumes when possible (env vars may end up in logs or crash dumps).</w:t>
      </w:r>
    </w:p>
    <w:p w:rsidRPr="00F3719C" w:rsidR="00F3719C" w:rsidP="00F3719C" w:rsidRDefault="00F3719C" w14:paraId="3A55F721" w14:textId="77777777">
      <w:pPr>
        <w:numPr>
          <w:ilvl w:val="0"/>
          <w:numId w:val="159"/>
        </w:numPr>
        <w:rPr>
          <w:lang w:val="en-IN"/>
        </w:rPr>
      </w:pPr>
      <w:r w:rsidRPr="00F3719C">
        <w:rPr>
          <w:lang w:val="en-IN"/>
        </w:rPr>
        <w:t>Enable encryption at rest and use RBAC to restrict access.</w:t>
      </w:r>
    </w:p>
    <w:p w:rsidRPr="00F3719C" w:rsidR="00F3719C" w:rsidP="00F3719C" w:rsidRDefault="00F3719C" w14:paraId="0EF69285" w14:textId="77777777">
      <w:pPr>
        <w:numPr>
          <w:ilvl w:val="0"/>
          <w:numId w:val="159"/>
        </w:numPr>
        <w:rPr>
          <w:lang w:val="en-IN"/>
        </w:rPr>
      </w:pPr>
      <w:r w:rsidRPr="00F3719C">
        <w:rPr>
          <w:lang w:val="en-IN"/>
        </w:rPr>
        <w:t xml:space="preserve">Secret object size is limited to ~1 MiB (due to </w:t>
      </w:r>
      <w:proofErr w:type="spellStart"/>
      <w:r w:rsidRPr="00F3719C">
        <w:rPr>
          <w:lang w:val="en-IN"/>
        </w:rPr>
        <w:t>etcd</w:t>
      </w:r>
      <w:proofErr w:type="spellEnd"/>
      <w:r w:rsidRPr="00F3719C">
        <w:rPr>
          <w:lang w:val="en-IN"/>
        </w:rPr>
        <w:t xml:space="preserve"> limits).</w:t>
      </w:r>
    </w:p>
    <w:p w:rsidRPr="00F3719C" w:rsidR="00F3719C" w:rsidP="00F3719C" w:rsidRDefault="00DA4967" w14:paraId="245FB084" w14:textId="77777777">
      <w:pPr>
        <w:rPr>
          <w:lang w:val="en-IN"/>
        </w:rPr>
      </w:pPr>
      <w:r>
        <w:rPr>
          <w:lang w:val="en-IN"/>
        </w:rPr>
        <w:pict w14:anchorId="65945C64">
          <v:rect id="_x0000_i1030" style="width:0;height:1.5pt" o:hr="t" o:hrstd="t" o:hralign="center" fillcolor="#a0a0a0" stroked="f"/>
        </w:pict>
      </w:r>
    </w:p>
    <w:p w:rsidRPr="00F3719C" w:rsidR="00F3719C" w:rsidP="00F3719C" w:rsidRDefault="00F3719C" w14:paraId="06037446" w14:textId="77777777">
      <w:pPr>
        <w:rPr>
          <w:lang w:val="en-IN"/>
        </w:rPr>
      </w:pPr>
      <w:r w:rsidRPr="00F3719C">
        <w:rPr>
          <w:lang w:val="en-IN"/>
        </w:rPr>
        <w:t>Why are Secrets used?</w:t>
      </w:r>
    </w:p>
    <w:p w:rsidRPr="00F3719C" w:rsidR="00F3719C" w:rsidP="00F3719C" w:rsidRDefault="00F3719C" w14:paraId="4D905D5F" w14:textId="77777777">
      <w:pPr>
        <w:numPr>
          <w:ilvl w:val="0"/>
          <w:numId w:val="160"/>
        </w:numPr>
        <w:rPr>
          <w:lang w:val="en-IN"/>
        </w:rPr>
      </w:pPr>
      <w:r w:rsidRPr="00F3719C">
        <w:rPr>
          <w:lang w:val="en-IN"/>
        </w:rPr>
        <w:t>Security: Centralized management and access control via RBAC.</w:t>
      </w:r>
    </w:p>
    <w:p w:rsidRPr="00F3719C" w:rsidR="00F3719C" w:rsidP="00F3719C" w:rsidRDefault="00F3719C" w14:paraId="365AEB57" w14:textId="77777777">
      <w:pPr>
        <w:numPr>
          <w:ilvl w:val="0"/>
          <w:numId w:val="160"/>
        </w:numPr>
        <w:rPr>
          <w:lang w:val="en-IN"/>
        </w:rPr>
      </w:pPr>
      <w:r w:rsidRPr="00F3719C">
        <w:rPr>
          <w:lang w:val="en-IN"/>
        </w:rPr>
        <w:t>Separation of concerns: Developers deploy apps; operators manage credentials.</w:t>
      </w:r>
    </w:p>
    <w:p w:rsidRPr="00F3719C" w:rsidR="00F3719C" w:rsidP="00F3719C" w:rsidRDefault="00F3719C" w14:paraId="59033CAC" w14:textId="77777777">
      <w:pPr>
        <w:numPr>
          <w:ilvl w:val="0"/>
          <w:numId w:val="160"/>
        </w:numPr>
        <w:rPr>
          <w:lang w:val="en-IN"/>
        </w:rPr>
      </w:pPr>
      <w:r w:rsidRPr="00F3719C">
        <w:rPr>
          <w:lang w:val="en-IN"/>
        </w:rPr>
        <w:t>Rotation: Update a Secret once; rolling deployments can pick up new values.</w:t>
      </w:r>
    </w:p>
    <w:p w:rsidRPr="00F3719C" w:rsidR="00F3719C" w:rsidP="00F3719C" w:rsidRDefault="00F3719C" w14:paraId="6C3B8B0B" w14:textId="77777777">
      <w:pPr>
        <w:numPr>
          <w:ilvl w:val="0"/>
          <w:numId w:val="160"/>
        </w:numPr>
        <w:rPr>
          <w:lang w:val="en-IN"/>
        </w:rPr>
      </w:pPr>
      <w:r w:rsidRPr="00F3719C">
        <w:rPr>
          <w:lang w:val="en-IN"/>
        </w:rPr>
        <w:t>Integration: Required for private image pulls, TLS termination, Git over SSH/HTTPS, etc.</w:t>
      </w:r>
    </w:p>
    <w:p w:rsidRPr="00F3719C" w:rsidR="00F3719C" w:rsidP="00F3719C" w:rsidRDefault="00DA4967" w14:paraId="435208CD" w14:textId="77777777">
      <w:pPr>
        <w:rPr>
          <w:lang w:val="en-IN"/>
        </w:rPr>
      </w:pPr>
      <w:r>
        <w:rPr>
          <w:lang w:val="en-IN"/>
        </w:rPr>
        <w:pict w14:anchorId="07A95BA6">
          <v:rect id="_x0000_i1031" style="width:0;height:1.5pt" o:hr="t" o:hrstd="t" o:hralign="center" fillcolor="#a0a0a0" stroked="f"/>
        </w:pict>
      </w:r>
    </w:p>
    <w:p w:rsidRPr="00F3719C" w:rsidR="00F3719C" w:rsidP="00F3719C" w:rsidRDefault="00F3719C" w14:paraId="3D287837" w14:textId="77777777">
      <w:pPr>
        <w:rPr>
          <w:b/>
          <w:bCs/>
          <w:lang w:val="en-IN"/>
        </w:rPr>
      </w:pPr>
      <w:r w:rsidRPr="00F3719C">
        <w:rPr>
          <w:b/>
          <w:bCs/>
          <w:lang w:val="en-IN"/>
        </w:rPr>
        <w:t>Common types of Secrets in OpenShift</w:t>
      </w:r>
    </w:p>
    <w:p w:rsidRPr="00F3719C" w:rsidR="00F3719C" w:rsidP="00F3719C" w:rsidRDefault="00F3719C" w14:paraId="5498A45B" w14:textId="77777777">
      <w:pPr>
        <w:rPr>
          <w:lang w:val="en-IN"/>
        </w:rPr>
      </w:pPr>
      <w:r w:rsidRPr="00F3719C">
        <w:rPr>
          <w:lang w:val="en-IN"/>
        </w:rPr>
        <w:t>OpenShift supports all standard Kubernetes secret types and adds useful platform integrations:</w:t>
      </w:r>
    </w:p>
    <w:p w:rsidRPr="00F3719C" w:rsidR="00F3719C" w:rsidP="00F3719C" w:rsidRDefault="00F3719C" w14:paraId="7EE610BF" w14:textId="77777777">
      <w:pPr>
        <w:numPr>
          <w:ilvl w:val="0"/>
          <w:numId w:val="161"/>
        </w:numPr>
        <w:rPr>
          <w:lang w:val="en-IN"/>
        </w:rPr>
      </w:pPr>
      <w:r w:rsidRPr="00F3719C">
        <w:rPr>
          <w:lang w:val="en-IN"/>
        </w:rPr>
        <w:t>Opaque (generic)</w:t>
      </w:r>
      <w:r w:rsidRPr="00F3719C">
        <w:rPr>
          <w:lang w:val="en-IN"/>
        </w:rPr>
        <w:br/>
      </w:r>
      <w:r w:rsidRPr="00F3719C">
        <w:rPr>
          <w:lang w:val="en-IN"/>
        </w:rPr>
        <w:t>Arbitrary key/value secrets (default type). Use for app passwords, API keys.</w:t>
      </w:r>
    </w:p>
    <w:p w:rsidRPr="00F3719C" w:rsidR="00F3719C" w:rsidP="00F3719C" w:rsidRDefault="00F3719C" w14:paraId="5B1D597C" w14:textId="77777777">
      <w:pPr>
        <w:numPr>
          <w:ilvl w:val="0"/>
          <w:numId w:val="161"/>
        </w:numPr>
        <w:rPr>
          <w:lang w:val="en-IN"/>
        </w:rPr>
      </w:pPr>
      <w:proofErr w:type="spellStart"/>
      <w:r w:rsidRPr="00F3719C">
        <w:rPr>
          <w:lang w:val="en-IN"/>
        </w:rPr>
        <w:t>dockerconfigjson</w:t>
      </w:r>
      <w:proofErr w:type="spellEnd"/>
      <w:r w:rsidRPr="00F3719C">
        <w:rPr>
          <w:lang w:val="en-IN"/>
        </w:rPr>
        <w:t xml:space="preserve"> (kubernetes.io/</w:t>
      </w:r>
      <w:proofErr w:type="spellStart"/>
      <w:r w:rsidRPr="00F3719C">
        <w:rPr>
          <w:lang w:val="en-IN"/>
        </w:rPr>
        <w:t>dockerconfigjson</w:t>
      </w:r>
      <w:proofErr w:type="spellEnd"/>
      <w:r w:rsidRPr="00F3719C">
        <w:rPr>
          <w:lang w:val="en-IN"/>
        </w:rPr>
        <w:t>)</w:t>
      </w:r>
      <w:r w:rsidRPr="00F3719C">
        <w:rPr>
          <w:lang w:val="en-IN"/>
        </w:rPr>
        <w:br/>
      </w:r>
      <w:r w:rsidRPr="00F3719C">
        <w:rPr>
          <w:lang w:val="en-IN"/>
        </w:rPr>
        <w:t xml:space="preserve">For image pull/push credentials to registries. Used as </w:t>
      </w:r>
      <w:proofErr w:type="spellStart"/>
      <w:r w:rsidRPr="00F3719C">
        <w:rPr>
          <w:lang w:val="en-IN"/>
        </w:rPr>
        <w:t>imagePullSecrets</w:t>
      </w:r>
      <w:proofErr w:type="spellEnd"/>
      <w:r w:rsidRPr="00F3719C">
        <w:rPr>
          <w:lang w:val="en-IN"/>
        </w:rPr>
        <w:t xml:space="preserve"> on </w:t>
      </w:r>
      <w:proofErr w:type="spellStart"/>
      <w:r w:rsidRPr="00F3719C">
        <w:rPr>
          <w:lang w:val="en-IN"/>
        </w:rPr>
        <w:t>ServiceAccounts</w:t>
      </w:r>
      <w:proofErr w:type="spellEnd"/>
      <w:r w:rsidRPr="00F3719C">
        <w:rPr>
          <w:lang w:val="en-IN"/>
        </w:rPr>
        <w:t xml:space="preserve"> or Pod specs.</w:t>
      </w:r>
    </w:p>
    <w:p w:rsidRPr="00F3719C" w:rsidR="00F3719C" w:rsidP="00F3719C" w:rsidRDefault="00F3719C" w14:paraId="0FFECBAF" w14:textId="77777777">
      <w:pPr>
        <w:numPr>
          <w:ilvl w:val="0"/>
          <w:numId w:val="161"/>
        </w:numPr>
        <w:rPr>
          <w:lang w:val="en-IN"/>
        </w:rPr>
      </w:pPr>
      <w:r w:rsidRPr="00F3719C">
        <w:rPr>
          <w:lang w:val="en-IN"/>
        </w:rPr>
        <w:t>TLS (kubernetes.io/tls)</w:t>
      </w:r>
      <w:r w:rsidRPr="00F3719C">
        <w:rPr>
          <w:lang w:val="en-IN"/>
        </w:rPr>
        <w:br/>
      </w:r>
      <w:r w:rsidRPr="00F3719C">
        <w:rPr>
          <w:lang w:val="en-IN"/>
        </w:rPr>
        <w:t xml:space="preserve">Holds tls.crt and </w:t>
      </w:r>
      <w:proofErr w:type="spellStart"/>
      <w:r w:rsidRPr="00F3719C">
        <w:rPr>
          <w:lang w:val="en-IN"/>
        </w:rPr>
        <w:t>tls.key</w:t>
      </w:r>
      <w:proofErr w:type="spellEnd"/>
      <w:r w:rsidRPr="00F3719C">
        <w:rPr>
          <w:lang w:val="en-IN"/>
        </w:rPr>
        <w:t>. Used with Routes, Ingress, or app servers.</w:t>
      </w:r>
    </w:p>
    <w:p w:rsidRPr="00F3719C" w:rsidR="00F3719C" w:rsidP="00F3719C" w:rsidRDefault="00F3719C" w14:paraId="3CD89FB0" w14:textId="77777777">
      <w:pPr>
        <w:numPr>
          <w:ilvl w:val="0"/>
          <w:numId w:val="161"/>
        </w:numPr>
        <w:rPr>
          <w:lang w:val="en-IN"/>
        </w:rPr>
      </w:pPr>
      <w:r w:rsidRPr="00F3719C">
        <w:rPr>
          <w:lang w:val="en-IN"/>
        </w:rPr>
        <w:t>Basic auth (kubernetes.io/basic-auth)</w:t>
      </w:r>
      <w:r w:rsidRPr="00F3719C">
        <w:rPr>
          <w:lang w:val="en-IN"/>
        </w:rPr>
        <w:br/>
      </w:r>
      <w:r w:rsidRPr="00F3719C">
        <w:rPr>
          <w:lang w:val="en-IN"/>
        </w:rPr>
        <w:t>Holds username/password, commonly for Git over HTTPS.</w:t>
      </w:r>
    </w:p>
    <w:p w:rsidRPr="00F3719C" w:rsidR="00F3719C" w:rsidP="00F3719C" w:rsidRDefault="00F3719C" w14:paraId="5D72F5BB" w14:textId="77777777">
      <w:pPr>
        <w:numPr>
          <w:ilvl w:val="0"/>
          <w:numId w:val="161"/>
        </w:numPr>
        <w:rPr>
          <w:lang w:val="en-IN"/>
        </w:rPr>
      </w:pPr>
      <w:r w:rsidRPr="00F3719C">
        <w:rPr>
          <w:lang w:val="en-IN"/>
        </w:rPr>
        <w:t>SSH auth (kubernetes.io/ssh-auth)</w:t>
      </w:r>
      <w:r w:rsidRPr="00F3719C">
        <w:rPr>
          <w:lang w:val="en-IN"/>
        </w:rPr>
        <w:br/>
      </w:r>
      <w:r w:rsidRPr="00F3719C">
        <w:rPr>
          <w:lang w:val="en-IN"/>
        </w:rPr>
        <w:t>Holds ssh-</w:t>
      </w:r>
      <w:proofErr w:type="spellStart"/>
      <w:r w:rsidRPr="00F3719C">
        <w:rPr>
          <w:lang w:val="en-IN"/>
        </w:rPr>
        <w:t>privatekey</w:t>
      </w:r>
      <w:proofErr w:type="spellEnd"/>
      <w:r w:rsidRPr="00F3719C">
        <w:rPr>
          <w:lang w:val="en-IN"/>
        </w:rPr>
        <w:t>, commonly for Git over SSH.</w:t>
      </w:r>
    </w:p>
    <w:p w:rsidRPr="00F3719C" w:rsidR="00F3719C" w:rsidP="00F3719C" w:rsidRDefault="00F3719C" w14:paraId="1E49FC20" w14:textId="77777777">
      <w:pPr>
        <w:numPr>
          <w:ilvl w:val="0"/>
          <w:numId w:val="161"/>
        </w:numPr>
        <w:rPr>
          <w:lang w:val="en-IN"/>
        </w:rPr>
      </w:pPr>
      <w:r w:rsidRPr="00F3719C">
        <w:rPr>
          <w:lang w:val="en-IN"/>
        </w:rPr>
        <w:t>Service account token (kubernetes.io/service-account-token)</w:t>
      </w:r>
      <w:r w:rsidRPr="00F3719C">
        <w:rPr>
          <w:lang w:val="en-IN"/>
        </w:rPr>
        <w:br/>
      </w:r>
      <w:r w:rsidRPr="00F3719C">
        <w:rPr>
          <w:lang w:val="en-IN"/>
        </w:rPr>
        <w:t xml:space="preserve">Auto-provisioned tokens bound to </w:t>
      </w:r>
      <w:proofErr w:type="spellStart"/>
      <w:r w:rsidRPr="00F3719C">
        <w:rPr>
          <w:lang w:val="en-IN"/>
        </w:rPr>
        <w:t>ServiceAccounts</w:t>
      </w:r>
      <w:proofErr w:type="spellEnd"/>
      <w:r w:rsidRPr="00F3719C">
        <w:rPr>
          <w:lang w:val="en-IN"/>
        </w:rPr>
        <w:t xml:space="preserve"> (created by Kubernetes/OpenShift).</w:t>
      </w:r>
    </w:p>
    <w:p w:rsidRPr="00F3719C" w:rsidR="00F3719C" w:rsidP="00F3719C" w:rsidRDefault="00F3719C" w14:paraId="175A0E67" w14:textId="77777777">
      <w:pPr>
        <w:numPr>
          <w:ilvl w:val="0"/>
          <w:numId w:val="161"/>
        </w:numPr>
        <w:rPr>
          <w:lang w:val="en-IN"/>
        </w:rPr>
      </w:pPr>
      <w:r w:rsidRPr="00F3719C">
        <w:rPr>
          <w:lang w:val="en-IN"/>
        </w:rPr>
        <w:t>Serving cert (OpenShift feature)</w:t>
      </w:r>
      <w:r w:rsidRPr="00F3719C">
        <w:rPr>
          <w:lang w:val="en-IN"/>
        </w:rPr>
        <w:br/>
      </w:r>
      <w:r w:rsidRPr="00F3719C">
        <w:rPr>
          <w:lang w:val="en-IN"/>
        </w:rPr>
        <w:t>OpenShift can auto-generate a signed cert for a Service using the annotation</w:t>
      </w:r>
      <w:r w:rsidRPr="00F3719C">
        <w:rPr>
          <w:lang w:val="en-IN"/>
        </w:rPr>
        <w:br/>
      </w:r>
      <w:r w:rsidRPr="00F3719C">
        <w:rPr>
          <w:lang w:val="en-IN"/>
        </w:rPr>
        <w:t>service.beta.openshift.io/serving-cert-secret-name.</w:t>
      </w:r>
    </w:p>
    <w:p w:rsidRPr="00F3719C" w:rsidR="00F3719C" w:rsidP="00F3719C" w:rsidRDefault="00F3719C" w14:paraId="74E7306D" w14:textId="77777777">
      <w:pPr>
        <w:rPr>
          <w:lang w:val="en-IN"/>
        </w:rPr>
      </w:pPr>
      <w:r w:rsidRPr="00F3719C">
        <w:rPr>
          <w:lang w:val="en-IN"/>
        </w:rPr>
        <w:t>Other special types exist (e.g., bootstrap.kubernetes.io/token), but above are the most used in OpenShift app lifecycles.</w:t>
      </w:r>
    </w:p>
    <w:p w:rsidR="00F3719C" w:rsidP="00F3719C" w:rsidRDefault="00DA4967" w14:paraId="6439A97A" w14:textId="77777777">
      <w:pPr>
        <w:rPr>
          <w:lang w:val="en-IN"/>
        </w:rPr>
      </w:pPr>
      <w:r>
        <w:rPr>
          <w:lang w:val="en-IN"/>
        </w:rPr>
        <w:pict w14:anchorId="072D9153">
          <v:rect id="_x0000_i1032" style="width:0;height:1.5pt" o:hr="t" o:hrstd="t" o:hralign="center" fillcolor="#a0a0a0" stroked="f"/>
        </w:pict>
      </w:r>
    </w:p>
    <w:p w:rsidR="00192BB5" w:rsidP="00F3719C" w:rsidRDefault="00192BB5" w14:paraId="68B4396D" w14:textId="77777777">
      <w:pPr>
        <w:rPr>
          <w:lang w:val="en-IN"/>
        </w:rPr>
      </w:pPr>
    </w:p>
    <w:p w:rsidR="00192BB5" w:rsidP="00F3719C" w:rsidRDefault="00192BB5" w14:paraId="1549B838" w14:textId="2B1BF984">
      <w:pPr>
        <w:rPr>
          <w:b/>
          <w:bCs/>
          <w:lang w:val="en-IN"/>
        </w:rPr>
      </w:pPr>
      <w:r w:rsidRPr="00192BB5">
        <w:rPr>
          <w:b/>
          <w:bCs/>
          <w:lang w:val="en-IN"/>
        </w:rPr>
        <w:t>Examples of Secrets</w:t>
      </w:r>
    </w:p>
    <w:p w:rsidR="00CE2C61" w:rsidP="00CE2C61" w:rsidRDefault="00CE2C61" w14:paraId="5D879EB4" w14:textId="77777777">
      <w:pPr>
        <w:spacing w:after="160" w:line="278" w:lineRule="auto"/>
        <w:rPr>
          <w:lang w:val="en-IN"/>
        </w:rPr>
      </w:pPr>
    </w:p>
    <w:p w:rsidRPr="00CE2C61" w:rsidR="00F03CB9" w:rsidP="00CE2C61" w:rsidRDefault="00F03CB9" w14:paraId="43A18687" w14:textId="15C9106B">
      <w:pPr>
        <w:spacing w:after="160" w:line="278" w:lineRule="auto"/>
        <w:rPr>
          <w:rFonts w:cs="Arial"/>
          <w:b/>
          <w:bCs/>
          <w:szCs w:val="20"/>
        </w:rPr>
      </w:pPr>
      <w:r w:rsidRPr="00CE2C61">
        <w:rPr>
          <w:rFonts w:cs="Arial"/>
          <w:b/>
          <w:bCs/>
          <w:szCs w:val="20"/>
        </w:rPr>
        <w:t>Opaque (generic) Secret</w:t>
      </w:r>
    </w:p>
    <w:p w:rsidRPr="0009635C" w:rsidR="00F03CB9" w:rsidP="00F03CB9" w:rsidRDefault="00F03CB9" w14:paraId="26B2B03A" w14:textId="77777777">
      <w:pPr>
        <w:spacing w:after="160" w:line="278" w:lineRule="auto"/>
        <w:rPr>
          <w:rFonts w:cs="Arial"/>
          <w:szCs w:val="20"/>
        </w:rPr>
      </w:pPr>
      <w:r w:rsidRPr="0009635C">
        <w:rPr>
          <w:rFonts w:cs="Arial"/>
          <w:b/>
          <w:bCs/>
          <w:szCs w:val="20"/>
        </w:rPr>
        <w:t>Use for:</w:t>
      </w:r>
      <w:r w:rsidRPr="0009635C">
        <w:rPr>
          <w:rFonts w:cs="Arial"/>
          <w:szCs w:val="20"/>
        </w:rPr>
        <w:t xml:space="preserve"> app credentials, API keys, DB passwords.</w:t>
      </w:r>
    </w:p>
    <w:p w:rsidRPr="0009635C" w:rsidR="00F03CB9" w:rsidP="00F03CB9" w:rsidRDefault="00F03CB9" w14:paraId="301F69FA" w14:textId="77777777">
      <w:pPr>
        <w:spacing w:after="160" w:line="278" w:lineRule="auto"/>
        <w:rPr>
          <w:rFonts w:cs="Arial"/>
          <w:b/>
          <w:bCs/>
          <w:szCs w:val="20"/>
        </w:rPr>
      </w:pPr>
      <w:r w:rsidRPr="0009635C">
        <w:rPr>
          <w:rFonts w:cs="Arial"/>
          <w:b/>
          <w:bCs/>
          <w:szCs w:val="20"/>
        </w:rPr>
        <w:t>Secret</w:t>
      </w:r>
    </w:p>
    <w:p w:rsidRPr="00CE2C61" w:rsidR="00CE2C61" w:rsidP="00CE2C61" w:rsidRDefault="00CE2C61" w14:paraId="248BE1E7" w14:textId="77777777">
      <w:pPr>
        <w:rPr>
          <w:lang w:val="en-IN"/>
        </w:rPr>
      </w:pPr>
      <w:proofErr w:type="spellStart"/>
      <w:r w:rsidRPr="000363F0">
        <w:rPr>
          <w:lang w:val="en-IN"/>
        </w:rPr>
        <w:t>apiVersion</w:t>
      </w:r>
      <w:proofErr w:type="spellEnd"/>
      <w:r w:rsidRPr="000363F0">
        <w:rPr>
          <w:lang w:val="en-IN"/>
        </w:rPr>
        <w:t>: v1</w:t>
      </w:r>
    </w:p>
    <w:p w:rsidRPr="000363F0" w:rsidR="00CE2C61" w:rsidP="00CE2C61" w:rsidRDefault="00CE2C61" w14:paraId="06897103" w14:textId="55832E16">
      <w:pPr>
        <w:rPr>
          <w:lang w:val="en-IN"/>
        </w:rPr>
      </w:pPr>
      <w:r w:rsidRPr="000363F0">
        <w:rPr>
          <w:lang w:val="en-IN"/>
        </w:rPr>
        <w:t>kind: Secret</w:t>
      </w:r>
    </w:p>
    <w:p w:rsidRPr="000363F0" w:rsidR="00CE2C61" w:rsidP="00CE2C61" w:rsidRDefault="00CE2C61" w14:paraId="61C1300B" w14:textId="77777777">
      <w:pPr>
        <w:rPr>
          <w:lang w:val="en-IN"/>
        </w:rPr>
      </w:pPr>
      <w:r w:rsidRPr="000363F0">
        <w:rPr>
          <w:lang w:val="en-IN"/>
        </w:rPr>
        <w:t>metadata:</w:t>
      </w:r>
    </w:p>
    <w:p w:rsidRPr="000363F0" w:rsidR="00CE2C61" w:rsidP="00CE2C61" w:rsidRDefault="00CE2C61" w14:paraId="4B5CF96D" w14:textId="77777777">
      <w:pPr>
        <w:rPr>
          <w:lang w:val="en-IN"/>
        </w:rPr>
      </w:pPr>
      <w:r w:rsidRPr="000363F0">
        <w:rPr>
          <w:lang w:val="en-IN"/>
        </w:rPr>
        <w:t>  name: app-config-secret</w:t>
      </w:r>
    </w:p>
    <w:p w:rsidRPr="000363F0" w:rsidR="00CE2C61" w:rsidP="00CE2C61" w:rsidRDefault="00CE2C61" w14:paraId="48D9A5DC" w14:textId="77777777">
      <w:pPr>
        <w:rPr>
          <w:lang w:val="en-IN"/>
        </w:rPr>
      </w:pPr>
      <w:r w:rsidRPr="000363F0">
        <w:rPr>
          <w:lang w:val="en-IN"/>
        </w:rPr>
        <w:t>  namespace: my-app</w:t>
      </w:r>
    </w:p>
    <w:p w:rsidRPr="000363F0" w:rsidR="00CE2C61" w:rsidP="00CE2C61" w:rsidRDefault="00CE2C61" w14:paraId="60BCCBE7" w14:textId="77777777">
      <w:pPr>
        <w:rPr>
          <w:lang w:val="en-IN"/>
        </w:rPr>
      </w:pPr>
      <w:r w:rsidRPr="000363F0">
        <w:rPr>
          <w:lang w:val="en-IN"/>
        </w:rPr>
        <w:t>type: Opaque</w:t>
      </w:r>
    </w:p>
    <w:p w:rsidRPr="000363F0" w:rsidR="00CE2C61" w:rsidP="00CE2C61" w:rsidRDefault="00CE2C61" w14:paraId="45E734BC" w14:textId="77777777">
      <w:pPr>
        <w:rPr>
          <w:lang w:val="en-IN"/>
        </w:rPr>
      </w:pPr>
      <w:proofErr w:type="spellStart"/>
      <w:r w:rsidRPr="000363F0">
        <w:rPr>
          <w:lang w:val="en-IN"/>
        </w:rPr>
        <w:t>stringData</w:t>
      </w:r>
      <w:proofErr w:type="spellEnd"/>
      <w:r w:rsidRPr="000363F0">
        <w:rPr>
          <w:lang w:val="en-IN"/>
        </w:rPr>
        <w:t>:</w:t>
      </w:r>
    </w:p>
    <w:p w:rsidRPr="000363F0" w:rsidR="00CE2C61" w:rsidP="00CE2C61" w:rsidRDefault="00CE2C61" w14:paraId="51DEE5A4" w14:textId="77777777">
      <w:pPr>
        <w:rPr>
          <w:lang w:val="en-IN"/>
        </w:rPr>
      </w:pPr>
      <w:r w:rsidRPr="000363F0">
        <w:rPr>
          <w:lang w:val="en-IN"/>
        </w:rPr>
        <w:t xml:space="preserve">  DB_USERNAME: </w:t>
      </w:r>
      <w:proofErr w:type="spellStart"/>
      <w:r w:rsidRPr="000363F0">
        <w:rPr>
          <w:lang w:val="en-IN"/>
        </w:rPr>
        <w:t>appuser</w:t>
      </w:r>
      <w:proofErr w:type="spellEnd"/>
    </w:p>
    <w:p w:rsidRPr="000363F0" w:rsidR="00CE2C61" w:rsidP="00CE2C61" w:rsidRDefault="00CE2C61" w14:paraId="6F1C9A25" w14:textId="77777777">
      <w:pPr>
        <w:rPr>
          <w:lang w:val="en-IN"/>
        </w:rPr>
      </w:pPr>
      <w:r w:rsidRPr="000363F0">
        <w:rPr>
          <w:lang w:val="en-IN"/>
        </w:rPr>
        <w:t>  DB_PASSWORD: "S3cureP@ssw0rd!"</w:t>
      </w:r>
    </w:p>
    <w:p w:rsidRPr="000363F0" w:rsidR="00CE2C61" w:rsidP="00CE2C61" w:rsidRDefault="00CE2C61" w14:paraId="375267EA" w14:textId="77777777">
      <w:pPr>
        <w:rPr>
          <w:lang w:val="en-IN"/>
        </w:rPr>
      </w:pPr>
      <w:r w:rsidRPr="000363F0">
        <w:rPr>
          <w:lang w:val="en-IN"/>
        </w:rPr>
        <w:t>  API_KEY: "abc123-xyz789"</w:t>
      </w:r>
    </w:p>
    <w:p w:rsidRPr="0009635C" w:rsidR="00F03CB9" w:rsidP="00F03CB9" w:rsidRDefault="00F03CB9" w14:paraId="07AC2DF3" w14:textId="77777777">
      <w:pPr>
        <w:spacing w:after="160" w:line="278" w:lineRule="auto"/>
        <w:rPr>
          <w:rFonts w:cs="Arial"/>
          <w:szCs w:val="20"/>
        </w:rPr>
      </w:pPr>
    </w:p>
    <w:p w:rsidRPr="0009635C" w:rsidR="00F03CB9" w:rsidP="00F03CB9" w:rsidRDefault="00F03CB9" w14:paraId="736B75ED" w14:textId="77777777">
      <w:pPr>
        <w:spacing w:after="160" w:line="278" w:lineRule="auto"/>
        <w:rPr>
          <w:rFonts w:cs="Arial"/>
          <w:b/>
          <w:bCs/>
          <w:szCs w:val="20"/>
        </w:rPr>
      </w:pPr>
      <w:r w:rsidRPr="0009635C">
        <w:rPr>
          <w:rFonts w:cs="Arial"/>
          <w:b/>
          <w:bCs/>
          <w:szCs w:val="20"/>
        </w:rPr>
        <w:t>Usage A — Inject as environment variables (all keys)</w:t>
      </w:r>
    </w:p>
    <w:p w:rsidRPr="00CE2C61" w:rsidR="00CE2C61" w:rsidP="00CE2C61" w:rsidRDefault="00CE2C61" w14:paraId="16E43C6A" w14:textId="77777777">
      <w:pPr>
        <w:rPr>
          <w:lang w:val="en-IN"/>
        </w:rPr>
      </w:pPr>
      <w:proofErr w:type="spellStart"/>
      <w:r w:rsidRPr="00CE2C61">
        <w:rPr>
          <w:lang w:val="en-IN"/>
        </w:rPr>
        <w:t>apiVersion</w:t>
      </w:r>
      <w:proofErr w:type="spellEnd"/>
      <w:r w:rsidRPr="00CE2C61">
        <w:rPr>
          <w:lang w:val="en-IN"/>
        </w:rPr>
        <w:t>: apps/v1</w:t>
      </w:r>
    </w:p>
    <w:p w:rsidRPr="00CE2C61" w:rsidR="00CE2C61" w:rsidP="00CE2C61" w:rsidRDefault="00CE2C61" w14:paraId="4CEE7EC1" w14:textId="77777777">
      <w:pPr>
        <w:rPr>
          <w:lang w:val="en-IN"/>
        </w:rPr>
      </w:pPr>
      <w:r w:rsidRPr="00CE2C61">
        <w:rPr>
          <w:lang w:val="en-IN"/>
        </w:rPr>
        <w:t>kind: Deployment</w:t>
      </w:r>
    </w:p>
    <w:p w:rsidRPr="00CE2C61" w:rsidR="00CE2C61" w:rsidP="00CE2C61" w:rsidRDefault="00CE2C61" w14:paraId="7481A08E" w14:textId="77777777">
      <w:pPr>
        <w:rPr>
          <w:lang w:val="en-IN"/>
        </w:rPr>
      </w:pPr>
      <w:r w:rsidRPr="00CE2C61">
        <w:rPr>
          <w:lang w:val="en-IN"/>
        </w:rPr>
        <w:t>metadata:</w:t>
      </w:r>
    </w:p>
    <w:p w:rsidRPr="00CE2C61" w:rsidR="00CE2C61" w:rsidP="00CE2C61" w:rsidRDefault="00CE2C61" w14:paraId="2BF95DC0" w14:textId="77777777">
      <w:pPr>
        <w:rPr>
          <w:lang w:val="en-IN"/>
        </w:rPr>
      </w:pPr>
      <w:r w:rsidRPr="00CE2C61">
        <w:rPr>
          <w:lang w:val="en-IN"/>
        </w:rPr>
        <w:t>  name: web-env</w:t>
      </w:r>
    </w:p>
    <w:p w:rsidRPr="00CE2C61" w:rsidR="00CE2C61" w:rsidP="00CE2C61" w:rsidRDefault="00CE2C61" w14:paraId="188E5376" w14:textId="77777777">
      <w:pPr>
        <w:rPr>
          <w:lang w:val="en-IN"/>
        </w:rPr>
      </w:pPr>
      <w:r w:rsidRPr="00CE2C61">
        <w:rPr>
          <w:lang w:val="en-IN"/>
        </w:rPr>
        <w:t>  namespace: my-app</w:t>
      </w:r>
    </w:p>
    <w:p w:rsidRPr="00CE2C61" w:rsidR="00CE2C61" w:rsidP="00CE2C61" w:rsidRDefault="00CE2C61" w14:paraId="27249F00" w14:textId="77777777">
      <w:pPr>
        <w:rPr>
          <w:lang w:val="en-IN"/>
        </w:rPr>
      </w:pPr>
      <w:r w:rsidRPr="00CE2C61">
        <w:rPr>
          <w:lang w:val="en-IN"/>
        </w:rPr>
        <w:t>spec:</w:t>
      </w:r>
    </w:p>
    <w:p w:rsidRPr="00CE2C61" w:rsidR="00CE2C61" w:rsidP="00CE2C61" w:rsidRDefault="00CE2C61" w14:paraId="42F48144" w14:textId="77777777">
      <w:pPr>
        <w:rPr>
          <w:lang w:val="en-IN"/>
        </w:rPr>
      </w:pPr>
      <w:r w:rsidRPr="00CE2C61">
        <w:rPr>
          <w:lang w:val="en-IN"/>
        </w:rPr>
        <w:t>  replicas: 1</w:t>
      </w:r>
    </w:p>
    <w:p w:rsidRPr="00CE2C61" w:rsidR="00CE2C61" w:rsidP="00CE2C61" w:rsidRDefault="00CE2C61" w14:paraId="390FE55F" w14:textId="77777777">
      <w:pPr>
        <w:rPr>
          <w:lang w:val="en-IN"/>
        </w:rPr>
      </w:pPr>
      <w:r w:rsidRPr="00CE2C61">
        <w:rPr>
          <w:lang w:val="en-IN"/>
        </w:rPr>
        <w:t>  selector:</w:t>
      </w:r>
    </w:p>
    <w:p w:rsidRPr="00CE2C61" w:rsidR="00CE2C61" w:rsidP="00CE2C61" w:rsidRDefault="00CE2C61" w14:paraId="31DF34EB" w14:textId="77777777">
      <w:pPr>
        <w:rPr>
          <w:lang w:val="en-IN"/>
        </w:rPr>
      </w:pPr>
      <w:r w:rsidRPr="00CE2C61">
        <w:rPr>
          <w:lang w:val="en-IN"/>
        </w:rPr>
        <w:t xml:space="preserve">    </w:t>
      </w:r>
      <w:proofErr w:type="spellStart"/>
      <w:r w:rsidRPr="00CE2C61">
        <w:rPr>
          <w:lang w:val="en-IN"/>
        </w:rPr>
        <w:t>matchLabels</w:t>
      </w:r>
      <w:proofErr w:type="spellEnd"/>
      <w:r w:rsidRPr="00CE2C61">
        <w:rPr>
          <w:lang w:val="en-IN"/>
        </w:rPr>
        <w:t>:</w:t>
      </w:r>
    </w:p>
    <w:p w:rsidRPr="00CE2C61" w:rsidR="00CE2C61" w:rsidP="00CE2C61" w:rsidRDefault="00CE2C61" w14:paraId="5AFDF92E" w14:textId="77777777">
      <w:pPr>
        <w:rPr>
          <w:lang w:val="en-IN"/>
        </w:rPr>
      </w:pPr>
      <w:r w:rsidRPr="00CE2C61">
        <w:rPr>
          <w:lang w:val="en-IN"/>
        </w:rPr>
        <w:t>      app: web-env</w:t>
      </w:r>
    </w:p>
    <w:p w:rsidRPr="00CE2C61" w:rsidR="00CE2C61" w:rsidP="00CE2C61" w:rsidRDefault="00CE2C61" w14:paraId="5C4D436F" w14:textId="77777777">
      <w:pPr>
        <w:rPr>
          <w:lang w:val="en-IN"/>
        </w:rPr>
      </w:pPr>
      <w:r w:rsidRPr="00CE2C61">
        <w:rPr>
          <w:lang w:val="en-IN"/>
        </w:rPr>
        <w:t>  template:</w:t>
      </w:r>
    </w:p>
    <w:p w:rsidRPr="00CE2C61" w:rsidR="00CE2C61" w:rsidP="00CE2C61" w:rsidRDefault="00CE2C61" w14:paraId="1B20DE7B" w14:textId="77777777">
      <w:pPr>
        <w:rPr>
          <w:lang w:val="en-IN"/>
        </w:rPr>
      </w:pPr>
      <w:r w:rsidRPr="00CE2C61">
        <w:rPr>
          <w:lang w:val="en-IN"/>
        </w:rPr>
        <w:t>    metadata:</w:t>
      </w:r>
    </w:p>
    <w:p w:rsidRPr="00CE2C61" w:rsidR="00CE2C61" w:rsidP="00CE2C61" w:rsidRDefault="00CE2C61" w14:paraId="5703D066" w14:textId="77777777">
      <w:pPr>
        <w:rPr>
          <w:lang w:val="en-IN"/>
        </w:rPr>
      </w:pPr>
      <w:r w:rsidRPr="00CE2C61">
        <w:rPr>
          <w:lang w:val="en-IN"/>
        </w:rPr>
        <w:t>      labels:</w:t>
      </w:r>
    </w:p>
    <w:p w:rsidRPr="00CE2C61" w:rsidR="00CE2C61" w:rsidP="00CE2C61" w:rsidRDefault="00CE2C61" w14:paraId="485ED057" w14:textId="77777777">
      <w:pPr>
        <w:rPr>
          <w:lang w:val="en-IN"/>
        </w:rPr>
      </w:pPr>
      <w:r w:rsidRPr="00CE2C61">
        <w:rPr>
          <w:lang w:val="en-IN"/>
        </w:rPr>
        <w:t>        app: web-env</w:t>
      </w:r>
    </w:p>
    <w:p w:rsidRPr="00CE2C61" w:rsidR="00CE2C61" w:rsidP="00CE2C61" w:rsidRDefault="00CE2C61" w14:paraId="786B7A09" w14:textId="77777777">
      <w:pPr>
        <w:rPr>
          <w:lang w:val="en-IN"/>
        </w:rPr>
      </w:pPr>
      <w:r w:rsidRPr="00CE2C61">
        <w:rPr>
          <w:lang w:val="en-IN"/>
        </w:rPr>
        <w:t>    spec:</w:t>
      </w:r>
    </w:p>
    <w:p w:rsidRPr="00CE2C61" w:rsidR="00CE2C61" w:rsidP="00CE2C61" w:rsidRDefault="00CE2C61" w14:paraId="4E35A2B4" w14:textId="77777777">
      <w:pPr>
        <w:rPr>
          <w:lang w:val="en-IN"/>
        </w:rPr>
      </w:pPr>
      <w:r w:rsidRPr="00CE2C61">
        <w:rPr>
          <w:lang w:val="en-IN"/>
        </w:rPr>
        <w:t>      containers:</w:t>
      </w:r>
    </w:p>
    <w:p w:rsidRPr="00CE2C61" w:rsidR="00CE2C61" w:rsidP="00CE2C61" w:rsidRDefault="00CE2C61" w14:paraId="7AAFC1E8" w14:textId="77777777">
      <w:pPr>
        <w:rPr>
          <w:lang w:val="en-IN"/>
        </w:rPr>
      </w:pPr>
      <w:r w:rsidRPr="00CE2C61">
        <w:rPr>
          <w:lang w:val="en-IN"/>
        </w:rPr>
        <w:t>      - name: web</w:t>
      </w:r>
    </w:p>
    <w:p w:rsidRPr="00CE2C61" w:rsidR="00CE2C61" w:rsidP="00CE2C61" w:rsidRDefault="00CE2C61" w14:paraId="43AEDE69" w14:textId="77777777">
      <w:pPr>
        <w:rPr>
          <w:lang w:val="en-IN"/>
        </w:rPr>
      </w:pPr>
      <w:r w:rsidRPr="00CE2C61">
        <w:rPr>
          <w:lang w:val="en-IN"/>
        </w:rPr>
        <w:t>        image: quay.io/org/</w:t>
      </w:r>
      <w:proofErr w:type="spellStart"/>
      <w:r w:rsidRPr="00CE2C61">
        <w:rPr>
          <w:lang w:val="en-IN"/>
        </w:rPr>
        <w:t>web:latest</w:t>
      </w:r>
      <w:proofErr w:type="spellEnd"/>
    </w:p>
    <w:p w:rsidRPr="00CE2C61" w:rsidR="00CE2C61" w:rsidP="00CE2C61" w:rsidRDefault="00CE2C61" w14:paraId="2697492C" w14:textId="77777777">
      <w:pPr>
        <w:rPr>
          <w:lang w:val="en-IN"/>
        </w:rPr>
      </w:pPr>
      <w:r w:rsidRPr="00CE2C61">
        <w:rPr>
          <w:lang w:val="en-IN"/>
        </w:rPr>
        <w:t xml:space="preserve">        </w:t>
      </w:r>
      <w:proofErr w:type="spellStart"/>
      <w:r w:rsidRPr="00CE2C61">
        <w:rPr>
          <w:lang w:val="en-IN"/>
        </w:rPr>
        <w:t>envFrom</w:t>
      </w:r>
      <w:proofErr w:type="spellEnd"/>
      <w:r w:rsidRPr="00CE2C61">
        <w:rPr>
          <w:lang w:val="en-IN"/>
        </w:rPr>
        <w:t>:</w:t>
      </w:r>
    </w:p>
    <w:p w:rsidRPr="00CE2C61" w:rsidR="00CE2C61" w:rsidP="00CE2C61" w:rsidRDefault="00CE2C61" w14:paraId="14DEED76" w14:textId="77777777">
      <w:pPr>
        <w:rPr>
          <w:lang w:val="en-IN"/>
        </w:rPr>
      </w:pPr>
      <w:r w:rsidRPr="00CE2C61">
        <w:rPr>
          <w:lang w:val="en-IN"/>
        </w:rPr>
        <w:t xml:space="preserve">        - </w:t>
      </w:r>
      <w:proofErr w:type="spellStart"/>
      <w:r w:rsidRPr="00CE2C61">
        <w:rPr>
          <w:lang w:val="en-IN"/>
        </w:rPr>
        <w:t>secretRef</w:t>
      </w:r>
      <w:proofErr w:type="spellEnd"/>
      <w:r w:rsidRPr="00CE2C61">
        <w:rPr>
          <w:lang w:val="en-IN"/>
        </w:rPr>
        <w:t>:</w:t>
      </w:r>
    </w:p>
    <w:p w:rsidRPr="00CE2C61" w:rsidR="00CE2C61" w:rsidP="00CE2C61" w:rsidRDefault="00CE2C61" w14:paraId="47487E7D" w14:textId="77777777">
      <w:pPr>
        <w:rPr>
          <w:lang w:val="en-IN"/>
        </w:rPr>
      </w:pPr>
      <w:r w:rsidRPr="00CE2C61">
        <w:rPr>
          <w:lang w:val="en-IN"/>
        </w:rPr>
        <w:t>            name: app-config-secret</w:t>
      </w:r>
    </w:p>
    <w:p w:rsidR="00CE2C61" w:rsidP="00F03CB9" w:rsidRDefault="00CE2C61" w14:paraId="54A9CAF7" w14:textId="77777777">
      <w:pPr>
        <w:spacing w:after="160" w:line="278" w:lineRule="auto"/>
        <w:rPr>
          <w:rFonts w:cs="Arial"/>
          <w:b/>
          <w:bCs/>
          <w:szCs w:val="20"/>
        </w:rPr>
      </w:pPr>
    </w:p>
    <w:p w:rsidRPr="0009635C" w:rsidR="00F03CB9" w:rsidP="00F03CB9" w:rsidRDefault="00F03CB9" w14:paraId="43BA0E56" w14:textId="36E04452">
      <w:pPr>
        <w:spacing w:after="160" w:line="278" w:lineRule="auto"/>
        <w:rPr>
          <w:rFonts w:cs="Arial"/>
          <w:b/>
          <w:bCs/>
          <w:szCs w:val="20"/>
        </w:rPr>
      </w:pPr>
      <w:r w:rsidRPr="0009635C">
        <w:rPr>
          <w:rFonts w:cs="Arial"/>
          <w:b/>
          <w:bCs/>
          <w:szCs w:val="20"/>
        </w:rPr>
        <w:t xml:space="preserve">Usage B — Inject a single key with </w:t>
      </w:r>
      <w:proofErr w:type="spellStart"/>
      <w:r w:rsidRPr="0009635C">
        <w:rPr>
          <w:rFonts w:cs="Arial"/>
          <w:b/>
          <w:bCs/>
          <w:szCs w:val="20"/>
        </w:rPr>
        <w:t>valueFrom.secretKeyRef</w:t>
      </w:r>
      <w:proofErr w:type="spellEnd"/>
    </w:p>
    <w:p w:rsidRPr="00CE2C61" w:rsidR="00CE2C61" w:rsidP="00CE2C61" w:rsidRDefault="00CE2C61" w14:paraId="37615F28" w14:textId="77777777">
      <w:pPr>
        <w:rPr>
          <w:lang w:val="en-IN"/>
        </w:rPr>
      </w:pPr>
      <w:proofErr w:type="spellStart"/>
      <w:r w:rsidRPr="00CE2C61">
        <w:rPr>
          <w:lang w:val="en-IN"/>
        </w:rPr>
        <w:t>apiVersion</w:t>
      </w:r>
      <w:proofErr w:type="spellEnd"/>
      <w:r w:rsidRPr="00CE2C61">
        <w:rPr>
          <w:lang w:val="en-IN"/>
        </w:rPr>
        <w:t>: apps/v1</w:t>
      </w:r>
    </w:p>
    <w:p w:rsidRPr="00CE2C61" w:rsidR="00CE2C61" w:rsidP="00CE2C61" w:rsidRDefault="00CE2C61" w14:paraId="2D8C61D1" w14:textId="77777777">
      <w:pPr>
        <w:rPr>
          <w:lang w:val="en-IN"/>
        </w:rPr>
      </w:pPr>
      <w:r w:rsidRPr="00CE2C61">
        <w:rPr>
          <w:lang w:val="en-IN"/>
        </w:rPr>
        <w:t>kind: Deployment</w:t>
      </w:r>
    </w:p>
    <w:p w:rsidRPr="00CE2C61" w:rsidR="00CE2C61" w:rsidP="00CE2C61" w:rsidRDefault="00CE2C61" w14:paraId="7D91520F" w14:textId="77777777">
      <w:pPr>
        <w:rPr>
          <w:lang w:val="en-IN"/>
        </w:rPr>
      </w:pPr>
      <w:r w:rsidRPr="00CE2C61">
        <w:rPr>
          <w:lang w:val="en-IN"/>
        </w:rPr>
        <w:t>metadata:</w:t>
      </w:r>
    </w:p>
    <w:p w:rsidRPr="00CE2C61" w:rsidR="00CE2C61" w:rsidP="00CE2C61" w:rsidRDefault="00CE2C61" w14:paraId="4B06000F" w14:textId="77777777">
      <w:pPr>
        <w:rPr>
          <w:lang w:val="en-IN"/>
        </w:rPr>
      </w:pPr>
      <w:r w:rsidRPr="00CE2C61">
        <w:rPr>
          <w:lang w:val="en-IN"/>
        </w:rPr>
        <w:t>  name: web-one-var</w:t>
      </w:r>
    </w:p>
    <w:p w:rsidRPr="00CE2C61" w:rsidR="00CE2C61" w:rsidP="00CE2C61" w:rsidRDefault="00CE2C61" w14:paraId="403D2DF8" w14:textId="77777777">
      <w:pPr>
        <w:rPr>
          <w:lang w:val="en-IN"/>
        </w:rPr>
      </w:pPr>
      <w:r w:rsidRPr="00CE2C61">
        <w:rPr>
          <w:lang w:val="en-IN"/>
        </w:rPr>
        <w:t>  namespace: my-app</w:t>
      </w:r>
    </w:p>
    <w:p w:rsidRPr="00CE2C61" w:rsidR="00CE2C61" w:rsidP="00CE2C61" w:rsidRDefault="00CE2C61" w14:paraId="061959DD" w14:textId="77777777">
      <w:pPr>
        <w:rPr>
          <w:lang w:val="en-IN"/>
        </w:rPr>
      </w:pPr>
      <w:r w:rsidRPr="00CE2C61">
        <w:rPr>
          <w:lang w:val="en-IN"/>
        </w:rPr>
        <w:t>spec:</w:t>
      </w:r>
    </w:p>
    <w:p w:rsidRPr="00CE2C61" w:rsidR="00CE2C61" w:rsidP="00CE2C61" w:rsidRDefault="00CE2C61" w14:paraId="159933CD" w14:textId="77777777">
      <w:pPr>
        <w:rPr>
          <w:lang w:val="en-IN"/>
        </w:rPr>
      </w:pPr>
      <w:r w:rsidRPr="00CE2C61">
        <w:rPr>
          <w:lang w:val="en-IN"/>
        </w:rPr>
        <w:t>  replicas: 1</w:t>
      </w:r>
    </w:p>
    <w:p w:rsidRPr="00CE2C61" w:rsidR="00CE2C61" w:rsidP="00CE2C61" w:rsidRDefault="00CE2C61" w14:paraId="31650203" w14:textId="77777777">
      <w:pPr>
        <w:rPr>
          <w:lang w:val="en-IN"/>
        </w:rPr>
      </w:pPr>
      <w:r w:rsidRPr="00CE2C61">
        <w:rPr>
          <w:lang w:val="en-IN"/>
        </w:rPr>
        <w:t>  selector:</w:t>
      </w:r>
    </w:p>
    <w:p w:rsidRPr="00CE2C61" w:rsidR="00CE2C61" w:rsidP="00CE2C61" w:rsidRDefault="00CE2C61" w14:paraId="0B0AEBF5" w14:textId="77777777">
      <w:pPr>
        <w:rPr>
          <w:lang w:val="en-IN"/>
        </w:rPr>
      </w:pPr>
      <w:r w:rsidRPr="00CE2C61">
        <w:rPr>
          <w:lang w:val="en-IN"/>
        </w:rPr>
        <w:t xml:space="preserve">    </w:t>
      </w:r>
      <w:proofErr w:type="spellStart"/>
      <w:r w:rsidRPr="00CE2C61">
        <w:rPr>
          <w:lang w:val="en-IN"/>
        </w:rPr>
        <w:t>matchLabels</w:t>
      </w:r>
      <w:proofErr w:type="spellEnd"/>
      <w:r w:rsidRPr="00CE2C61">
        <w:rPr>
          <w:lang w:val="en-IN"/>
        </w:rPr>
        <w:t>:</w:t>
      </w:r>
    </w:p>
    <w:p w:rsidRPr="00CE2C61" w:rsidR="00CE2C61" w:rsidP="00CE2C61" w:rsidRDefault="00CE2C61" w14:paraId="3D0AD8B1" w14:textId="77777777">
      <w:pPr>
        <w:rPr>
          <w:lang w:val="en-IN"/>
        </w:rPr>
      </w:pPr>
      <w:r w:rsidRPr="00CE2C61">
        <w:rPr>
          <w:lang w:val="en-IN"/>
        </w:rPr>
        <w:t>      app: web-one-var</w:t>
      </w:r>
    </w:p>
    <w:p w:rsidRPr="00CE2C61" w:rsidR="00CE2C61" w:rsidP="00CE2C61" w:rsidRDefault="00CE2C61" w14:paraId="6427CB1A" w14:textId="77777777">
      <w:pPr>
        <w:rPr>
          <w:lang w:val="en-IN"/>
        </w:rPr>
      </w:pPr>
      <w:r w:rsidRPr="00CE2C61">
        <w:rPr>
          <w:lang w:val="en-IN"/>
        </w:rPr>
        <w:t>  template:</w:t>
      </w:r>
    </w:p>
    <w:p w:rsidRPr="00CE2C61" w:rsidR="00CE2C61" w:rsidP="00CE2C61" w:rsidRDefault="00CE2C61" w14:paraId="65A78540" w14:textId="77777777">
      <w:pPr>
        <w:rPr>
          <w:lang w:val="en-IN"/>
        </w:rPr>
      </w:pPr>
      <w:r w:rsidRPr="00CE2C61">
        <w:rPr>
          <w:lang w:val="en-IN"/>
        </w:rPr>
        <w:t>    metadata:</w:t>
      </w:r>
    </w:p>
    <w:p w:rsidRPr="00CE2C61" w:rsidR="00CE2C61" w:rsidP="00CE2C61" w:rsidRDefault="00CE2C61" w14:paraId="66AFDC29" w14:textId="77777777">
      <w:pPr>
        <w:rPr>
          <w:lang w:val="en-IN"/>
        </w:rPr>
      </w:pPr>
      <w:r w:rsidRPr="00CE2C61">
        <w:rPr>
          <w:lang w:val="en-IN"/>
        </w:rPr>
        <w:t>      labels:</w:t>
      </w:r>
    </w:p>
    <w:p w:rsidRPr="00CE2C61" w:rsidR="00CE2C61" w:rsidP="00CE2C61" w:rsidRDefault="00CE2C61" w14:paraId="039E1107" w14:textId="77777777">
      <w:pPr>
        <w:rPr>
          <w:lang w:val="en-IN"/>
        </w:rPr>
      </w:pPr>
      <w:r w:rsidRPr="00CE2C61">
        <w:rPr>
          <w:lang w:val="en-IN"/>
        </w:rPr>
        <w:t>        app: web-one-var</w:t>
      </w:r>
    </w:p>
    <w:p w:rsidRPr="00CE2C61" w:rsidR="00CE2C61" w:rsidP="00CE2C61" w:rsidRDefault="00CE2C61" w14:paraId="61FFDDE2" w14:textId="77777777">
      <w:pPr>
        <w:rPr>
          <w:lang w:val="en-IN"/>
        </w:rPr>
      </w:pPr>
      <w:r w:rsidRPr="00CE2C61">
        <w:rPr>
          <w:lang w:val="en-IN"/>
        </w:rPr>
        <w:t>    spec:</w:t>
      </w:r>
    </w:p>
    <w:p w:rsidRPr="00CE2C61" w:rsidR="00CE2C61" w:rsidP="00CE2C61" w:rsidRDefault="00CE2C61" w14:paraId="2FF0049D" w14:textId="77777777">
      <w:pPr>
        <w:rPr>
          <w:lang w:val="en-IN"/>
        </w:rPr>
      </w:pPr>
      <w:r w:rsidRPr="00CE2C61">
        <w:rPr>
          <w:lang w:val="en-IN"/>
        </w:rPr>
        <w:t>      containers:</w:t>
      </w:r>
    </w:p>
    <w:p w:rsidRPr="00CE2C61" w:rsidR="00CE2C61" w:rsidP="00CE2C61" w:rsidRDefault="00CE2C61" w14:paraId="25EDC8E3" w14:textId="77777777">
      <w:pPr>
        <w:rPr>
          <w:lang w:val="en-IN"/>
        </w:rPr>
      </w:pPr>
      <w:r w:rsidRPr="00CE2C61">
        <w:rPr>
          <w:lang w:val="en-IN"/>
        </w:rPr>
        <w:t>      - name: web</w:t>
      </w:r>
    </w:p>
    <w:p w:rsidRPr="00CE2C61" w:rsidR="00CE2C61" w:rsidP="00CE2C61" w:rsidRDefault="00CE2C61" w14:paraId="2E407BBE" w14:textId="77777777">
      <w:pPr>
        <w:rPr>
          <w:lang w:val="en-IN"/>
        </w:rPr>
      </w:pPr>
      <w:r w:rsidRPr="00CE2C61">
        <w:rPr>
          <w:lang w:val="en-IN"/>
        </w:rPr>
        <w:t>        image: quay.io/org/</w:t>
      </w:r>
      <w:proofErr w:type="spellStart"/>
      <w:r w:rsidRPr="00CE2C61">
        <w:rPr>
          <w:lang w:val="en-IN"/>
        </w:rPr>
        <w:t>web:latest</w:t>
      </w:r>
      <w:proofErr w:type="spellEnd"/>
    </w:p>
    <w:p w:rsidRPr="00CE2C61" w:rsidR="00CE2C61" w:rsidP="00CE2C61" w:rsidRDefault="00CE2C61" w14:paraId="7AD7E23D" w14:textId="77777777">
      <w:pPr>
        <w:rPr>
          <w:lang w:val="en-IN"/>
        </w:rPr>
      </w:pPr>
      <w:r w:rsidRPr="00CE2C61">
        <w:rPr>
          <w:lang w:val="en-IN"/>
        </w:rPr>
        <w:t>        env:</w:t>
      </w:r>
    </w:p>
    <w:p w:rsidRPr="00CE2C61" w:rsidR="00CE2C61" w:rsidP="00CE2C61" w:rsidRDefault="00CE2C61" w14:paraId="470F4388" w14:textId="77777777">
      <w:pPr>
        <w:rPr>
          <w:lang w:val="en-IN"/>
        </w:rPr>
      </w:pPr>
      <w:r w:rsidRPr="00CE2C61">
        <w:rPr>
          <w:lang w:val="en-IN"/>
        </w:rPr>
        <w:t>        - name: DB_PASSWORD</w:t>
      </w:r>
    </w:p>
    <w:p w:rsidRPr="00CE2C61" w:rsidR="00CE2C61" w:rsidP="00CE2C61" w:rsidRDefault="00CE2C61" w14:paraId="2F9E9E89" w14:textId="77777777">
      <w:pPr>
        <w:rPr>
          <w:lang w:val="en-IN"/>
        </w:rPr>
      </w:pPr>
      <w:r w:rsidRPr="00CE2C61">
        <w:rPr>
          <w:lang w:val="en-IN"/>
        </w:rPr>
        <w:t xml:space="preserve">          </w:t>
      </w:r>
      <w:proofErr w:type="spellStart"/>
      <w:r w:rsidRPr="00CE2C61">
        <w:rPr>
          <w:lang w:val="en-IN"/>
        </w:rPr>
        <w:t>valueFrom</w:t>
      </w:r>
      <w:proofErr w:type="spellEnd"/>
      <w:r w:rsidRPr="00CE2C61">
        <w:rPr>
          <w:lang w:val="en-IN"/>
        </w:rPr>
        <w:t>:</w:t>
      </w:r>
    </w:p>
    <w:p w:rsidRPr="00CE2C61" w:rsidR="00CE2C61" w:rsidP="00CE2C61" w:rsidRDefault="00CE2C61" w14:paraId="7334B759" w14:textId="77777777">
      <w:pPr>
        <w:rPr>
          <w:lang w:val="en-IN"/>
        </w:rPr>
      </w:pPr>
      <w:r w:rsidRPr="00CE2C61">
        <w:rPr>
          <w:lang w:val="en-IN"/>
        </w:rPr>
        <w:t xml:space="preserve">            </w:t>
      </w:r>
      <w:proofErr w:type="spellStart"/>
      <w:r w:rsidRPr="00CE2C61">
        <w:rPr>
          <w:lang w:val="en-IN"/>
        </w:rPr>
        <w:t>secretKeyRef</w:t>
      </w:r>
      <w:proofErr w:type="spellEnd"/>
      <w:r w:rsidRPr="00CE2C61">
        <w:rPr>
          <w:lang w:val="en-IN"/>
        </w:rPr>
        <w:t>:</w:t>
      </w:r>
    </w:p>
    <w:p w:rsidRPr="00CE2C61" w:rsidR="00CE2C61" w:rsidP="00CE2C61" w:rsidRDefault="00CE2C61" w14:paraId="486AB968" w14:textId="77777777">
      <w:pPr>
        <w:rPr>
          <w:lang w:val="en-IN"/>
        </w:rPr>
      </w:pPr>
      <w:r w:rsidRPr="00CE2C61">
        <w:rPr>
          <w:lang w:val="en-IN"/>
        </w:rPr>
        <w:t>              name: app-config-secret</w:t>
      </w:r>
    </w:p>
    <w:p w:rsidRPr="00CE2C61" w:rsidR="00CE2C61" w:rsidP="00CE2C61" w:rsidRDefault="00CE2C61" w14:paraId="4157B029" w14:textId="77777777">
      <w:pPr>
        <w:rPr>
          <w:lang w:val="en-IN"/>
        </w:rPr>
      </w:pPr>
      <w:r w:rsidRPr="00CE2C61">
        <w:rPr>
          <w:lang w:val="en-IN"/>
        </w:rPr>
        <w:t>              key: DB_PASSWORD</w:t>
      </w:r>
    </w:p>
    <w:p w:rsidRPr="00CE2C61" w:rsidR="00CE2C61" w:rsidP="00CE2C61" w:rsidRDefault="00CE2C61" w14:paraId="5C0DE584" w14:textId="77777777">
      <w:pPr>
        <w:rPr>
          <w:lang w:val="en-IN"/>
        </w:rPr>
      </w:pPr>
      <w:r w:rsidRPr="00CE2C61">
        <w:rPr>
          <w:lang w:val="en-IN"/>
        </w:rPr>
        <w:t>              optional: false</w:t>
      </w:r>
    </w:p>
    <w:p w:rsidR="00CE2C61" w:rsidP="00F03CB9" w:rsidRDefault="00CE2C61" w14:paraId="6D03CFC2" w14:textId="77777777">
      <w:pPr>
        <w:spacing w:after="160" w:line="278" w:lineRule="auto"/>
        <w:rPr>
          <w:rFonts w:cs="Arial"/>
          <w:b/>
          <w:bCs/>
          <w:szCs w:val="20"/>
        </w:rPr>
      </w:pPr>
    </w:p>
    <w:p w:rsidRPr="0009635C" w:rsidR="00F03CB9" w:rsidP="00F03CB9" w:rsidRDefault="00F03CB9" w14:paraId="69CFAE8F" w14:textId="10DC4305">
      <w:pPr>
        <w:spacing w:after="160" w:line="278" w:lineRule="auto"/>
        <w:rPr>
          <w:rFonts w:cs="Arial"/>
          <w:b/>
          <w:bCs/>
          <w:szCs w:val="20"/>
        </w:rPr>
      </w:pPr>
      <w:r w:rsidRPr="0009635C">
        <w:rPr>
          <w:rFonts w:cs="Arial"/>
          <w:b/>
          <w:bCs/>
          <w:szCs w:val="20"/>
        </w:rPr>
        <w:t>Usage C — Mount as files</w:t>
      </w:r>
    </w:p>
    <w:p w:rsidRPr="00CE2C61" w:rsidR="00CE2C61" w:rsidP="00CE2C61" w:rsidRDefault="00CE2C61" w14:paraId="22F4F66B" w14:textId="77777777">
      <w:pPr>
        <w:rPr>
          <w:rFonts w:cs="Arial"/>
          <w:szCs w:val="20"/>
          <w:lang w:val="en-IN"/>
        </w:rPr>
      </w:pPr>
      <w:proofErr w:type="spellStart"/>
      <w:r w:rsidRPr="00CE2C61">
        <w:rPr>
          <w:rFonts w:cs="Arial"/>
          <w:szCs w:val="20"/>
          <w:lang w:val="en-IN"/>
        </w:rPr>
        <w:t>apiVersion</w:t>
      </w:r>
      <w:proofErr w:type="spellEnd"/>
      <w:r w:rsidRPr="00CE2C61">
        <w:rPr>
          <w:rFonts w:cs="Arial"/>
          <w:szCs w:val="20"/>
          <w:lang w:val="en-IN"/>
        </w:rPr>
        <w:t>: apps/v1</w:t>
      </w:r>
    </w:p>
    <w:p w:rsidRPr="00CE2C61" w:rsidR="00CE2C61" w:rsidP="00CE2C61" w:rsidRDefault="00CE2C61" w14:paraId="2A9E19E6" w14:textId="77777777">
      <w:pPr>
        <w:rPr>
          <w:rFonts w:cs="Arial"/>
          <w:szCs w:val="20"/>
          <w:lang w:val="en-IN"/>
        </w:rPr>
      </w:pPr>
      <w:r w:rsidRPr="00CE2C61">
        <w:rPr>
          <w:rFonts w:cs="Arial"/>
          <w:szCs w:val="20"/>
          <w:lang w:val="en-IN"/>
        </w:rPr>
        <w:t>kind: Deployment</w:t>
      </w:r>
    </w:p>
    <w:p w:rsidRPr="00CE2C61" w:rsidR="00CE2C61" w:rsidP="00CE2C61" w:rsidRDefault="00CE2C61" w14:paraId="0E545AC8" w14:textId="77777777">
      <w:pPr>
        <w:rPr>
          <w:rFonts w:cs="Arial"/>
          <w:szCs w:val="20"/>
          <w:lang w:val="en-IN"/>
        </w:rPr>
      </w:pPr>
      <w:r w:rsidRPr="00CE2C61">
        <w:rPr>
          <w:rFonts w:cs="Arial"/>
          <w:szCs w:val="20"/>
          <w:lang w:val="en-IN"/>
        </w:rPr>
        <w:t>metadata:</w:t>
      </w:r>
    </w:p>
    <w:p w:rsidRPr="00CE2C61" w:rsidR="00CE2C61" w:rsidP="00CE2C61" w:rsidRDefault="00CE2C61" w14:paraId="552B7668" w14:textId="77777777">
      <w:pPr>
        <w:rPr>
          <w:rFonts w:cs="Arial"/>
          <w:szCs w:val="20"/>
          <w:lang w:val="en-IN"/>
        </w:rPr>
      </w:pPr>
      <w:r w:rsidRPr="00CE2C61">
        <w:rPr>
          <w:rFonts w:cs="Arial"/>
          <w:szCs w:val="20"/>
          <w:lang w:val="en-IN"/>
        </w:rPr>
        <w:t>  name: web-mount</w:t>
      </w:r>
    </w:p>
    <w:p w:rsidRPr="00CE2C61" w:rsidR="00CE2C61" w:rsidP="00CE2C61" w:rsidRDefault="00CE2C61" w14:paraId="7F6A661E" w14:textId="77777777">
      <w:pPr>
        <w:rPr>
          <w:rFonts w:cs="Arial"/>
          <w:szCs w:val="20"/>
          <w:lang w:val="en-IN"/>
        </w:rPr>
      </w:pPr>
      <w:r w:rsidRPr="00CE2C61">
        <w:rPr>
          <w:rFonts w:cs="Arial"/>
          <w:szCs w:val="20"/>
          <w:lang w:val="en-IN"/>
        </w:rPr>
        <w:t>  namespace: my-app</w:t>
      </w:r>
    </w:p>
    <w:p w:rsidRPr="00CE2C61" w:rsidR="00CE2C61" w:rsidP="00CE2C61" w:rsidRDefault="00CE2C61" w14:paraId="2FDC9425" w14:textId="77777777">
      <w:pPr>
        <w:rPr>
          <w:rFonts w:cs="Arial"/>
          <w:szCs w:val="20"/>
          <w:lang w:val="en-IN"/>
        </w:rPr>
      </w:pPr>
      <w:r w:rsidRPr="00CE2C61">
        <w:rPr>
          <w:rFonts w:cs="Arial"/>
          <w:szCs w:val="20"/>
          <w:lang w:val="en-IN"/>
        </w:rPr>
        <w:t>spec:</w:t>
      </w:r>
    </w:p>
    <w:p w:rsidRPr="00CE2C61" w:rsidR="00CE2C61" w:rsidP="00CE2C61" w:rsidRDefault="00CE2C61" w14:paraId="3C2C2409" w14:textId="77777777">
      <w:pPr>
        <w:rPr>
          <w:rFonts w:cs="Arial"/>
          <w:szCs w:val="20"/>
          <w:lang w:val="en-IN"/>
        </w:rPr>
      </w:pPr>
      <w:r w:rsidRPr="00CE2C61">
        <w:rPr>
          <w:rFonts w:cs="Arial"/>
          <w:szCs w:val="20"/>
          <w:lang w:val="en-IN"/>
        </w:rPr>
        <w:t>  replicas: 1</w:t>
      </w:r>
    </w:p>
    <w:p w:rsidRPr="00CE2C61" w:rsidR="00CE2C61" w:rsidP="00CE2C61" w:rsidRDefault="00CE2C61" w14:paraId="046F49E3" w14:textId="77777777">
      <w:pPr>
        <w:rPr>
          <w:rFonts w:cs="Arial"/>
          <w:szCs w:val="20"/>
          <w:lang w:val="en-IN"/>
        </w:rPr>
      </w:pPr>
      <w:r w:rsidRPr="00CE2C61">
        <w:rPr>
          <w:rFonts w:cs="Arial"/>
          <w:szCs w:val="20"/>
          <w:lang w:val="en-IN"/>
        </w:rPr>
        <w:t>  selector:</w:t>
      </w:r>
    </w:p>
    <w:p w:rsidRPr="00CE2C61" w:rsidR="00CE2C61" w:rsidP="00CE2C61" w:rsidRDefault="00CE2C61" w14:paraId="3C722A0F" w14:textId="77777777">
      <w:pPr>
        <w:rPr>
          <w:rFonts w:cs="Arial"/>
          <w:szCs w:val="20"/>
          <w:lang w:val="en-IN"/>
        </w:rPr>
      </w:pPr>
      <w:r w:rsidRPr="00CE2C61">
        <w:rPr>
          <w:rFonts w:cs="Arial"/>
          <w:szCs w:val="20"/>
          <w:lang w:val="en-IN"/>
        </w:rPr>
        <w:t xml:space="preserve">    </w:t>
      </w:r>
      <w:proofErr w:type="spellStart"/>
      <w:r w:rsidRPr="00CE2C61">
        <w:rPr>
          <w:rFonts w:cs="Arial"/>
          <w:szCs w:val="20"/>
          <w:lang w:val="en-IN"/>
        </w:rPr>
        <w:t>matchLabels</w:t>
      </w:r>
      <w:proofErr w:type="spellEnd"/>
      <w:r w:rsidRPr="00CE2C61">
        <w:rPr>
          <w:rFonts w:cs="Arial"/>
          <w:szCs w:val="20"/>
          <w:lang w:val="en-IN"/>
        </w:rPr>
        <w:t>:</w:t>
      </w:r>
    </w:p>
    <w:p w:rsidRPr="00CE2C61" w:rsidR="00CE2C61" w:rsidP="00CE2C61" w:rsidRDefault="00CE2C61" w14:paraId="02C45BD1" w14:textId="77777777">
      <w:pPr>
        <w:rPr>
          <w:rFonts w:cs="Arial"/>
          <w:szCs w:val="20"/>
          <w:lang w:val="en-IN"/>
        </w:rPr>
      </w:pPr>
      <w:r w:rsidRPr="00CE2C61">
        <w:rPr>
          <w:rFonts w:cs="Arial"/>
          <w:szCs w:val="20"/>
          <w:lang w:val="en-IN"/>
        </w:rPr>
        <w:t>      app: web-mount</w:t>
      </w:r>
    </w:p>
    <w:p w:rsidRPr="00CE2C61" w:rsidR="00CE2C61" w:rsidP="00CE2C61" w:rsidRDefault="00CE2C61" w14:paraId="420316A6" w14:textId="77777777">
      <w:pPr>
        <w:rPr>
          <w:rFonts w:cs="Arial"/>
          <w:szCs w:val="20"/>
          <w:lang w:val="en-IN"/>
        </w:rPr>
      </w:pPr>
      <w:r w:rsidRPr="00CE2C61">
        <w:rPr>
          <w:rFonts w:cs="Arial"/>
          <w:szCs w:val="20"/>
          <w:lang w:val="en-IN"/>
        </w:rPr>
        <w:t>  template:</w:t>
      </w:r>
    </w:p>
    <w:p w:rsidRPr="00CE2C61" w:rsidR="00CE2C61" w:rsidP="00CE2C61" w:rsidRDefault="00CE2C61" w14:paraId="0B88C137" w14:textId="77777777">
      <w:pPr>
        <w:rPr>
          <w:rFonts w:cs="Arial"/>
          <w:szCs w:val="20"/>
          <w:lang w:val="en-IN"/>
        </w:rPr>
      </w:pPr>
      <w:r w:rsidRPr="00CE2C61">
        <w:rPr>
          <w:rFonts w:cs="Arial"/>
          <w:szCs w:val="20"/>
          <w:lang w:val="en-IN"/>
        </w:rPr>
        <w:t>    metadata:</w:t>
      </w:r>
    </w:p>
    <w:p w:rsidRPr="00CE2C61" w:rsidR="00CE2C61" w:rsidP="00CE2C61" w:rsidRDefault="00CE2C61" w14:paraId="18691C78" w14:textId="77777777">
      <w:pPr>
        <w:rPr>
          <w:rFonts w:cs="Arial"/>
          <w:szCs w:val="20"/>
          <w:lang w:val="en-IN"/>
        </w:rPr>
      </w:pPr>
      <w:r w:rsidRPr="00CE2C61">
        <w:rPr>
          <w:rFonts w:cs="Arial"/>
          <w:szCs w:val="20"/>
          <w:lang w:val="en-IN"/>
        </w:rPr>
        <w:t>      labels:</w:t>
      </w:r>
    </w:p>
    <w:p w:rsidRPr="00CE2C61" w:rsidR="00CE2C61" w:rsidP="00CE2C61" w:rsidRDefault="00CE2C61" w14:paraId="1375F7FF" w14:textId="77777777">
      <w:pPr>
        <w:rPr>
          <w:rFonts w:cs="Arial"/>
          <w:szCs w:val="20"/>
          <w:lang w:val="en-IN"/>
        </w:rPr>
      </w:pPr>
      <w:r w:rsidRPr="00CE2C61">
        <w:rPr>
          <w:rFonts w:cs="Arial"/>
          <w:szCs w:val="20"/>
          <w:lang w:val="en-IN"/>
        </w:rPr>
        <w:t>        app: web-mount</w:t>
      </w:r>
    </w:p>
    <w:p w:rsidRPr="00CE2C61" w:rsidR="00CE2C61" w:rsidP="00CE2C61" w:rsidRDefault="00CE2C61" w14:paraId="2FB7A14B" w14:textId="77777777">
      <w:pPr>
        <w:rPr>
          <w:rFonts w:cs="Arial"/>
          <w:szCs w:val="20"/>
          <w:lang w:val="en-IN"/>
        </w:rPr>
      </w:pPr>
      <w:r w:rsidRPr="00CE2C61">
        <w:rPr>
          <w:rFonts w:cs="Arial"/>
          <w:szCs w:val="20"/>
          <w:lang w:val="en-IN"/>
        </w:rPr>
        <w:t>    spec:</w:t>
      </w:r>
    </w:p>
    <w:p w:rsidRPr="00CE2C61" w:rsidR="00CE2C61" w:rsidP="00CE2C61" w:rsidRDefault="00CE2C61" w14:paraId="32B381CE" w14:textId="77777777">
      <w:pPr>
        <w:rPr>
          <w:rFonts w:cs="Arial"/>
          <w:szCs w:val="20"/>
          <w:lang w:val="en-IN"/>
        </w:rPr>
      </w:pPr>
      <w:r w:rsidRPr="00CE2C61">
        <w:rPr>
          <w:rFonts w:cs="Arial"/>
          <w:szCs w:val="20"/>
          <w:lang w:val="en-IN"/>
        </w:rPr>
        <w:t>      containers:</w:t>
      </w:r>
    </w:p>
    <w:p w:rsidRPr="00CE2C61" w:rsidR="00CE2C61" w:rsidP="00CE2C61" w:rsidRDefault="00CE2C61" w14:paraId="2B878139" w14:textId="77777777">
      <w:pPr>
        <w:rPr>
          <w:rFonts w:cs="Arial"/>
          <w:szCs w:val="20"/>
          <w:lang w:val="en-IN"/>
        </w:rPr>
      </w:pPr>
      <w:r w:rsidRPr="00CE2C61">
        <w:rPr>
          <w:rFonts w:cs="Arial"/>
          <w:szCs w:val="20"/>
          <w:lang w:val="en-IN"/>
        </w:rPr>
        <w:t>      - name: web</w:t>
      </w:r>
    </w:p>
    <w:p w:rsidRPr="00CE2C61" w:rsidR="00CE2C61" w:rsidP="00CE2C61" w:rsidRDefault="00CE2C61" w14:paraId="087522D4" w14:textId="77777777">
      <w:pPr>
        <w:rPr>
          <w:rFonts w:cs="Arial"/>
          <w:szCs w:val="20"/>
          <w:lang w:val="en-IN"/>
        </w:rPr>
      </w:pPr>
      <w:r w:rsidRPr="00CE2C61">
        <w:rPr>
          <w:rFonts w:cs="Arial"/>
          <w:szCs w:val="20"/>
          <w:lang w:val="en-IN"/>
        </w:rPr>
        <w:t>        image: quay.io/org/</w:t>
      </w:r>
      <w:proofErr w:type="spellStart"/>
      <w:r w:rsidRPr="00CE2C61">
        <w:rPr>
          <w:rFonts w:cs="Arial"/>
          <w:szCs w:val="20"/>
          <w:lang w:val="en-IN"/>
        </w:rPr>
        <w:t>web:latest</w:t>
      </w:r>
      <w:proofErr w:type="spellEnd"/>
    </w:p>
    <w:p w:rsidRPr="00CE2C61" w:rsidR="00CE2C61" w:rsidP="00CE2C61" w:rsidRDefault="00CE2C61" w14:paraId="10C5DE8F" w14:textId="77777777">
      <w:pPr>
        <w:rPr>
          <w:rFonts w:cs="Arial"/>
          <w:szCs w:val="20"/>
          <w:lang w:val="en-IN"/>
        </w:rPr>
      </w:pPr>
      <w:r w:rsidRPr="00CE2C61">
        <w:rPr>
          <w:rFonts w:cs="Arial"/>
          <w:szCs w:val="20"/>
          <w:lang w:val="en-IN"/>
        </w:rPr>
        <w:t xml:space="preserve">        </w:t>
      </w:r>
      <w:proofErr w:type="spellStart"/>
      <w:r w:rsidRPr="00CE2C61">
        <w:rPr>
          <w:rFonts w:cs="Arial"/>
          <w:szCs w:val="20"/>
          <w:lang w:val="en-IN"/>
        </w:rPr>
        <w:t>volumeMounts</w:t>
      </w:r>
      <w:proofErr w:type="spellEnd"/>
      <w:r w:rsidRPr="00CE2C61">
        <w:rPr>
          <w:rFonts w:cs="Arial"/>
          <w:szCs w:val="20"/>
          <w:lang w:val="en-IN"/>
        </w:rPr>
        <w:t>:</w:t>
      </w:r>
    </w:p>
    <w:p w:rsidRPr="00CE2C61" w:rsidR="00CE2C61" w:rsidP="00CE2C61" w:rsidRDefault="00CE2C61" w14:paraId="11F7C8A0" w14:textId="77777777">
      <w:pPr>
        <w:rPr>
          <w:rFonts w:cs="Arial"/>
          <w:szCs w:val="20"/>
          <w:lang w:val="en-IN"/>
        </w:rPr>
      </w:pPr>
      <w:r w:rsidRPr="00CE2C61">
        <w:rPr>
          <w:rFonts w:cs="Arial"/>
          <w:szCs w:val="20"/>
          <w:lang w:val="en-IN"/>
        </w:rPr>
        <w:t>        - name: secret-vol</w:t>
      </w:r>
    </w:p>
    <w:p w:rsidRPr="00CE2C61" w:rsidR="00CE2C61" w:rsidP="00CE2C61" w:rsidRDefault="00CE2C61" w14:paraId="69D87033" w14:textId="77777777">
      <w:pPr>
        <w:rPr>
          <w:rFonts w:cs="Arial"/>
          <w:szCs w:val="20"/>
          <w:lang w:val="en-IN"/>
        </w:rPr>
      </w:pPr>
      <w:r w:rsidRPr="00CE2C61">
        <w:rPr>
          <w:rFonts w:cs="Arial"/>
          <w:szCs w:val="20"/>
          <w:lang w:val="en-IN"/>
        </w:rPr>
        <w:t xml:space="preserve">          </w:t>
      </w:r>
      <w:proofErr w:type="spellStart"/>
      <w:r w:rsidRPr="00CE2C61">
        <w:rPr>
          <w:rFonts w:cs="Arial"/>
          <w:szCs w:val="20"/>
          <w:lang w:val="en-IN"/>
        </w:rPr>
        <w:t>mountPath</w:t>
      </w:r>
      <w:proofErr w:type="spellEnd"/>
      <w:r w:rsidRPr="00CE2C61">
        <w:rPr>
          <w:rFonts w:cs="Arial"/>
          <w:szCs w:val="20"/>
          <w:lang w:val="en-IN"/>
        </w:rPr>
        <w:t>: /etc/app/creds</w:t>
      </w:r>
    </w:p>
    <w:p w:rsidRPr="00CE2C61" w:rsidR="00CE2C61" w:rsidP="00CE2C61" w:rsidRDefault="00CE2C61" w14:paraId="2F5538B5" w14:textId="77777777">
      <w:pPr>
        <w:rPr>
          <w:rFonts w:cs="Arial"/>
          <w:szCs w:val="20"/>
          <w:lang w:val="en-IN"/>
        </w:rPr>
      </w:pPr>
      <w:r w:rsidRPr="00CE2C61">
        <w:rPr>
          <w:rFonts w:cs="Arial"/>
          <w:szCs w:val="20"/>
          <w:lang w:val="en-IN"/>
        </w:rPr>
        <w:t xml:space="preserve">          </w:t>
      </w:r>
      <w:proofErr w:type="spellStart"/>
      <w:r w:rsidRPr="00CE2C61">
        <w:rPr>
          <w:rFonts w:cs="Arial"/>
          <w:szCs w:val="20"/>
          <w:lang w:val="en-IN"/>
        </w:rPr>
        <w:t>readOnly</w:t>
      </w:r>
      <w:proofErr w:type="spellEnd"/>
      <w:r w:rsidRPr="00CE2C61">
        <w:rPr>
          <w:rFonts w:cs="Arial"/>
          <w:szCs w:val="20"/>
          <w:lang w:val="en-IN"/>
        </w:rPr>
        <w:t>: true</w:t>
      </w:r>
    </w:p>
    <w:p w:rsidRPr="00CE2C61" w:rsidR="00CE2C61" w:rsidP="00CE2C61" w:rsidRDefault="00CE2C61" w14:paraId="736D4BF8" w14:textId="77777777">
      <w:pPr>
        <w:rPr>
          <w:rFonts w:cs="Arial"/>
          <w:szCs w:val="20"/>
          <w:lang w:val="en-IN"/>
        </w:rPr>
      </w:pPr>
      <w:r w:rsidRPr="00CE2C61">
        <w:rPr>
          <w:rFonts w:cs="Arial"/>
          <w:szCs w:val="20"/>
          <w:lang w:val="en-IN"/>
        </w:rPr>
        <w:t>      volumes:</w:t>
      </w:r>
    </w:p>
    <w:p w:rsidRPr="00CE2C61" w:rsidR="00CE2C61" w:rsidP="00CE2C61" w:rsidRDefault="00CE2C61" w14:paraId="43086F97" w14:textId="77777777">
      <w:pPr>
        <w:rPr>
          <w:rFonts w:cs="Arial"/>
          <w:szCs w:val="20"/>
          <w:lang w:val="en-IN"/>
        </w:rPr>
      </w:pPr>
      <w:r w:rsidRPr="00CE2C61">
        <w:rPr>
          <w:rFonts w:cs="Arial"/>
          <w:szCs w:val="20"/>
          <w:lang w:val="en-IN"/>
        </w:rPr>
        <w:t>      - name: secret-vol</w:t>
      </w:r>
    </w:p>
    <w:p w:rsidRPr="00CE2C61" w:rsidR="00CE2C61" w:rsidP="00CE2C61" w:rsidRDefault="00CE2C61" w14:paraId="35ADCF7E" w14:textId="77777777">
      <w:pPr>
        <w:rPr>
          <w:rFonts w:cs="Arial"/>
          <w:szCs w:val="20"/>
          <w:lang w:val="en-IN"/>
        </w:rPr>
      </w:pPr>
      <w:r w:rsidRPr="00CE2C61">
        <w:rPr>
          <w:rFonts w:cs="Arial"/>
          <w:szCs w:val="20"/>
          <w:lang w:val="en-IN"/>
        </w:rPr>
        <w:t>        secret:</w:t>
      </w:r>
    </w:p>
    <w:p w:rsidRPr="00CE2C61" w:rsidR="00CE2C61" w:rsidP="00CE2C61" w:rsidRDefault="00CE2C61" w14:paraId="67FDF43B" w14:textId="77777777">
      <w:pPr>
        <w:rPr>
          <w:rFonts w:cs="Arial"/>
          <w:szCs w:val="20"/>
          <w:lang w:val="en-IN"/>
        </w:rPr>
      </w:pPr>
      <w:r w:rsidRPr="00CE2C61">
        <w:rPr>
          <w:rFonts w:cs="Arial"/>
          <w:szCs w:val="20"/>
          <w:lang w:val="en-IN"/>
        </w:rPr>
        <w:t xml:space="preserve">          </w:t>
      </w:r>
      <w:proofErr w:type="spellStart"/>
      <w:r w:rsidRPr="00CE2C61">
        <w:rPr>
          <w:rFonts w:cs="Arial"/>
          <w:szCs w:val="20"/>
          <w:lang w:val="en-IN"/>
        </w:rPr>
        <w:t>secretName</w:t>
      </w:r>
      <w:proofErr w:type="spellEnd"/>
      <w:r w:rsidRPr="00CE2C61">
        <w:rPr>
          <w:rFonts w:cs="Arial"/>
          <w:szCs w:val="20"/>
          <w:lang w:val="en-IN"/>
        </w:rPr>
        <w:t>: app-config-secret</w:t>
      </w:r>
    </w:p>
    <w:p w:rsidRPr="00CE2C61" w:rsidR="00CE2C61" w:rsidP="00CE2C61" w:rsidRDefault="00CE2C61" w14:paraId="148F6503" w14:textId="77777777">
      <w:pPr>
        <w:rPr>
          <w:rFonts w:cs="Arial"/>
          <w:szCs w:val="20"/>
          <w:lang w:val="en-IN"/>
        </w:rPr>
      </w:pPr>
      <w:r w:rsidRPr="00CE2C61">
        <w:rPr>
          <w:rFonts w:cs="Arial"/>
          <w:szCs w:val="20"/>
          <w:lang w:val="en-IN"/>
        </w:rPr>
        <w:t xml:space="preserve">          </w:t>
      </w:r>
      <w:proofErr w:type="spellStart"/>
      <w:r w:rsidRPr="00CE2C61">
        <w:rPr>
          <w:rFonts w:cs="Arial"/>
          <w:szCs w:val="20"/>
          <w:lang w:val="en-IN"/>
        </w:rPr>
        <w:t>defaultMode</w:t>
      </w:r>
      <w:proofErr w:type="spellEnd"/>
      <w:r w:rsidRPr="00CE2C61">
        <w:rPr>
          <w:rFonts w:cs="Arial"/>
          <w:szCs w:val="20"/>
          <w:lang w:val="en-IN"/>
        </w:rPr>
        <w:t>: 0400           # file permissions</w:t>
      </w:r>
    </w:p>
    <w:p w:rsidRPr="00CE2C61" w:rsidR="00CE2C61" w:rsidP="00CE2C61" w:rsidRDefault="00CE2C61" w14:paraId="5C22D4F1" w14:textId="77777777">
      <w:pPr>
        <w:rPr>
          <w:rFonts w:cs="Arial"/>
          <w:szCs w:val="20"/>
          <w:lang w:val="en-IN"/>
        </w:rPr>
      </w:pPr>
      <w:r w:rsidRPr="00CE2C61">
        <w:rPr>
          <w:rFonts w:cs="Arial"/>
          <w:szCs w:val="20"/>
          <w:lang w:val="en-IN"/>
        </w:rPr>
        <w:t>          items:</w:t>
      </w:r>
    </w:p>
    <w:p w:rsidRPr="00CE2C61" w:rsidR="00CE2C61" w:rsidP="00CE2C61" w:rsidRDefault="00CE2C61" w14:paraId="3F500BE0" w14:textId="77777777">
      <w:pPr>
        <w:rPr>
          <w:rFonts w:cs="Arial"/>
          <w:szCs w:val="20"/>
          <w:lang w:val="en-IN"/>
        </w:rPr>
      </w:pPr>
      <w:r w:rsidRPr="00CE2C61">
        <w:rPr>
          <w:rFonts w:cs="Arial"/>
          <w:szCs w:val="20"/>
          <w:lang w:val="en-IN"/>
        </w:rPr>
        <w:t>          - key: DB_USERNAME</w:t>
      </w:r>
    </w:p>
    <w:p w:rsidRPr="00CE2C61" w:rsidR="00CE2C61" w:rsidP="00CE2C61" w:rsidRDefault="00CE2C61" w14:paraId="7CE4608B" w14:textId="77777777">
      <w:pPr>
        <w:rPr>
          <w:rFonts w:cs="Arial"/>
          <w:szCs w:val="20"/>
          <w:lang w:val="en-IN"/>
        </w:rPr>
      </w:pPr>
      <w:r w:rsidRPr="00CE2C61">
        <w:rPr>
          <w:rFonts w:cs="Arial"/>
          <w:szCs w:val="20"/>
          <w:lang w:val="en-IN"/>
        </w:rPr>
        <w:t xml:space="preserve">            path: </w:t>
      </w:r>
      <w:proofErr w:type="spellStart"/>
      <w:r w:rsidRPr="00CE2C61">
        <w:rPr>
          <w:rFonts w:cs="Arial"/>
          <w:szCs w:val="20"/>
          <w:lang w:val="en-IN"/>
        </w:rPr>
        <w:t>db_user</w:t>
      </w:r>
      <w:proofErr w:type="spellEnd"/>
    </w:p>
    <w:p w:rsidRPr="00CE2C61" w:rsidR="00CE2C61" w:rsidP="00CE2C61" w:rsidRDefault="00CE2C61" w14:paraId="6058C255" w14:textId="77777777">
      <w:pPr>
        <w:rPr>
          <w:rFonts w:cs="Arial"/>
          <w:szCs w:val="20"/>
          <w:lang w:val="en-IN"/>
        </w:rPr>
      </w:pPr>
      <w:r w:rsidRPr="00CE2C61">
        <w:rPr>
          <w:rFonts w:cs="Arial"/>
          <w:szCs w:val="20"/>
          <w:lang w:val="en-IN"/>
        </w:rPr>
        <w:t>          - key: DB_PASSWORD</w:t>
      </w:r>
    </w:p>
    <w:p w:rsidRPr="00CE2C61" w:rsidR="00CE2C61" w:rsidP="00CE2C61" w:rsidRDefault="00CE2C61" w14:paraId="4824313D" w14:textId="77777777">
      <w:pPr>
        <w:rPr>
          <w:rFonts w:cs="Arial"/>
          <w:szCs w:val="20"/>
          <w:lang w:val="en-IN"/>
        </w:rPr>
      </w:pPr>
      <w:r w:rsidRPr="00CE2C61">
        <w:rPr>
          <w:rFonts w:cs="Arial"/>
          <w:szCs w:val="20"/>
          <w:lang w:val="en-IN"/>
        </w:rPr>
        <w:t xml:space="preserve">            path: </w:t>
      </w:r>
      <w:proofErr w:type="spellStart"/>
      <w:r w:rsidRPr="00CE2C61">
        <w:rPr>
          <w:rFonts w:cs="Arial"/>
          <w:szCs w:val="20"/>
          <w:lang w:val="en-IN"/>
        </w:rPr>
        <w:t>db_pass</w:t>
      </w:r>
      <w:proofErr w:type="spellEnd"/>
    </w:p>
    <w:p w:rsidR="00F03CB9" w:rsidP="00F03CB9" w:rsidRDefault="00F03CB9" w14:paraId="6F55C9C4" w14:textId="77777777">
      <w:pPr>
        <w:rPr>
          <w:rFonts w:cs="Arial"/>
          <w:szCs w:val="20"/>
        </w:rPr>
      </w:pPr>
    </w:p>
    <w:p w:rsidR="00CE2C61" w:rsidP="00F03CB9" w:rsidRDefault="00CE2C61" w14:paraId="3A6DA4B7" w14:textId="77777777">
      <w:pPr>
        <w:rPr>
          <w:rFonts w:cs="Arial"/>
          <w:szCs w:val="20"/>
        </w:rPr>
      </w:pPr>
    </w:p>
    <w:p w:rsidRPr="0009635C" w:rsidR="00CE2C61" w:rsidP="00F03CB9" w:rsidRDefault="00CE2C61" w14:paraId="22F77A10" w14:textId="20C56651">
      <w:pPr>
        <w:rPr>
          <w:rFonts w:cs="Arial"/>
          <w:szCs w:val="20"/>
        </w:rPr>
      </w:pPr>
      <w:r>
        <w:rPr>
          <w:rFonts w:cs="Arial"/>
          <w:szCs w:val="20"/>
        </w:rPr>
        <w:t xml:space="preserve">2)  Image </w:t>
      </w:r>
      <w:proofErr w:type="spellStart"/>
      <w:r>
        <w:rPr>
          <w:rFonts w:cs="Arial"/>
          <w:szCs w:val="20"/>
        </w:rPr>
        <w:t>Regsitry</w:t>
      </w:r>
      <w:proofErr w:type="spellEnd"/>
      <w:r>
        <w:rPr>
          <w:rFonts w:cs="Arial"/>
          <w:szCs w:val="20"/>
        </w:rPr>
        <w:t xml:space="preserve"> Secret:- Used to pull the image from image registry</w:t>
      </w:r>
    </w:p>
    <w:p w:rsidR="00192BB5" w:rsidP="00F3719C" w:rsidRDefault="00192BB5" w14:paraId="066A0996" w14:textId="77777777">
      <w:pPr>
        <w:rPr>
          <w:lang w:val="en-IN"/>
        </w:rPr>
      </w:pPr>
    </w:p>
    <w:p w:rsidR="00CE2C61" w:rsidP="00F3719C" w:rsidRDefault="00CE2C61" w14:paraId="33F3C736" w14:textId="0A157F5E">
      <w:pPr>
        <w:rPr>
          <w:lang w:val="en-IN"/>
        </w:rPr>
      </w:pPr>
      <w:r>
        <w:rPr>
          <w:lang w:val="en-IN"/>
        </w:rPr>
        <w:t>Secret:</w:t>
      </w:r>
    </w:p>
    <w:p w:rsidR="00CE2C61" w:rsidP="00F3719C" w:rsidRDefault="00CE2C61" w14:paraId="7714B668" w14:textId="77777777">
      <w:pPr>
        <w:rPr>
          <w:lang w:val="en-IN"/>
        </w:rPr>
      </w:pPr>
    </w:p>
    <w:p w:rsidRPr="00CE2C61" w:rsidR="00CE2C61" w:rsidP="00CE2C61" w:rsidRDefault="00CE2C61" w14:paraId="3D92150E" w14:textId="77777777">
      <w:pPr>
        <w:rPr>
          <w:lang w:val="en-IN"/>
        </w:rPr>
      </w:pPr>
      <w:proofErr w:type="spellStart"/>
      <w:r w:rsidRPr="00CE2C61">
        <w:rPr>
          <w:lang w:val="en-IN"/>
        </w:rPr>
        <w:t>apiVersion</w:t>
      </w:r>
      <w:proofErr w:type="spellEnd"/>
      <w:r w:rsidRPr="00CE2C61">
        <w:rPr>
          <w:lang w:val="en-IN"/>
        </w:rPr>
        <w:t>: v1</w:t>
      </w:r>
    </w:p>
    <w:p w:rsidRPr="00CE2C61" w:rsidR="00CE2C61" w:rsidP="00CE2C61" w:rsidRDefault="00CE2C61" w14:paraId="283E7D26" w14:textId="77777777">
      <w:pPr>
        <w:rPr>
          <w:lang w:val="en-IN"/>
        </w:rPr>
      </w:pPr>
      <w:r w:rsidRPr="00CE2C61">
        <w:rPr>
          <w:lang w:val="en-IN"/>
        </w:rPr>
        <w:t>kind: Secret</w:t>
      </w:r>
    </w:p>
    <w:p w:rsidRPr="00CE2C61" w:rsidR="00CE2C61" w:rsidP="00CE2C61" w:rsidRDefault="00CE2C61" w14:paraId="0053E417" w14:textId="77777777">
      <w:pPr>
        <w:rPr>
          <w:lang w:val="en-IN"/>
        </w:rPr>
      </w:pPr>
      <w:r w:rsidRPr="00CE2C61">
        <w:rPr>
          <w:lang w:val="en-IN"/>
        </w:rPr>
        <w:t>metadata:</w:t>
      </w:r>
    </w:p>
    <w:p w:rsidRPr="00CE2C61" w:rsidR="00CE2C61" w:rsidP="00CE2C61" w:rsidRDefault="00CE2C61" w14:paraId="2D61EC32" w14:textId="77777777">
      <w:pPr>
        <w:rPr>
          <w:lang w:val="en-IN"/>
        </w:rPr>
      </w:pPr>
      <w:r w:rsidRPr="00CE2C61">
        <w:rPr>
          <w:lang w:val="en-IN"/>
        </w:rPr>
        <w:t xml:space="preserve">  name: </w:t>
      </w:r>
      <w:proofErr w:type="spellStart"/>
      <w:r w:rsidRPr="00CE2C61">
        <w:rPr>
          <w:lang w:val="en-IN"/>
        </w:rPr>
        <w:t>regcred</w:t>
      </w:r>
      <w:proofErr w:type="spellEnd"/>
    </w:p>
    <w:p w:rsidRPr="00CE2C61" w:rsidR="00CE2C61" w:rsidP="00CE2C61" w:rsidRDefault="00CE2C61" w14:paraId="20AF0997" w14:textId="77777777">
      <w:pPr>
        <w:rPr>
          <w:lang w:val="en-IN"/>
        </w:rPr>
      </w:pPr>
      <w:r w:rsidRPr="00CE2C61">
        <w:rPr>
          <w:lang w:val="en-IN"/>
        </w:rPr>
        <w:t>  namespace: my-app</w:t>
      </w:r>
    </w:p>
    <w:p w:rsidRPr="00CE2C61" w:rsidR="00CE2C61" w:rsidP="00CE2C61" w:rsidRDefault="00CE2C61" w14:paraId="760FBC65" w14:textId="77777777">
      <w:pPr>
        <w:rPr>
          <w:lang w:val="en-IN"/>
        </w:rPr>
      </w:pPr>
      <w:r w:rsidRPr="00CE2C61">
        <w:rPr>
          <w:lang w:val="en-IN"/>
        </w:rPr>
        <w:t>type: kubernetes.io/</w:t>
      </w:r>
      <w:proofErr w:type="spellStart"/>
      <w:r w:rsidRPr="00CE2C61">
        <w:rPr>
          <w:lang w:val="en-IN"/>
        </w:rPr>
        <w:t>dockerconfigjson</w:t>
      </w:r>
      <w:proofErr w:type="spellEnd"/>
    </w:p>
    <w:p w:rsidRPr="00CE2C61" w:rsidR="00CE2C61" w:rsidP="00CE2C61" w:rsidRDefault="00CE2C61" w14:paraId="54BB6706" w14:textId="77777777">
      <w:pPr>
        <w:rPr>
          <w:lang w:val="en-IN"/>
        </w:rPr>
      </w:pPr>
      <w:r w:rsidRPr="00CE2C61">
        <w:rPr>
          <w:lang w:val="en-IN"/>
        </w:rPr>
        <w:t>data:</w:t>
      </w:r>
    </w:p>
    <w:p w:rsidRPr="00CE2C61" w:rsidR="00CE2C61" w:rsidP="00CE2C61" w:rsidRDefault="00CE2C61" w14:paraId="346C4698" w14:textId="77777777">
      <w:pPr>
        <w:rPr>
          <w:lang w:val="en-IN"/>
        </w:rPr>
      </w:pPr>
      <w:r w:rsidRPr="6A715985">
        <w:rPr>
          <w:lang w:val="en-IN"/>
        </w:rPr>
        <w:t>  .dockerconfigjson: &lt;base64-of-{"auths":{"registry.example.com":{"username":"u","password":"p","auth":"dTpw"}}}&gt;</w:t>
      </w:r>
    </w:p>
    <w:p w:rsidR="00CE2C61" w:rsidP="00F3719C" w:rsidRDefault="00CE2C61" w14:paraId="471153C2" w14:textId="77777777">
      <w:pPr>
        <w:rPr>
          <w:lang w:val="en-IN"/>
        </w:rPr>
      </w:pPr>
    </w:p>
    <w:p w:rsidR="00CE2C61" w:rsidP="00F3719C" w:rsidRDefault="00CE2C61" w14:paraId="0529022D" w14:textId="32B00946">
      <w:pPr>
        <w:rPr>
          <w:lang w:val="en-IN"/>
        </w:rPr>
      </w:pPr>
      <w:r>
        <w:rPr>
          <w:lang w:val="en-IN"/>
        </w:rPr>
        <w:t>Attach to SA and use in deployments</w:t>
      </w:r>
    </w:p>
    <w:p w:rsidR="00CE2C61" w:rsidP="00F3719C" w:rsidRDefault="00CE2C61" w14:paraId="618069F2" w14:textId="77777777">
      <w:pPr>
        <w:rPr>
          <w:lang w:val="en-IN"/>
        </w:rPr>
      </w:pPr>
    </w:p>
    <w:p w:rsidRPr="00CE2C61" w:rsidR="00CE2C61" w:rsidP="00CE2C61" w:rsidRDefault="00CE2C61" w14:paraId="0A1BD11F" w14:textId="77777777">
      <w:pPr>
        <w:rPr>
          <w:lang w:val="en-IN"/>
        </w:rPr>
      </w:pPr>
      <w:proofErr w:type="spellStart"/>
      <w:r w:rsidRPr="00CE2C61">
        <w:rPr>
          <w:lang w:val="en-IN"/>
        </w:rPr>
        <w:t>apiVersion</w:t>
      </w:r>
      <w:proofErr w:type="spellEnd"/>
      <w:r w:rsidRPr="00CE2C61">
        <w:rPr>
          <w:lang w:val="en-IN"/>
        </w:rPr>
        <w:t>: v1</w:t>
      </w:r>
    </w:p>
    <w:p w:rsidRPr="00CE2C61" w:rsidR="00CE2C61" w:rsidP="00CE2C61" w:rsidRDefault="00CE2C61" w14:paraId="6832406A" w14:textId="77777777">
      <w:pPr>
        <w:rPr>
          <w:lang w:val="en-IN"/>
        </w:rPr>
      </w:pPr>
      <w:r w:rsidRPr="00CE2C61">
        <w:rPr>
          <w:lang w:val="en-IN"/>
        </w:rPr>
        <w:t xml:space="preserve">kind: </w:t>
      </w:r>
      <w:proofErr w:type="spellStart"/>
      <w:r w:rsidRPr="00CE2C61">
        <w:rPr>
          <w:lang w:val="en-IN"/>
        </w:rPr>
        <w:t>ServiceAccount</w:t>
      </w:r>
      <w:proofErr w:type="spellEnd"/>
    </w:p>
    <w:p w:rsidRPr="00CE2C61" w:rsidR="00CE2C61" w:rsidP="00CE2C61" w:rsidRDefault="00CE2C61" w14:paraId="6ADE1E83" w14:textId="77777777">
      <w:pPr>
        <w:rPr>
          <w:lang w:val="en-IN"/>
        </w:rPr>
      </w:pPr>
      <w:r w:rsidRPr="00CE2C61">
        <w:rPr>
          <w:lang w:val="en-IN"/>
        </w:rPr>
        <w:t>metadata:</w:t>
      </w:r>
    </w:p>
    <w:p w:rsidRPr="00CE2C61" w:rsidR="00CE2C61" w:rsidP="00CE2C61" w:rsidRDefault="00CE2C61" w14:paraId="66457907" w14:textId="77777777">
      <w:pPr>
        <w:rPr>
          <w:lang w:val="en-IN"/>
        </w:rPr>
      </w:pPr>
      <w:r w:rsidRPr="00CE2C61">
        <w:rPr>
          <w:lang w:val="en-IN"/>
        </w:rPr>
        <w:t>  name: app-</w:t>
      </w:r>
      <w:proofErr w:type="spellStart"/>
      <w:r w:rsidRPr="00CE2C61">
        <w:rPr>
          <w:lang w:val="en-IN"/>
        </w:rPr>
        <w:t>sa</w:t>
      </w:r>
      <w:proofErr w:type="spellEnd"/>
    </w:p>
    <w:p w:rsidRPr="00CE2C61" w:rsidR="00CE2C61" w:rsidP="00CE2C61" w:rsidRDefault="00CE2C61" w14:paraId="1241020C" w14:textId="77777777">
      <w:pPr>
        <w:rPr>
          <w:lang w:val="en-IN"/>
        </w:rPr>
      </w:pPr>
      <w:r w:rsidRPr="00CE2C61">
        <w:rPr>
          <w:lang w:val="en-IN"/>
        </w:rPr>
        <w:t>  namespace: my-app</w:t>
      </w:r>
    </w:p>
    <w:p w:rsidRPr="00CE2C61" w:rsidR="00CE2C61" w:rsidP="00CE2C61" w:rsidRDefault="00CE2C61" w14:paraId="62F84D8A" w14:textId="77777777">
      <w:pPr>
        <w:rPr>
          <w:lang w:val="en-IN"/>
        </w:rPr>
      </w:pPr>
      <w:proofErr w:type="spellStart"/>
      <w:r w:rsidRPr="00CE2C61">
        <w:rPr>
          <w:lang w:val="en-IN"/>
        </w:rPr>
        <w:t>imagePullSecrets</w:t>
      </w:r>
      <w:proofErr w:type="spellEnd"/>
      <w:r w:rsidRPr="00CE2C61">
        <w:rPr>
          <w:lang w:val="en-IN"/>
        </w:rPr>
        <w:t>:</w:t>
      </w:r>
    </w:p>
    <w:p w:rsidRPr="00CE2C61" w:rsidR="00CE2C61" w:rsidP="00CE2C61" w:rsidRDefault="00CE2C61" w14:paraId="6AC39666" w14:textId="77777777">
      <w:pPr>
        <w:rPr>
          <w:lang w:val="en-IN"/>
        </w:rPr>
      </w:pPr>
      <w:r w:rsidRPr="00CE2C61">
        <w:rPr>
          <w:lang w:val="en-IN"/>
        </w:rPr>
        <w:t xml:space="preserve">- name: </w:t>
      </w:r>
      <w:proofErr w:type="spellStart"/>
      <w:r w:rsidRPr="00CE2C61">
        <w:rPr>
          <w:lang w:val="en-IN"/>
        </w:rPr>
        <w:t>regcred</w:t>
      </w:r>
      <w:proofErr w:type="spellEnd"/>
    </w:p>
    <w:p w:rsidRPr="00CE2C61" w:rsidR="00CE2C61" w:rsidP="00CE2C61" w:rsidRDefault="00CE2C61" w14:paraId="6C6DBD24" w14:textId="77777777">
      <w:pPr>
        <w:rPr>
          <w:lang w:val="en-IN"/>
        </w:rPr>
      </w:pPr>
      <w:r w:rsidRPr="00CE2C61">
        <w:rPr>
          <w:lang w:val="en-IN"/>
        </w:rPr>
        <w:t>---</w:t>
      </w:r>
    </w:p>
    <w:p w:rsidRPr="00CE2C61" w:rsidR="00CE2C61" w:rsidP="00CE2C61" w:rsidRDefault="00CE2C61" w14:paraId="48FDF21B" w14:textId="77777777">
      <w:pPr>
        <w:rPr>
          <w:lang w:val="en-IN"/>
        </w:rPr>
      </w:pPr>
      <w:proofErr w:type="spellStart"/>
      <w:r w:rsidRPr="00CE2C61">
        <w:rPr>
          <w:lang w:val="en-IN"/>
        </w:rPr>
        <w:t>apiVersion</w:t>
      </w:r>
      <w:proofErr w:type="spellEnd"/>
      <w:r w:rsidRPr="00CE2C61">
        <w:rPr>
          <w:lang w:val="en-IN"/>
        </w:rPr>
        <w:t>: apps/v1</w:t>
      </w:r>
    </w:p>
    <w:p w:rsidRPr="00CE2C61" w:rsidR="00CE2C61" w:rsidP="00CE2C61" w:rsidRDefault="00CE2C61" w14:paraId="513DE287" w14:textId="77777777">
      <w:pPr>
        <w:rPr>
          <w:lang w:val="en-IN"/>
        </w:rPr>
      </w:pPr>
      <w:r w:rsidRPr="00CE2C61">
        <w:rPr>
          <w:lang w:val="en-IN"/>
        </w:rPr>
        <w:t>kind: Deployment</w:t>
      </w:r>
    </w:p>
    <w:p w:rsidRPr="00CE2C61" w:rsidR="00CE2C61" w:rsidP="00CE2C61" w:rsidRDefault="00CE2C61" w14:paraId="4E284463" w14:textId="77777777">
      <w:pPr>
        <w:rPr>
          <w:lang w:val="en-IN"/>
        </w:rPr>
      </w:pPr>
      <w:r w:rsidRPr="00CE2C61">
        <w:rPr>
          <w:lang w:val="en-IN"/>
        </w:rPr>
        <w:t>metadata:</w:t>
      </w:r>
    </w:p>
    <w:p w:rsidRPr="00CE2C61" w:rsidR="00CE2C61" w:rsidP="00CE2C61" w:rsidRDefault="00CE2C61" w14:paraId="79D460A7" w14:textId="77777777">
      <w:pPr>
        <w:rPr>
          <w:lang w:val="en-IN"/>
        </w:rPr>
      </w:pPr>
      <w:r w:rsidRPr="00CE2C61">
        <w:rPr>
          <w:lang w:val="en-IN"/>
        </w:rPr>
        <w:t>  name: web-private</w:t>
      </w:r>
    </w:p>
    <w:p w:rsidRPr="00CE2C61" w:rsidR="00CE2C61" w:rsidP="00CE2C61" w:rsidRDefault="00CE2C61" w14:paraId="638CECF0" w14:textId="77777777">
      <w:pPr>
        <w:rPr>
          <w:lang w:val="en-IN"/>
        </w:rPr>
      </w:pPr>
      <w:r w:rsidRPr="00CE2C61">
        <w:rPr>
          <w:lang w:val="en-IN"/>
        </w:rPr>
        <w:t>  namespace: my-app</w:t>
      </w:r>
    </w:p>
    <w:p w:rsidRPr="00CE2C61" w:rsidR="00CE2C61" w:rsidP="00CE2C61" w:rsidRDefault="00CE2C61" w14:paraId="306AA036" w14:textId="77777777">
      <w:pPr>
        <w:rPr>
          <w:lang w:val="en-IN"/>
        </w:rPr>
      </w:pPr>
      <w:r w:rsidRPr="00CE2C61">
        <w:rPr>
          <w:lang w:val="en-IN"/>
        </w:rPr>
        <w:t>spec:</w:t>
      </w:r>
    </w:p>
    <w:p w:rsidRPr="00CE2C61" w:rsidR="00CE2C61" w:rsidP="00CE2C61" w:rsidRDefault="00CE2C61" w14:paraId="0590F61C" w14:textId="77777777">
      <w:pPr>
        <w:rPr>
          <w:lang w:val="en-IN"/>
        </w:rPr>
      </w:pPr>
      <w:r w:rsidRPr="00CE2C61">
        <w:rPr>
          <w:lang w:val="en-IN"/>
        </w:rPr>
        <w:t>  replicas: 1</w:t>
      </w:r>
    </w:p>
    <w:p w:rsidRPr="00CE2C61" w:rsidR="00CE2C61" w:rsidP="00CE2C61" w:rsidRDefault="00CE2C61" w14:paraId="253E5662" w14:textId="77777777">
      <w:pPr>
        <w:rPr>
          <w:lang w:val="en-IN"/>
        </w:rPr>
      </w:pPr>
      <w:r w:rsidRPr="00CE2C61">
        <w:rPr>
          <w:lang w:val="en-IN"/>
        </w:rPr>
        <w:t>  selector:</w:t>
      </w:r>
    </w:p>
    <w:p w:rsidRPr="00CE2C61" w:rsidR="00CE2C61" w:rsidP="00CE2C61" w:rsidRDefault="00CE2C61" w14:paraId="6384A8A5" w14:textId="77777777">
      <w:pPr>
        <w:rPr>
          <w:lang w:val="en-IN"/>
        </w:rPr>
      </w:pPr>
      <w:r w:rsidRPr="00CE2C61">
        <w:rPr>
          <w:lang w:val="en-IN"/>
        </w:rPr>
        <w:t xml:space="preserve">    </w:t>
      </w:r>
      <w:proofErr w:type="spellStart"/>
      <w:r w:rsidRPr="00CE2C61">
        <w:rPr>
          <w:lang w:val="en-IN"/>
        </w:rPr>
        <w:t>matchLabels</w:t>
      </w:r>
      <w:proofErr w:type="spellEnd"/>
      <w:r w:rsidRPr="00CE2C61">
        <w:rPr>
          <w:lang w:val="en-IN"/>
        </w:rPr>
        <w:t>:</w:t>
      </w:r>
    </w:p>
    <w:p w:rsidRPr="00CE2C61" w:rsidR="00CE2C61" w:rsidP="00CE2C61" w:rsidRDefault="00CE2C61" w14:paraId="7346A0DF" w14:textId="77777777">
      <w:pPr>
        <w:rPr>
          <w:lang w:val="en-IN"/>
        </w:rPr>
      </w:pPr>
      <w:r w:rsidRPr="00CE2C61">
        <w:rPr>
          <w:lang w:val="en-IN"/>
        </w:rPr>
        <w:t>      app: web-private</w:t>
      </w:r>
    </w:p>
    <w:p w:rsidRPr="00CE2C61" w:rsidR="00CE2C61" w:rsidP="00CE2C61" w:rsidRDefault="00CE2C61" w14:paraId="77969088" w14:textId="77777777">
      <w:pPr>
        <w:rPr>
          <w:lang w:val="en-IN"/>
        </w:rPr>
      </w:pPr>
      <w:r w:rsidRPr="00CE2C61">
        <w:rPr>
          <w:lang w:val="en-IN"/>
        </w:rPr>
        <w:t>  template:</w:t>
      </w:r>
    </w:p>
    <w:p w:rsidRPr="00CE2C61" w:rsidR="00CE2C61" w:rsidP="00CE2C61" w:rsidRDefault="00CE2C61" w14:paraId="6633A59E" w14:textId="77777777">
      <w:pPr>
        <w:rPr>
          <w:lang w:val="en-IN"/>
        </w:rPr>
      </w:pPr>
      <w:r w:rsidRPr="00CE2C61">
        <w:rPr>
          <w:lang w:val="en-IN"/>
        </w:rPr>
        <w:t>    metadata:</w:t>
      </w:r>
    </w:p>
    <w:p w:rsidRPr="00CE2C61" w:rsidR="00CE2C61" w:rsidP="00CE2C61" w:rsidRDefault="00CE2C61" w14:paraId="6665941C" w14:textId="77777777">
      <w:pPr>
        <w:rPr>
          <w:lang w:val="en-IN"/>
        </w:rPr>
      </w:pPr>
      <w:r w:rsidRPr="00CE2C61">
        <w:rPr>
          <w:lang w:val="en-IN"/>
        </w:rPr>
        <w:t>      labels:</w:t>
      </w:r>
    </w:p>
    <w:p w:rsidRPr="00CE2C61" w:rsidR="00CE2C61" w:rsidP="00CE2C61" w:rsidRDefault="00CE2C61" w14:paraId="61EFDDB9" w14:textId="77777777">
      <w:pPr>
        <w:rPr>
          <w:lang w:val="en-IN"/>
        </w:rPr>
      </w:pPr>
      <w:r w:rsidRPr="00CE2C61">
        <w:rPr>
          <w:lang w:val="en-IN"/>
        </w:rPr>
        <w:t>        app: web-private</w:t>
      </w:r>
    </w:p>
    <w:p w:rsidRPr="00CE2C61" w:rsidR="00CE2C61" w:rsidP="00CE2C61" w:rsidRDefault="00CE2C61" w14:paraId="4A19DD18" w14:textId="77777777">
      <w:pPr>
        <w:rPr>
          <w:lang w:val="en-IN"/>
        </w:rPr>
      </w:pPr>
      <w:r w:rsidRPr="00CE2C61">
        <w:rPr>
          <w:lang w:val="en-IN"/>
        </w:rPr>
        <w:t>    spec:</w:t>
      </w:r>
    </w:p>
    <w:p w:rsidRPr="00CE2C61" w:rsidR="00CE2C61" w:rsidP="00CE2C61" w:rsidRDefault="00CE2C61" w14:paraId="5D43C838" w14:textId="77777777">
      <w:pPr>
        <w:rPr>
          <w:lang w:val="en-IN"/>
        </w:rPr>
      </w:pPr>
      <w:r w:rsidRPr="00CE2C61">
        <w:rPr>
          <w:lang w:val="en-IN"/>
        </w:rPr>
        <w:t xml:space="preserve">      </w:t>
      </w:r>
      <w:proofErr w:type="spellStart"/>
      <w:r w:rsidRPr="00CE2C61">
        <w:rPr>
          <w:lang w:val="en-IN"/>
        </w:rPr>
        <w:t>serviceAccountName</w:t>
      </w:r>
      <w:proofErr w:type="spellEnd"/>
      <w:r w:rsidRPr="00CE2C61">
        <w:rPr>
          <w:lang w:val="en-IN"/>
        </w:rPr>
        <w:t>: app-</w:t>
      </w:r>
      <w:proofErr w:type="spellStart"/>
      <w:r w:rsidRPr="00CE2C61">
        <w:rPr>
          <w:lang w:val="en-IN"/>
        </w:rPr>
        <w:t>sa</w:t>
      </w:r>
      <w:proofErr w:type="spellEnd"/>
    </w:p>
    <w:p w:rsidRPr="00CE2C61" w:rsidR="00CE2C61" w:rsidP="00CE2C61" w:rsidRDefault="00CE2C61" w14:paraId="0C64F8C5" w14:textId="77777777">
      <w:pPr>
        <w:rPr>
          <w:lang w:val="en-IN"/>
        </w:rPr>
      </w:pPr>
      <w:r w:rsidRPr="00CE2C61">
        <w:rPr>
          <w:lang w:val="en-IN"/>
        </w:rPr>
        <w:t>      containers:</w:t>
      </w:r>
    </w:p>
    <w:p w:rsidRPr="00CE2C61" w:rsidR="00CE2C61" w:rsidP="00CE2C61" w:rsidRDefault="00CE2C61" w14:paraId="18A84AAD" w14:textId="77777777">
      <w:pPr>
        <w:rPr>
          <w:lang w:val="en-IN"/>
        </w:rPr>
      </w:pPr>
      <w:r w:rsidRPr="00CE2C61">
        <w:rPr>
          <w:lang w:val="en-IN"/>
        </w:rPr>
        <w:t>      - name: web</w:t>
      </w:r>
    </w:p>
    <w:p w:rsidRPr="00CE2C61" w:rsidR="00CE2C61" w:rsidP="00CE2C61" w:rsidRDefault="00CE2C61" w14:paraId="0B458FAA" w14:textId="77777777">
      <w:pPr>
        <w:rPr>
          <w:lang w:val="en-IN"/>
        </w:rPr>
      </w:pPr>
      <w:r w:rsidRPr="00CE2C61">
        <w:rPr>
          <w:lang w:val="en-IN"/>
        </w:rPr>
        <w:t>        image: registry.example.com/org/web:1.0.0</w:t>
      </w:r>
    </w:p>
    <w:p w:rsidR="00CE2C61" w:rsidP="00F3719C" w:rsidRDefault="00CE2C61" w14:paraId="7C21CFB1" w14:textId="77777777">
      <w:pPr>
        <w:rPr>
          <w:lang w:val="en-IN"/>
        </w:rPr>
      </w:pPr>
    </w:p>
    <w:p w:rsidR="00C95246" w:rsidP="00F3719C" w:rsidRDefault="00C95246" w14:paraId="086E09E1" w14:textId="304B40F3">
      <w:pPr>
        <w:rPr>
          <w:lang w:val="en-IN"/>
        </w:rPr>
      </w:pPr>
      <w:r>
        <w:rPr>
          <w:lang w:val="en-IN"/>
        </w:rPr>
        <w:t>3)  TLS Secrets</w:t>
      </w:r>
      <w:r w:rsidR="002F11AB">
        <w:rPr>
          <w:lang w:val="en-IN"/>
        </w:rPr>
        <w:t>:-TLS terminations in routes/ingress or app servers</w:t>
      </w:r>
    </w:p>
    <w:p w:rsidR="002F11AB" w:rsidP="00F3719C" w:rsidRDefault="002F11AB" w14:paraId="0655B9B6" w14:textId="77777777">
      <w:pPr>
        <w:rPr>
          <w:lang w:val="en-IN"/>
        </w:rPr>
      </w:pPr>
    </w:p>
    <w:p w:rsidR="002F11AB" w:rsidP="00F3719C" w:rsidRDefault="002F11AB" w14:paraId="314E9138" w14:textId="681679EF">
      <w:pPr>
        <w:rPr>
          <w:lang w:val="en-IN"/>
        </w:rPr>
      </w:pPr>
      <w:r>
        <w:rPr>
          <w:lang w:val="en-IN"/>
        </w:rPr>
        <w:t>Secret:</w:t>
      </w:r>
    </w:p>
    <w:p w:rsidR="002F11AB" w:rsidP="00F3719C" w:rsidRDefault="002F11AB" w14:paraId="4ED319DE" w14:textId="77777777">
      <w:pPr>
        <w:rPr>
          <w:lang w:val="en-IN"/>
        </w:rPr>
      </w:pPr>
    </w:p>
    <w:p w:rsidRPr="002F11AB" w:rsidR="002F11AB" w:rsidP="002F11AB" w:rsidRDefault="002F11AB" w14:paraId="6F5A0B49"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6C6FE6A7" w14:textId="77777777">
      <w:pPr>
        <w:rPr>
          <w:lang w:val="en-IN"/>
        </w:rPr>
      </w:pPr>
      <w:r w:rsidRPr="002F11AB">
        <w:rPr>
          <w:lang w:val="en-IN"/>
        </w:rPr>
        <w:t>kind: Secret</w:t>
      </w:r>
    </w:p>
    <w:p w:rsidRPr="002F11AB" w:rsidR="002F11AB" w:rsidP="002F11AB" w:rsidRDefault="002F11AB" w14:paraId="1BF08DAE" w14:textId="77777777">
      <w:pPr>
        <w:rPr>
          <w:lang w:val="en-IN"/>
        </w:rPr>
      </w:pPr>
      <w:r w:rsidRPr="002F11AB">
        <w:rPr>
          <w:lang w:val="en-IN"/>
        </w:rPr>
        <w:t>metadata:</w:t>
      </w:r>
    </w:p>
    <w:p w:rsidRPr="002F11AB" w:rsidR="002F11AB" w:rsidP="002F11AB" w:rsidRDefault="002F11AB" w14:paraId="76780D2C" w14:textId="77777777">
      <w:pPr>
        <w:rPr>
          <w:lang w:val="en-IN"/>
        </w:rPr>
      </w:pPr>
      <w:r w:rsidRPr="002F11AB">
        <w:rPr>
          <w:lang w:val="en-IN"/>
        </w:rPr>
        <w:t>  name: app-tls</w:t>
      </w:r>
    </w:p>
    <w:p w:rsidRPr="002F11AB" w:rsidR="002F11AB" w:rsidP="002F11AB" w:rsidRDefault="002F11AB" w14:paraId="769E3D54" w14:textId="77777777">
      <w:pPr>
        <w:rPr>
          <w:lang w:val="en-IN"/>
        </w:rPr>
      </w:pPr>
      <w:r w:rsidRPr="002F11AB">
        <w:rPr>
          <w:lang w:val="en-IN"/>
        </w:rPr>
        <w:t>  namespace: my-app</w:t>
      </w:r>
    </w:p>
    <w:p w:rsidRPr="002F11AB" w:rsidR="002F11AB" w:rsidP="002F11AB" w:rsidRDefault="002F11AB" w14:paraId="2FA3B288" w14:textId="77777777">
      <w:pPr>
        <w:rPr>
          <w:lang w:val="en-IN"/>
        </w:rPr>
      </w:pPr>
      <w:r w:rsidRPr="002F11AB">
        <w:rPr>
          <w:lang w:val="en-IN"/>
        </w:rPr>
        <w:t>type: kubernetes.io/tls</w:t>
      </w:r>
    </w:p>
    <w:p w:rsidRPr="002F11AB" w:rsidR="002F11AB" w:rsidP="002F11AB" w:rsidRDefault="002F11AB" w14:paraId="3604DE5A" w14:textId="77777777">
      <w:pPr>
        <w:rPr>
          <w:lang w:val="en-IN"/>
        </w:rPr>
      </w:pPr>
      <w:r w:rsidRPr="002F11AB">
        <w:rPr>
          <w:lang w:val="en-IN"/>
        </w:rPr>
        <w:t>data:</w:t>
      </w:r>
    </w:p>
    <w:p w:rsidRPr="002F11AB" w:rsidR="002F11AB" w:rsidP="002F11AB" w:rsidRDefault="002F11AB" w14:paraId="73D2FF74" w14:textId="77777777">
      <w:pPr>
        <w:rPr>
          <w:lang w:val="en-IN"/>
        </w:rPr>
      </w:pPr>
      <w:r w:rsidRPr="002F11AB">
        <w:rPr>
          <w:lang w:val="en-IN"/>
        </w:rPr>
        <w:t>  tls.crt: &lt;base64-of-certificate&gt;</w:t>
      </w:r>
    </w:p>
    <w:p w:rsidRPr="002F11AB" w:rsidR="002F11AB" w:rsidP="002F11AB" w:rsidRDefault="002F11AB" w14:paraId="009F0067" w14:textId="77777777">
      <w:pPr>
        <w:rPr>
          <w:lang w:val="en-IN"/>
        </w:rPr>
      </w:pPr>
      <w:r w:rsidRPr="002F11AB">
        <w:rPr>
          <w:lang w:val="en-IN"/>
        </w:rPr>
        <w:t xml:space="preserve">  </w:t>
      </w:r>
      <w:proofErr w:type="spellStart"/>
      <w:r w:rsidRPr="002F11AB">
        <w:rPr>
          <w:lang w:val="en-IN"/>
        </w:rPr>
        <w:t>tls.key</w:t>
      </w:r>
      <w:proofErr w:type="spellEnd"/>
      <w:r w:rsidRPr="002F11AB">
        <w:rPr>
          <w:lang w:val="en-IN"/>
        </w:rPr>
        <w:t>: &lt;base64-of-private-key&gt;</w:t>
      </w:r>
    </w:p>
    <w:p w:rsidR="002F11AB" w:rsidP="00F3719C" w:rsidRDefault="002F11AB" w14:paraId="3700FA29" w14:textId="77777777">
      <w:pPr>
        <w:rPr>
          <w:lang w:val="en-IN"/>
        </w:rPr>
      </w:pPr>
    </w:p>
    <w:p w:rsidR="002F11AB" w:rsidP="00F3719C" w:rsidRDefault="002F11AB" w14:paraId="07C4F2FB" w14:textId="0BCB26E6">
      <w:pPr>
        <w:rPr>
          <w:lang w:val="en-IN"/>
        </w:rPr>
      </w:pPr>
      <w:r>
        <w:rPr>
          <w:lang w:val="en-IN"/>
        </w:rPr>
        <w:t>Mount it into pod for app terminated TLS</w:t>
      </w:r>
    </w:p>
    <w:p w:rsidR="002F11AB" w:rsidP="00F3719C" w:rsidRDefault="002F11AB" w14:paraId="1529C22C" w14:textId="77777777">
      <w:pPr>
        <w:rPr>
          <w:lang w:val="en-IN"/>
        </w:rPr>
      </w:pPr>
    </w:p>
    <w:p w:rsidRPr="002F11AB" w:rsidR="002F11AB" w:rsidP="002F11AB" w:rsidRDefault="002F11AB" w14:paraId="51037620" w14:textId="77777777">
      <w:pPr>
        <w:rPr>
          <w:lang w:val="en-IN"/>
        </w:rPr>
      </w:pPr>
      <w:proofErr w:type="spellStart"/>
      <w:r w:rsidRPr="002F11AB">
        <w:rPr>
          <w:lang w:val="en-IN"/>
        </w:rPr>
        <w:t>apiVersion</w:t>
      </w:r>
      <w:proofErr w:type="spellEnd"/>
      <w:r w:rsidRPr="002F11AB">
        <w:rPr>
          <w:lang w:val="en-IN"/>
        </w:rPr>
        <w:t>: apps/v1</w:t>
      </w:r>
    </w:p>
    <w:p w:rsidRPr="002F11AB" w:rsidR="002F11AB" w:rsidP="002F11AB" w:rsidRDefault="002F11AB" w14:paraId="0CD79D65" w14:textId="77777777">
      <w:pPr>
        <w:rPr>
          <w:lang w:val="en-IN"/>
        </w:rPr>
      </w:pPr>
      <w:r w:rsidRPr="002F11AB">
        <w:rPr>
          <w:lang w:val="en-IN"/>
        </w:rPr>
        <w:t>kind: Deployment</w:t>
      </w:r>
    </w:p>
    <w:p w:rsidRPr="002F11AB" w:rsidR="002F11AB" w:rsidP="002F11AB" w:rsidRDefault="002F11AB" w14:paraId="46BDD128" w14:textId="77777777">
      <w:pPr>
        <w:rPr>
          <w:lang w:val="en-IN"/>
        </w:rPr>
      </w:pPr>
      <w:r w:rsidRPr="002F11AB">
        <w:rPr>
          <w:lang w:val="en-IN"/>
        </w:rPr>
        <w:t>metadata:</w:t>
      </w:r>
    </w:p>
    <w:p w:rsidRPr="002F11AB" w:rsidR="002F11AB" w:rsidP="002F11AB" w:rsidRDefault="002F11AB" w14:paraId="7B0DBE79" w14:textId="77777777">
      <w:pPr>
        <w:rPr>
          <w:lang w:val="en-IN"/>
        </w:rPr>
      </w:pPr>
      <w:r w:rsidRPr="002F11AB">
        <w:rPr>
          <w:lang w:val="en-IN"/>
        </w:rPr>
        <w:t>  name: web-tls</w:t>
      </w:r>
    </w:p>
    <w:p w:rsidRPr="002F11AB" w:rsidR="002F11AB" w:rsidP="002F11AB" w:rsidRDefault="002F11AB" w14:paraId="59512B15" w14:textId="77777777">
      <w:pPr>
        <w:rPr>
          <w:lang w:val="en-IN"/>
        </w:rPr>
      </w:pPr>
      <w:r w:rsidRPr="002F11AB">
        <w:rPr>
          <w:lang w:val="en-IN"/>
        </w:rPr>
        <w:t>  namespace: my-app</w:t>
      </w:r>
    </w:p>
    <w:p w:rsidRPr="002F11AB" w:rsidR="002F11AB" w:rsidP="002F11AB" w:rsidRDefault="002F11AB" w14:paraId="19EE99AD" w14:textId="77777777">
      <w:pPr>
        <w:rPr>
          <w:lang w:val="en-IN"/>
        </w:rPr>
      </w:pPr>
      <w:r w:rsidRPr="002F11AB">
        <w:rPr>
          <w:lang w:val="en-IN"/>
        </w:rPr>
        <w:t>spec:</w:t>
      </w:r>
    </w:p>
    <w:p w:rsidRPr="002F11AB" w:rsidR="002F11AB" w:rsidP="002F11AB" w:rsidRDefault="002F11AB" w14:paraId="718A3B8A" w14:textId="77777777">
      <w:pPr>
        <w:rPr>
          <w:lang w:val="en-IN"/>
        </w:rPr>
      </w:pPr>
      <w:r w:rsidRPr="002F11AB">
        <w:rPr>
          <w:lang w:val="en-IN"/>
        </w:rPr>
        <w:t>  replicas: 1</w:t>
      </w:r>
    </w:p>
    <w:p w:rsidRPr="002F11AB" w:rsidR="002F11AB" w:rsidP="002F11AB" w:rsidRDefault="002F11AB" w14:paraId="5F1B1817" w14:textId="77777777">
      <w:pPr>
        <w:rPr>
          <w:lang w:val="en-IN"/>
        </w:rPr>
      </w:pPr>
      <w:r w:rsidRPr="002F11AB">
        <w:rPr>
          <w:lang w:val="en-IN"/>
        </w:rPr>
        <w:t>  selector:</w:t>
      </w:r>
    </w:p>
    <w:p w:rsidRPr="002F11AB" w:rsidR="002F11AB" w:rsidP="002F11AB" w:rsidRDefault="002F11AB" w14:paraId="2D78070B" w14:textId="77777777">
      <w:pPr>
        <w:rPr>
          <w:lang w:val="en-IN"/>
        </w:rPr>
      </w:pPr>
      <w:r w:rsidRPr="002F11AB">
        <w:rPr>
          <w:lang w:val="en-IN"/>
        </w:rPr>
        <w:t xml:space="preserve">    </w:t>
      </w:r>
      <w:proofErr w:type="spellStart"/>
      <w:r w:rsidRPr="002F11AB">
        <w:rPr>
          <w:lang w:val="en-IN"/>
        </w:rPr>
        <w:t>matchLabels</w:t>
      </w:r>
      <w:proofErr w:type="spellEnd"/>
      <w:r w:rsidRPr="002F11AB">
        <w:rPr>
          <w:lang w:val="en-IN"/>
        </w:rPr>
        <w:t>:</w:t>
      </w:r>
    </w:p>
    <w:p w:rsidRPr="002F11AB" w:rsidR="002F11AB" w:rsidP="002F11AB" w:rsidRDefault="002F11AB" w14:paraId="70B2FEEB" w14:textId="77777777">
      <w:pPr>
        <w:rPr>
          <w:lang w:val="en-IN"/>
        </w:rPr>
      </w:pPr>
      <w:r w:rsidRPr="002F11AB">
        <w:rPr>
          <w:lang w:val="en-IN"/>
        </w:rPr>
        <w:t>      app: web-tls</w:t>
      </w:r>
    </w:p>
    <w:p w:rsidRPr="002F11AB" w:rsidR="002F11AB" w:rsidP="002F11AB" w:rsidRDefault="002F11AB" w14:paraId="1DEA79FB" w14:textId="77777777">
      <w:pPr>
        <w:rPr>
          <w:lang w:val="en-IN"/>
        </w:rPr>
      </w:pPr>
      <w:r w:rsidRPr="002F11AB">
        <w:rPr>
          <w:lang w:val="en-IN"/>
        </w:rPr>
        <w:t>  template:</w:t>
      </w:r>
    </w:p>
    <w:p w:rsidRPr="002F11AB" w:rsidR="002F11AB" w:rsidP="002F11AB" w:rsidRDefault="002F11AB" w14:paraId="4756485B" w14:textId="77777777">
      <w:pPr>
        <w:rPr>
          <w:lang w:val="en-IN"/>
        </w:rPr>
      </w:pPr>
      <w:r w:rsidRPr="002F11AB">
        <w:rPr>
          <w:lang w:val="en-IN"/>
        </w:rPr>
        <w:t>    metadata:</w:t>
      </w:r>
    </w:p>
    <w:p w:rsidRPr="002F11AB" w:rsidR="002F11AB" w:rsidP="002F11AB" w:rsidRDefault="002F11AB" w14:paraId="5422B169" w14:textId="77777777">
      <w:pPr>
        <w:rPr>
          <w:lang w:val="en-IN"/>
        </w:rPr>
      </w:pPr>
      <w:r w:rsidRPr="002F11AB">
        <w:rPr>
          <w:lang w:val="en-IN"/>
        </w:rPr>
        <w:t>      labels:</w:t>
      </w:r>
    </w:p>
    <w:p w:rsidRPr="002F11AB" w:rsidR="002F11AB" w:rsidP="002F11AB" w:rsidRDefault="002F11AB" w14:paraId="51FCE7A1" w14:textId="77777777">
      <w:pPr>
        <w:rPr>
          <w:lang w:val="en-IN"/>
        </w:rPr>
      </w:pPr>
      <w:r w:rsidRPr="002F11AB">
        <w:rPr>
          <w:lang w:val="en-IN"/>
        </w:rPr>
        <w:t>        app: web-tls</w:t>
      </w:r>
    </w:p>
    <w:p w:rsidRPr="002F11AB" w:rsidR="002F11AB" w:rsidP="002F11AB" w:rsidRDefault="002F11AB" w14:paraId="6E4EE733" w14:textId="77777777">
      <w:pPr>
        <w:rPr>
          <w:lang w:val="en-IN"/>
        </w:rPr>
      </w:pPr>
      <w:r w:rsidRPr="002F11AB">
        <w:rPr>
          <w:lang w:val="en-IN"/>
        </w:rPr>
        <w:t>    spec:</w:t>
      </w:r>
    </w:p>
    <w:p w:rsidRPr="002F11AB" w:rsidR="002F11AB" w:rsidP="002F11AB" w:rsidRDefault="002F11AB" w14:paraId="640875F4" w14:textId="77777777">
      <w:pPr>
        <w:rPr>
          <w:lang w:val="en-IN"/>
        </w:rPr>
      </w:pPr>
      <w:r w:rsidRPr="002F11AB">
        <w:rPr>
          <w:lang w:val="en-IN"/>
        </w:rPr>
        <w:t>      containers:</w:t>
      </w:r>
    </w:p>
    <w:p w:rsidRPr="002F11AB" w:rsidR="002F11AB" w:rsidP="002F11AB" w:rsidRDefault="002F11AB" w14:paraId="33A1F72B" w14:textId="77777777">
      <w:pPr>
        <w:rPr>
          <w:lang w:val="en-IN"/>
        </w:rPr>
      </w:pPr>
      <w:r w:rsidRPr="002F11AB">
        <w:rPr>
          <w:lang w:val="en-IN"/>
        </w:rPr>
        <w:t>      - name: web</w:t>
      </w:r>
    </w:p>
    <w:p w:rsidRPr="002F11AB" w:rsidR="002F11AB" w:rsidP="002F11AB" w:rsidRDefault="002F11AB" w14:paraId="67940B2E" w14:textId="77777777">
      <w:pPr>
        <w:rPr>
          <w:lang w:val="en-IN"/>
        </w:rPr>
      </w:pPr>
      <w:r w:rsidRPr="002F11AB">
        <w:rPr>
          <w:lang w:val="en-IN"/>
        </w:rPr>
        <w:t>        image: quay.io/org/</w:t>
      </w:r>
      <w:proofErr w:type="spellStart"/>
      <w:r w:rsidRPr="002F11AB">
        <w:rPr>
          <w:lang w:val="en-IN"/>
        </w:rPr>
        <w:t>web:tls</w:t>
      </w:r>
      <w:proofErr w:type="spellEnd"/>
    </w:p>
    <w:p w:rsidRPr="002F11AB" w:rsidR="002F11AB" w:rsidP="002F11AB" w:rsidRDefault="002F11AB" w14:paraId="357DC664" w14:textId="77777777">
      <w:pPr>
        <w:rPr>
          <w:lang w:val="en-IN"/>
        </w:rPr>
      </w:pPr>
      <w:r w:rsidRPr="002F11AB">
        <w:rPr>
          <w:lang w:val="en-IN"/>
        </w:rPr>
        <w:t>        ports:</w:t>
      </w:r>
    </w:p>
    <w:p w:rsidRPr="002F11AB" w:rsidR="002F11AB" w:rsidP="002F11AB" w:rsidRDefault="002F11AB" w14:paraId="3530CCA3" w14:textId="77777777">
      <w:pPr>
        <w:rPr>
          <w:lang w:val="en-IN"/>
        </w:rPr>
      </w:pPr>
      <w:r w:rsidRPr="002F11AB">
        <w:rPr>
          <w:lang w:val="en-IN"/>
        </w:rPr>
        <w:t xml:space="preserve">        - </w:t>
      </w:r>
      <w:proofErr w:type="spellStart"/>
      <w:r w:rsidRPr="002F11AB">
        <w:rPr>
          <w:lang w:val="en-IN"/>
        </w:rPr>
        <w:t>containerPort</w:t>
      </w:r>
      <w:proofErr w:type="spellEnd"/>
      <w:r w:rsidRPr="002F11AB">
        <w:rPr>
          <w:lang w:val="en-IN"/>
        </w:rPr>
        <w:t>: 8443</w:t>
      </w:r>
    </w:p>
    <w:p w:rsidRPr="002F11AB" w:rsidR="002F11AB" w:rsidP="002F11AB" w:rsidRDefault="002F11AB" w14:paraId="2C2748AE" w14:textId="77777777">
      <w:pPr>
        <w:rPr>
          <w:lang w:val="en-IN"/>
        </w:rPr>
      </w:pPr>
      <w:r w:rsidRPr="002F11AB">
        <w:rPr>
          <w:lang w:val="en-IN"/>
        </w:rPr>
        <w:t xml:space="preserve">        </w:t>
      </w:r>
      <w:proofErr w:type="spellStart"/>
      <w:r w:rsidRPr="002F11AB">
        <w:rPr>
          <w:lang w:val="en-IN"/>
        </w:rPr>
        <w:t>volumeMounts</w:t>
      </w:r>
      <w:proofErr w:type="spellEnd"/>
      <w:r w:rsidRPr="002F11AB">
        <w:rPr>
          <w:lang w:val="en-IN"/>
        </w:rPr>
        <w:t>:</w:t>
      </w:r>
    </w:p>
    <w:p w:rsidRPr="002F11AB" w:rsidR="002F11AB" w:rsidP="002F11AB" w:rsidRDefault="002F11AB" w14:paraId="7A1C0F47" w14:textId="77777777">
      <w:pPr>
        <w:rPr>
          <w:lang w:val="en-IN"/>
        </w:rPr>
      </w:pPr>
      <w:r w:rsidRPr="002F11AB">
        <w:rPr>
          <w:lang w:val="en-IN"/>
        </w:rPr>
        <w:t>        - name: tls</w:t>
      </w:r>
    </w:p>
    <w:p w:rsidRPr="002F11AB" w:rsidR="002F11AB" w:rsidP="002F11AB" w:rsidRDefault="002F11AB" w14:paraId="21830F5B" w14:textId="77777777">
      <w:pPr>
        <w:rPr>
          <w:lang w:val="en-IN"/>
        </w:rPr>
      </w:pPr>
      <w:r w:rsidRPr="002F11AB">
        <w:rPr>
          <w:lang w:val="en-IN"/>
        </w:rPr>
        <w:t xml:space="preserve">          </w:t>
      </w:r>
      <w:proofErr w:type="spellStart"/>
      <w:r w:rsidRPr="002F11AB">
        <w:rPr>
          <w:lang w:val="en-IN"/>
        </w:rPr>
        <w:t>mountPath</w:t>
      </w:r>
      <w:proofErr w:type="spellEnd"/>
      <w:r w:rsidRPr="002F11AB">
        <w:rPr>
          <w:lang w:val="en-IN"/>
        </w:rPr>
        <w:t>: /etc/tls/private</w:t>
      </w:r>
    </w:p>
    <w:p w:rsidRPr="002F11AB" w:rsidR="002F11AB" w:rsidP="002F11AB" w:rsidRDefault="002F11AB" w14:paraId="3BF0D393" w14:textId="77777777">
      <w:pPr>
        <w:rPr>
          <w:lang w:val="en-IN"/>
        </w:rPr>
      </w:pPr>
      <w:r w:rsidRPr="002F11AB">
        <w:rPr>
          <w:lang w:val="en-IN"/>
        </w:rPr>
        <w:t xml:space="preserve">          </w:t>
      </w:r>
      <w:proofErr w:type="spellStart"/>
      <w:r w:rsidRPr="002F11AB">
        <w:rPr>
          <w:lang w:val="en-IN"/>
        </w:rPr>
        <w:t>readOnly</w:t>
      </w:r>
      <w:proofErr w:type="spellEnd"/>
      <w:r w:rsidRPr="002F11AB">
        <w:rPr>
          <w:lang w:val="en-IN"/>
        </w:rPr>
        <w:t>: true</w:t>
      </w:r>
    </w:p>
    <w:p w:rsidRPr="002F11AB" w:rsidR="002F11AB" w:rsidP="002F11AB" w:rsidRDefault="002F11AB" w14:paraId="20F18D1D" w14:textId="77777777">
      <w:pPr>
        <w:rPr>
          <w:lang w:val="en-IN"/>
        </w:rPr>
      </w:pPr>
      <w:r w:rsidRPr="002F11AB">
        <w:rPr>
          <w:lang w:val="en-IN"/>
        </w:rPr>
        <w:t>      volumes:</w:t>
      </w:r>
    </w:p>
    <w:p w:rsidRPr="002F11AB" w:rsidR="002F11AB" w:rsidP="002F11AB" w:rsidRDefault="002F11AB" w14:paraId="6DBF5BC9" w14:textId="77777777">
      <w:pPr>
        <w:rPr>
          <w:lang w:val="en-IN"/>
        </w:rPr>
      </w:pPr>
      <w:r w:rsidRPr="002F11AB">
        <w:rPr>
          <w:lang w:val="en-IN"/>
        </w:rPr>
        <w:t>      - name: tls</w:t>
      </w:r>
    </w:p>
    <w:p w:rsidRPr="002F11AB" w:rsidR="002F11AB" w:rsidP="002F11AB" w:rsidRDefault="002F11AB" w14:paraId="61312E72" w14:textId="77777777">
      <w:pPr>
        <w:rPr>
          <w:lang w:val="en-IN"/>
        </w:rPr>
      </w:pPr>
      <w:r w:rsidRPr="002F11AB">
        <w:rPr>
          <w:lang w:val="en-IN"/>
        </w:rPr>
        <w:t>        secret:</w:t>
      </w:r>
    </w:p>
    <w:p w:rsidRPr="002F11AB" w:rsidR="002F11AB" w:rsidP="002F11AB" w:rsidRDefault="002F11AB" w14:paraId="36CFB224" w14:textId="77777777">
      <w:pPr>
        <w:rPr>
          <w:lang w:val="en-IN"/>
        </w:rPr>
      </w:pPr>
      <w:r w:rsidRPr="002F11AB">
        <w:rPr>
          <w:lang w:val="en-IN"/>
        </w:rPr>
        <w:t xml:space="preserve">          </w:t>
      </w:r>
      <w:proofErr w:type="spellStart"/>
      <w:r w:rsidRPr="002F11AB">
        <w:rPr>
          <w:lang w:val="en-IN"/>
        </w:rPr>
        <w:t>secretName</w:t>
      </w:r>
      <w:proofErr w:type="spellEnd"/>
      <w:r w:rsidRPr="002F11AB">
        <w:rPr>
          <w:lang w:val="en-IN"/>
        </w:rPr>
        <w:t>: app-tls</w:t>
      </w:r>
    </w:p>
    <w:p w:rsidRPr="002F11AB" w:rsidR="002F11AB" w:rsidP="002F11AB" w:rsidRDefault="002F11AB" w14:paraId="58F1EA0A" w14:textId="77777777">
      <w:pPr>
        <w:rPr>
          <w:lang w:val="en-IN"/>
        </w:rPr>
      </w:pPr>
      <w:r w:rsidRPr="002F11AB">
        <w:rPr>
          <w:lang w:val="en-IN"/>
        </w:rPr>
        <w:t xml:space="preserve">          </w:t>
      </w:r>
      <w:proofErr w:type="spellStart"/>
      <w:r w:rsidRPr="002F11AB">
        <w:rPr>
          <w:lang w:val="en-IN"/>
        </w:rPr>
        <w:t>defaultMode</w:t>
      </w:r>
      <w:proofErr w:type="spellEnd"/>
      <w:r w:rsidRPr="002F11AB">
        <w:rPr>
          <w:lang w:val="en-IN"/>
        </w:rPr>
        <w:t>: 0400</w:t>
      </w:r>
    </w:p>
    <w:p w:rsidR="002F11AB" w:rsidP="00F3719C" w:rsidRDefault="002F11AB" w14:paraId="01680D76" w14:textId="77777777">
      <w:pPr>
        <w:rPr>
          <w:lang w:val="en-IN"/>
        </w:rPr>
      </w:pPr>
    </w:p>
    <w:p w:rsidR="002F11AB" w:rsidP="00F3719C" w:rsidRDefault="002F11AB" w14:paraId="59ADFD45" w14:textId="29687A39">
      <w:pPr>
        <w:rPr>
          <w:lang w:val="en-IN"/>
        </w:rPr>
      </w:pPr>
      <w:r>
        <w:rPr>
          <w:lang w:val="en-IN"/>
        </w:rPr>
        <w:t>Expose Via OpenShift Route(Edge Termination)</w:t>
      </w:r>
    </w:p>
    <w:p w:rsidR="002F11AB" w:rsidP="00F3719C" w:rsidRDefault="002F11AB" w14:paraId="461BB599" w14:textId="77777777">
      <w:pPr>
        <w:rPr>
          <w:lang w:val="en-IN"/>
        </w:rPr>
      </w:pPr>
    </w:p>
    <w:p w:rsidRPr="002F11AB" w:rsidR="002F11AB" w:rsidP="002F11AB" w:rsidRDefault="002F11AB" w14:paraId="45982A0E"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79923C91" w14:textId="77777777">
      <w:pPr>
        <w:rPr>
          <w:lang w:val="en-IN"/>
        </w:rPr>
      </w:pPr>
      <w:r w:rsidRPr="002F11AB">
        <w:rPr>
          <w:lang w:val="en-IN"/>
        </w:rPr>
        <w:t>kind: Service</w:t>
      </w:r>
    </w:p>
    <w:p w:rsidRPr="002F11AB" w:rsidR="002F11AB" w:rsidP="002F11AB" w:rsidRDefault="002F11AB" w14:paraId="7A2A6C93" w14:textId="77777777">
      <w:pPr>
        <w:rPr>
          <w:lang w:val="en-IN"/>
        </w:rPr>
      </w:pPr>
      <w:r w:rsidRPr="002F11AB">
        <w:rPr>
          <w:lang w:val="en-IN"/>
        </w:rPr>
        <w:t>metadata:</w:t>
      </w:r>
    </w:p>
    <w:p w:rsidRPr="002F11AB" w:rsidR="002F11AB" w:rsidP="002F11AB" w:rsidRDefault="002F11AB" w14:paraId="489444CE" w14:textId="77777777">
      <w:pPr>
        <w:rPr>
          <w:lang w:val="en-IN"/>
        </w:rPr>
      </w:pPr>
      <w:r w:rsidRPr="002F11AB">
        <w:rPr>
          <w:lang w:val="en-IN"/>
        </w:rPr>
        <w:t>  name: web-svc</w:t>
      </w:r>
    </w:p>
    <w:p w:rsidRPr="002F11AB" w:rsidR="002F11AB" w:rsidP="002F11AB" w:rsidRDefault="002F11AB" w14:paraId="7B2060FC" w14:textId="77777777">
      <w:pPr>
        <w:rPr>
          <w:lang w:val="en-IN"/>
        </w:rPr>
      </w:pPr>
      <w:r w:rsidRPr="002F11AB">
        <w:rPr>
          <w:lang w:val="en-IN"/>
        </w:rPr>
        <w:t>  namespace: my-app</w:t>
      </w:r>
    </w:p>
    <w:p w:rsidRPr="002F11AB" w:rsidR="002F11AB" w:rsidP="002F11AB" w:rsidRDefault="002F11AB" w14:paraId="24358EB2" w14:textId="77777777">
      <w:pPr>
        <w:rPr>
          <w:lang w:val="en-IN"/>
        </w:rPr>
      </w:pPr>
      <w:r w:rsidRPr="002F11AB">
        <w:rPr>
          <w:lang w:val="en-IN"/>
        </w:rPr>
        <w:t>spec:</w:t>
      </w:r>
    </w:p>
    <w:p w:rsidRPr="002F11AB" w:rsidR="002F11AB" w:rsidP="002F11AB" w:rsidRDefault="002F11AB" w14:paraId="35B012EA" w14:textId="77777777">
      <w:pPr>
        <w:rPr>
          <w:lang w:val="en-IN"/>
        </w:rPr>
      </w:pPr>
      <w:r w:rsidRPr="002F11AB">
        <w:rPr>
          <w:lang w:val="en-IN"/>
        </w:rPr>
        <w:t>  selector:</w:t>
      </w:r>
    </w:p>
    <w:p w:rsidRPr="002F11AB" w:rsidR="002F11AB" w:rsidP="002F11AB" w:rsidRDefault="002F11AB" w14:paraId="3ED26317" w14:textId="77777777">
      <w:pPr>
        <w:rPr>
          <w:lang w:val="en-IN"/>
        </w:rPr>
      </w:pPr>
      <w:r w:rsidRPr="002F11AB">
        <w:rPr>
          <w:lang w:val="en-IN"/>
        </w:rPr>
        <w:t>    app: web-tls</w:t>
      </w:r>
    </w:p>
    <w:p w:rsidRPr="002F11AB" w:rsidR="002F11AB" w:rsidP="002F11AB" w:rsidRDefault="002F11AB" w14:paraId="28303928" w14:textId="77777777">
      <w:pPr>
        <w:rPr>
          <w:lang w:val="en-IN"/>
        </w:rPr>
      </w:pPr>
      <w:r w:rsidRPr="002F11AB">
        <w:rPr>
          <w:lang w:val="en-IN"/>
        </w:rPr>
        <w:t>  ports:</w:t>
      </w:r>
    </w:p>
    <w:p w:rsidRPr="002F11AB" w:rsidR="002F11AB" w:rsidP="002F11AB" w:rsidRDefault="002F11AB" w14:paraId="5D0D782A" w14:textId="77777777">
      <w:pPr>
        <w:rPr>
          <w:lang w:val="en-IN"/>
        </w:rPr>
      </w:pPr>
      <w:r w:rsidRPr="002F11AB">
        <w:rPr>
          <w:lang w:val="en-IN"/>
        </w:rPr>
        <w:t>  - name: https</w:t>
      </w:r>
    </w:p>
    <w:p w:rsidRPr="002F11AB" w:rsidR="002F11AB" w:rsidP="002F11AB" w:rsidRDefault="002F11AB" w14:paraId="68C7CBC8" w14:textId="77777777">
      <w:pPr>
        <w:rPr>
          <w:lang w:val="en-IN"/>
        </w:rPr>
      </w:pPr>
      <w:r w:rsidRPr="002F11AB">
        <w:rPr>
          <w:lang w:val="en-IN"/>
        </w:rPr>
        <w:t>    port: 443</w:t>
      </w:r>
    </w:p>
    <w:p w:rsidRPr="002F11AB" w:rsidR="002F11AB" w:rsidP="002F11AB" w:rsidRDefault="002F11AB" w14:paraId="53E1A068" w14:textId="77777777">
      <w:pPr>
        <w:rPr>
          <w:lang w:val="en-IN"/>
        </w:rPr>
      </w:pPr>
      <w:r w:rsidRPr="002F11AB">
        <w:rPr>
          <w:lang w:val="en-IN"/>
        </w:rPr>
        <w:t xml:space="preserve">    </w:t>
      </w:r>
      <w:proofErr w:type="spellStart"/>
      <w:r w:rsidRPr="002F11AB">
        <w:rPr>
          <w:lang w:val="en-IN"/>
        </w:rPr>
        <w:t>targetPort</w:t>
      </w:r>
      <w:proofErr w:type="spellEnd"/>
      <w:r w:rsidRPr="002F11AB">
        <w:rPr>
          <w:lang w:val="en-IN"/>
        </w:rPr>
        <w:t>: 8443</w:t>
      </w:r>
    </w:p>
    <w:p w:rsidRPr="002F11AB" w:rsidR="002F11AB" w:rsidP="002F11AB" w:rsidRDefault="002F11AB" w14:paraId="11D38D13" w14:textId="77777777">
      <w:pPr>
        <w:rPr>
          <w:lang w:val="en-IN"/>
        </w:rPr>
      </w:pPr>
      <w:r w:rsidRPr="002F11AB">
        <w:rPr>
          <w:lang w:val="en-IN"/>
        </w:rPr>
        <w:t>---</w:t>
      </w:r>
    </w:p>
    <w:p w:rsidRPr="002F11AB" w:rsidR="002F11AB" w:rsidP="002F11AB" w:rsidRDefault="002F11AB" w14:paraId="7BD7DCD4" w14:textId="77777777">
      <w:pPr>
        <w:rPr>
          <w:lang w:val="en-IN"/>
        </w:rPr>
      </w:pPr>
      <w:proofErr w:type="spellStart"/>
      <w:r w:rsidRPr="002F11AB">
        <w:rPr>
          <w:lang w:val="en-IN"/>
        </w:rPr>
        <w:t>apiVersion</w:t>
      </w:r>
      <w:proofErr w:type="spellEnd"/>
      <w:r w:rsidRPr="002F11AB">
        <w:rPr>
          <w:lang w:val="en-IN"/>
        </w:rPr>
        <w:t>: route.openshift.io/v1</w:t>
      </w:r>
    </w:p>
    <w:p w:rsidRPr="002F11AB" w:rsidR="002F11AB" w:rsidP="002F11AB" w:rsidRDefault="002F11AB" w14:paraId="233FA36F" w14:textId="77777777">
      <w:pPr>
        <w:rPr>
          <w:lang w:val="en-IN"/>
        </w:rPr>
      </w:pPr>
      <w:r w:rsidRPr="002F11AB">
        <w:rPr>
          <w:lang w:val="en-IN"/>
        </w:rPr>
        <w:t>kind: Route</w:t>
      </w:r>
    </w:p>
    <w:p w:rsidRPr="002F11AB" w:rsidR="002F11AB" w:rsidP="002F11AB" w:rsidRDefault="002F11AB" w14:paraId="5B6D9AE3" w14:textId="77777777">
      <w:pPr>
        <w:rPr>
          <w:lang w:val="en-IN"/>
        </w:rPr>
      </w:pPr>
      <w:r w:rsidRPr="002F11AB">
        <w:rPr>
          <w:lang w:val="en-IN"/>
        </w:rPr>
        <w:t>metadata:</w:t>
      </w:r>
    </w:p>
    <w:p w:rsidRPr="002F11AB" w:rsidR="002F11AB" w:rsidP="002F11AB" w:rsidRDefault="002F11AB" w14:paraId="16DBCDD6" w14:textId="77777777">
      <w:pPr>
        <w:rPr>
          <w:lang w:val="en-IN"/>
        </w:rPr>
      </w:pPr>
      <w:r w:rsidRPr="002F11AB">
        <w:rPr>
          <w:lang w:val="en-IN"/>
        </w:rPr>
        <w:t>  name: web</w:t>
      </w:r>
    </w:p>
    <w:p w:rsidRPr="002F11AB" w:rsidR="002F11AB" w:rsidP="002F11AB" w:rsidRDefault="002F11AB" w14:paraId="09743647" w14:textId="77777777">
      <w:pPr>
        <w:rPr>
          <w:lang w:val="en-IN"/>
        </w:rPr>
      </w:pPr>
      <w:r w:rsidRPr="002F11AB">
        <w:rPr>
          <w:lang w:val="en-IN"/>
        </w:rPr>
        <w:t>  namespace: my-app</w:t>
      </w:r>
    </w:p>
    <w:p w:rsidRPr="002F11AB" w:rsidR="002F11AB" w:rsidP="002F11AB" w:rsidRDefault="002F11AB" w14:paraId="4A5309B9" w14:textId="77777777">
      <w:pPr>
        <w:rPr>
          <w:lang w:val="en-IN"/>
        </w:rPr>
      </w:pPr>
      <w:r w:rsidRPr="002F11AB">
        <w:rPr>
          <w:lang w:val="en-IN"/>
        </w:rPr>
        <w:t>spec:</w:t>
      </w:r>
    </w:p>
    <w:p w:rsidRPr="002F11AB" w:rsidR="002F11AB" w:rsidP="002F11AB" w:rsidRDefault="002F11AB" w14:paraId="6EA8E66E" w14:textId="77777777">
      <w:pPr>
        <w:rPr>
          <w:lang w:val="en-IN"/>
        </w:rPr>
      </w:pPr>
      <w:r w:rsidRPr="002F11AB">
        <w:rPr>
          <w:lang w:val="en-IN"/>
        </w:rPr>
        <w:t>  host: web.apps.example.com</w:t>
      </w:r>
    </w:p>
    <w:p w:rsidRPr="002F11AB" w:rsidR="002F11AB" w:rsidP="002F11AB" w:rsidRDefault="002F11AB" w14:paraId="609CFD33" w14:textId="77777777">
      <w:pPr>
        <w:rPr>
          <w:lang w:val="en-IN"/>
        </w:rPr>
      </w:pPr>
      <w:r w:rsidRPr="002F11AB">
        <w:rPr>
          <w:lang w:val="en-IN"/>
        </w:rPr>
        <w:t>  to:</w:t>
      </w:r>
    </w:p>
    <w:p w:rsidRPr="002F11AB" w:rsidR="002F11AB" w:rsidP="002F11AB" w:rsidRDefault="002F11AB" w14:paraId="01AA7575" w14:textId="77777777">
      <w:pPr>
        <w:rPr>
          <w:lang w:val="en-IN"/>
        </w:rPr>
      </w:pPr>
      <w:r w:rsidRPr="002F11AB">
        <w:rPr>
          <w:lang w:val="en-IN"/>
        </w:rPr>
        <w:t>    kind: Service</w:t>
      </w:r>
    </w:p>
    <w:p w:rsidRPr="002F11AB" w:rsidR="002F11AB" w:rsidP="002F11AB" w:rsidRDefault="002F11AB" w14:paraId="0368BA83" w14:textId="77777777">
      <w:pPr>
        <w:rPr>
          <w:lang w:val="en-IN"/>
        </w:rPr>
      </w:pPr>
      <w:r w:rsidRPr="002F11AB">
        <w:rPr>
          <w:lang w:val="en-IN"/>
        </w:rPr>
        <w:t>    name: web-svc</w:t>
      </w:r>
    </w:p>
    <w:p w:rsidRPr="002F11AB" w:rsidR="002F11AB" w:rsidP="002F11AB" w:rsidRDefault="002F11AB" w14:paraId="63C7DF20" w14:textId="77777777">
      <w:pPr>
        <w:rPr>
          <w:lang w:val="en-IN"/>
        </w:rPr>
      </w:pPr>
      <w:r w:rsidRPr="002F11AB">
        <w:rPr>
          <w:lang w:val="en-IN"/>
        </w:rPr>
        <w:t>  tls:</w:t>
      </w:r>
    </w:p>
    <w:p w:rsidRPr="002F11AB" w:rsidR="002F11AB" w:rsidP="002F11AB" w:rsidRDefault="002F11AB" w14:paraId="05C7AD8E" w14:textId="77777777">
      <w:pPr>
        <w:rPr>
          <w:lang w:val="en-IN"/>
        </w:rPr>
      </w:pPr>
      <w:r w:rsidRPr="002F11AB">
        <w:rPr>
          <w:lang w:val="en-IN"/>
        </w:rPr>
        <w:t>    termination: edge</w:t>
      </w:r>
    </w:p>
    <w:p w:rsidRPr="002F11AB" w:rsidR="002F11AB" w:rsidP="002F11AB" w:rsidRDefault="002F11AB" w14:paraId="5859CA18" w14:textId="77777777">
      <w:pPr>
        <w:rPr>
          <w:lang w:val="en-IN"/>
        </w:rPr>
      </w:pPr>
      <w:r w:rsidRPr="002F11AB">
        <w:rPr>
          <w:lang w:val="en-IN"/>
        </w:rPr>
        <w:t xml:space="preserve">    </w:t>
      </w:r>
      <w:proofErr w:type="spellStart"/>
      <w:r w:rsidRPr="002F11AB">
        <w:rPr>
          <w:lang w:val="en-IN"/>
        </w:rPr>
        <w:t>insecureEdgeTerminationPolicy</w:t>
      </w:r>
      <w:proofErr w:type="spellEnd"/>
      <w:r w:rsidRPr="002F11AB">
        <w:rPr>
          <w:lang w:val="en-IN"/>
        </w:rPr>
        <w:t>: Redirect</w:t>
      </w:r>
    </w:p>
    <w:p w:rsidRPr="002F11AB" w:rsidR="002F11AB" w:rsidP="002F11AB" w:rsidRDefault="002F11AB" w14:paraId="07AAECB0" w14:textId="77777777">
      <w:pPr>
        <w:rPr>
          <w:lang w:val="en-IN"/>
        </w:rPr>
      </w:pPr>
      <w:r w:rsidRPr="002F11AB">
        <w:rPr>
          <w:lang w:val="en-IN"/>
        </w:rPr>
        <w:t>    # For edge, you can also inline cert/key, but typically you manage certs as secrets for apps.</w:t>
      </w:r>
    </w:p>
    <w:p w:rsidR="002F11AB" w:rsidP="00F3719C" w:rsidRDefault="002F11AB" w14:paraId="50A6D8D0" w14:textId="77777777">
      <w:pPr>
        <w:rPr>
          <w:lang w:val="en-IN"/>
        </w:rPr>
      </w:pPr>
    </w:p>
    <w:p w:rsidR="002F11AB" w:rsidP="00F3719C" w:rsidRDefault="002F11AB" w14:paraId="28EF6230" w14:textId="1E7EB1BB">
      <w:pPr>
        <w:rPr>
          <w:lang w:val="en-IN"/>
        </w:rPr>
      </w:pPr>
      <w:r>
        <w:rPr>
          <w:lang w:val="en-IN"/>
        </w:rPr>
        <w:t>4)  Basic Auth Secret:- SCM over https, external services needing username and password</w:t>
      </w:r>
    </w:p>
    <w:p w:rsidR="002F11AB" w:rsidP="00F3719C" w:rsidRDefault="002F11AB" w14:paraId="0D755C77" w14:textId="77777777">
      <w:pPr>
        <w:rPr>
          <w:lang w:val="en-IN"/>
        </w:rPr>
      </w:pPr>
    </w:p>
    <w:p w:rsidR="002F11AB" w:rsidP="00F3719C" w:rsidRDefault="002F11AB" w14:paraId="5A88B282" w14:textId="186CBFAC">
      <w:pPr>
        <w:rPr>
          <w:lang w:val="en-IN"/>
        </w:rPr>
      </w:pPr>
      <w:r>
        <w:rPr>
          <w:lang w:val="en-IN"/>
        </w:rPr>
        <w:t>Secret:</w:t>
      </w:r>
    </w:p>
    <w:p w:rsidR="002F11AB" w:rsidP="00F3719C" w:rsidRDefault="002F11AB" w14:paraId="289A379B" w14:textId="77777777">
      <w:pPr>
        <w:rPr>
          <w:lang w:val="en-IN"/>
        </w:rPr>
      </w:pPr>
    </w:p>
    <w:p w:rsidRPr="002F11AB" w:rsidR="002F11AB" w:rsidP="002F11AB" w:rsidRDefault="002F11AB" w14:paraId="45FDFAC4"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3B89FC6F" w14:textId="77777777">
      <w:pPr>
        <w:rPr>
          <w:lang w:val="en-IN"/>
        </w:rPr>
      </w:pPr>
      <w:r w:rsidRPr="002F11AB">
        <w:rPr>
          <w:lang w:val="en-IN"/>
        </w:rPr>
        <w:t>kind: Secret</w:t>
      </w:r>
    </w:p>
    <w:p w:rsidRPr="002F11AB" w:rsidR="002F11AB" w:rsidP="002F11AB" w:rsidRDefault="002F11AB" w14:paraId="37A5EFE3" w14:textId="77777777">
      <w:pPr>
        <w:rPr>
          <w:lang w:val="en-IN"/>
        </w:rPr>
      </w:pPr>
      <w:r w:rsidRPr="002F11AB">
        <w:rPr>
          <w:lang w:val="en-IN"/>
        </w:rPr>
        <w:t>metadata:</w:t>
      </w:r>
    </w:p>
    <w:p w:rsidRPr="002F11AB" w:rsidR="002F11AB" w:rsidP="002F11AB" w:rsidRDefault="002F11AB" w14:paraId="73F0AED4" w14:textId="77777777">
      <w:pPr>
        <w:rPr>
          <w:lang w:val="en-IN"/>
        </w:rPr>
      </w:pPr>
      <w:r w:rsidRPr="002F11AB">
        <w:rPr>
          <w:lang w:val="en-IN"/>
        </w:rPr>
        <w:t>  name: git-https-cred</w:t>
      </w:r>
    </w:p>
    <w:p w:rsidRPr="002F11AB" w:rsidR="002F11AB" w:rsidP="002F11AB" w:rsidRDefault="002F11AB" w14:paraId="736FF346" w14:textId="77777777">
      <w:pPr>
        <w:rPr>
          <w:lang w:val="en-IN"/>
        </w:rPr>
      </w:pPr>
      <w:r w:rsidRPr="002F11AB">
        <w:rPr>
          <w:lang w:val="en-IN"/>
        </w:rPr>
        <w:t>  namespace: my-app</w:t>
      </w:r>
    </w:p>
    <w:p w:rsidRPr="002F11AB" w:rsidR="002F11AB" w:rsidP="002F11AB" w:rsidRDefault="002F11AB" w14:paraId="28D4B2CD" w14:textId="77777777">
      <w:pPr>
        <w:rPr>
          <w:lang w:val="en-IN"/>
        </w:rPr>
      </w:pPr>
      <w:r w:rsidRPr="002F11AB">
        <w:rPr>
          <w:lang w:val="en-IN"/>
        </w:rPr>
        <w:t>type: kubernetes.io/basic-auth</w:t>
      </w:r>
    </w:p>
    <w:p w:rsidRPr="002F11AB" w:rsidR="002F11AB" w:rsidP="002F11AB" w:rsidRDefault="002F11AB" w14:paraId="02DC2B62" w14:textId="77777777">
      <w:pPr>
        <w:rPr>
          <w:lang w:val="en-IN"/>
        </w:rPr>
      </w:pPr>
      <w:proofErr w:type="spellStart"/>
      <w:r w:rsidRPr="002F11AB">
        <w:rPr>
          <w:lang w:val="en-IN"/>
        </w:rPr>
        <w:t>stringData</w:t>
      </w:r>
      <w:proofErr w:type="spellEnd"/>
      <w:r w:rsidRPr="002F11AB">
        <w:rPr>
          <w:lang w:val="en-IN"/>
        </w:rPr>
        <w:t>:</w:t>
      </w:r>
    </w:p>
    <w:p w:rsidRPr="002F11AB" w:rsidR="002F11AB" w:rsidP="002F11AB" w:rsidRDefault="002F11AB" w14:paraId="5378F7F6" w14:textId="77777777">
      <w:pPr>
        <w:rPr>
          <w:lang w:val="en-IN"/>
        </w:rPr>
      </w:pPr>
      <w:r w:rsidRPr="002F11AB">
        <w:rPr>
          <w:lang w:val="en-IN"/>
        </w:rPr>
        <w:t xml:space="preserve">  username: </w:t>
      </w:r>
      <w:proofErr w:type="spellStart"/>
      <w:r w:rsidRPr="002F11AB">
        <w:rPr>
          <w:lang w:val="en-IN"/>
        </w:rPr>
        <w:t>cicd</w:t>
      </w:r>
      <w:proofErr w:type="spellEnd"/>
      <w:r w:rsidRPr="002F11AB">
        <w:rPr>
          <w:lang w:val="en-IN"/>
        </w:rPr>
        <w:t>-bot</w:t>
      </w:r>
    </w:p>
    <w:p w:rsidRPr="002F11AB" w:rsidR="002F11AB" w:rsidP="002F11AB" w:rsidRDefault="002F11AB" w14:paraId="62CD7C66" w14:textId="77777777">
      <w:pPr>
        <w:rPr>
          <w:lang w:val="en-IN"/>
        </w:rPr>
      </w:pPr>
      <w:r w:rsidRPr="002F11AB">
        <w:rPr>
          <w:lang w:val="en-IN"/>
        </w:rPr>
        <w:t>  password: "P@ssw0rd#2026"</w:t>
      </w:r>
    </w:p>
    <w:p w:rsidR="002F11AB" w:rsidP="00F3719C" w:rsidRDefault="002F11AB" w14:paraId="144693F7" w14:textId="77777777">
      <w:pPr>
        <w:rPr>
          <w:lang w:val="en-IN"/>
        </w:rPr>
      </w:pPr>
    </w:p>
    <w:p w:rsidR="002F11AB" w:rsidP="00F3719C" w:rsidRDefault="002F11AB" w14:paraId="76C2906C" w14:textId="7A6EAAB7">
      <w:pPr>
        <w:rPr>
          <w:lang w:val="en-IN"/>
        </w:rPr>
      </w:pPr>
      <w:r>
        <w:rPr>
          <w:lang w:val="en-IN"/>
        </w:rPr>
        <w:t>Inject into a CI job or pod</w:t>
      </w:r>
    </w:p>
    <w:p w:rsidR="002F11AB" w:rsidP="00F3719C" w:rsidRDefault="002F11AB" w14:paraId="21DF515C" w14:textId="77777777">
      <w:pPr>
        <w:rPr>
          <w:lang w:val="en-IN"/>
        </w:rPr>
      </w:pPr>
    </w:p>
    <w:p w:rsidRPr="002F11AB" w:rsidR="002F11AB" w:rsidP="002F11AB" w:rsidRDefault="002F11AB" w14:paraId="634D8FB2" w14:textId="77777777">
      <w:pPr>
        <w:rPr>
          <w:lang w:val="en-IN"/>
        </w:rPr>
      </w:pPr>
      <w:proofErr w:type="spellStart"/>
      <w:r w:rsidRPr="002F11AB">
        <w:rPr>
          <w:lang w:val="en-IN"/>
        </w:rPr>
        <w:t>apiVersion</w:t>
      </w:r>
      <w:proofErr w:type="spellEnd"/>
      <w:r w:rsidRPr="002F11AB">
        <w:rPr>
          <w:lang w:val="en-IN"/>
        </w:rPr>
        <w:t>: batch/v1</w:t>
      </w:r>
    </w:p>
    <w:p w:rsidRPr="002F11AB" w:rsidR="002F11AB" w:rsidP="002F11AB" w:rsidRDefault="002F11AB" w14:paraId="318E9AFF" w14:textId="77777777">
      <w:pPr>
        <w:rPr>
          <w:lang w:val="en-IN"/>
        </w:rPr>
      </w:pPr>
      <w:r w:rsidRPr="002F11AB">
        <w:rPr>
          <w:lang w:val="en-IN"/>
        </w:rPr>
        <w:t>kind: Job</w:t>
      </w:r>
    </w:p>
    <w:p w:rsidRPr="002F11AB" w:rsidR="002F11AB" w:rsidP="002F11AB" w:rsidRDefault="002F11AB" w14:paraId="46DD01BA" w14:textId="77777777">
      <w:pPr>
        <w:rPr>
          <w:lang w:val="en-IN"/>
        </w:rPr>
      </w:pPr>
      <w:r w:rsidRPr="002F11AB">
        <w:rPr>
          <w:lang w:val="en-IN"/>
        </w:rPr>
        <w:t>metadata:</w:t>
      </w:r>
    </w:p>
    <w:p w:rsidRPr="002F11AB" w:rsidR="002F11AB" w:rsidP="002F11AB" w:rsidRDefault="002F11AB" w14:paraId="2798154A" w14:textId="77777777">
      <w:pPr>
        <w:rPr>
          <w:lang w:val="en-IN"/>
        </w:rPr>
      </w:pPr>
      <w:r w:rsidRPr="002F11AB">
        <w:rPr>
          <w:lang w:val="en-IN"/>
        </w:rPr>
        <w:t>  name: fetch-from-git</w:t>
      </w:r>
    </w:p>
    <w:p w:rsidRPr="002F11AB" w:rsidR="002F11AB" w:rsidP="002F11AB" w:rsidRDefault="002F11AB" w14:paraId="10756DC2" w14:textId="77777777">
      <w:pPr>
        <w:rPr>
          <w:lang w:val="en-IN"/>
        </w:rPr>
      </w:pPr>
      <w:r w:rsidRPr="002F11AB">
        <w:rPr>
          <w:lang w:val="en-IN"/>
        </w:rPr>
        <w:t>  namespace: my-app</w:t>
      </w:r>
    </w:p>
    <w:p w:rsidRPr="002F11AB" w:rsidR="002F11AB" w:rsidP="002F11AB" w:rsidRDefault="002F11AB" w14:paraId="040075F6" w14:textId="77777777">
      <w:pPr>
        <w:rPr>
          <w:lang w:val="en-IN"/>
        </w:rPr>
      </w:pPr>
      <w:r w:rsidRPr="002F11AB">
        <w:rPr>
          <w:lang w:val="en-IN"/>
        </w:rPr>
        <w:t>spec:</w:t>
      </w:r>
    </w:p>
    <w:p w:rsidRPr="002F11AB" w:rsidR="002F11AB" w:rsidP="002F11AB" w:rsidRDefault="002F11AB" w14:paraId="20BA009D" w14:textId="77777777">
      <w:pPr>
        <w:rPr>
          <w:lang w:val="en-IN"/>
        </w:rPr>
      </w:pPr>
      <w:r w:rsidRPr="002F11AB">
        <w:rPr>
          <w:lang w:val="en-IN"/>
        </w:rPr>
        <w:t>  template:</w:t>
      </w:r>
    </w:p>
    <w:p w:rsidRPr="002F11AB" w:rsidR="002F11AB" w:rsidP="002F11AB" w:rsidRDefault="002F11AB" w14:paraId="1AB63AE3" w14:textId="77777777">
      <w:pPr>
        <w:rPr>
          <w:lang w:val="en-IN"/>
        </w:rPr>
      </w:pPr>
      <w:r w:rsidRPr="002F11AB">
        <w:rPr>
          <w:lang w:val="en-IN"/>
        </w:rPr>
        <w:t>    spec:</w:t>
      </w:r>
    </w:p>
    <w:p w:rsidRPr="002F11AB" w:rsidR="002F11AB" w:rsidP="002F11AB" w:rsidRDefault="002F11AB" w14:paraId="5BFDE49D" w14:textId="77777777">
      <w:pPr>
        <w:rPr>
          <w:lang w:val="en-IN"/>
        </w:rPr>
      </w:pPr>
      <w:r w:rsidRPr="002F11AB">
        <w:rPr>
          <w:lang w:val="en-IN"/>
        </w:rPr>
        <w:t xml:space="preserve">      </w:t>
      </w:r>
      <w:proofErr w:type="spellStart"/>
      <w:r w:rsidRPr="002F11AB">
        <w:rPr>
          <w:lang w:val="en-IN"/>
        </w:rPr>
        <w:t>restartPolicy</w:t>
      </w:r>
      <w:proofErr w:type="spellEnd"/>
      <w:r w:rsidRPr="002F11AB">
        <w:rPr>
          <w:lang w:val="en-IN"/>
        </w:rPr>
        <w:t>: Never</w:t>
      </w:r>
    </w:p>
    <w:p w:rsidRPr="002F11AB" w:rsidR="002F11AB" w:rsidP="002F11AB" w:rsidRDefault="002F11AB" w14:paraId="3638462F" w14:textId="77777777">
      <w:pPr>
        <w:rPr>
          <w:lang w:val="en-IN"/>
        </w:rPr>
      </w:pPr>
      <w:r w:rsidRPr="002F11AB">
        <w:rPr>
          <w:lang w:val="en-IN"/>
        </w:rPr>
        <w:t>      containers:</w:t>
      </w:r>
    </w:p>
    <w:p w:rsidRPr="002F11AB" w:rsidR="002F11AB" w:rsidP="002F11AB" w:rsidRDefault="002F11AB" w14:paraId="27E9492D" w14:textId="77777777">
      <w:pPr>
        <w:rPr>
          <w:lang w:val="en-IN"/>
        </w:rPr>
      </w:pPr>
      <w:r w:rsidRPr="002F11AB">
        <w:rPr>
          <w:lang w:val="en-IN"/>
        </w:rPr>
        <w:t>      - name: git</w:t>
      </w:r>
    </w:p>
    <w:p w:rsidRPr="002F11AB" w:rsidR="002F11AB" w:rsidP="002F11AB" w:rsidRDefault="002F11AB" w14:paraId="3BA8FD7E" w14:textId="77777777">
      <w:pPr>
        <w:rPr>
          <w:lang w:val="en-IN"/>
        </w:rPr>
      </w:pPr>
      <w:r w:rsidRPr="002F11AB">
        <w:rPr>
          <w:lang w:val="en-IN"/>
        </w:rPr>
        <w:t>        image: quay.io/containers/</w:t>
      </w:r>
      <w:proofErr w:type="spellStart"/>
      <w:r w:rsidRPr="002F11AB">
        <w:rPr>
          <w:lang w:val="en-IN"/>
        </w:rPr>
        <w:t>toolbox:latest</w:t>
      </w:r>
      <w:proofErr w:type="spellEnd"/>
    </w:p>
    <w:p w:rsidRPr="002F11AB" w:rsidR="002F11AB" w:rsidP="002F11AB" w:rsidRDefault="002F11AB" w14:paraId="5D11A2D0" w14:textId="77777777">
      <w:pPr>
        <w:rPr>
          <w:lang w:val="en-IN"/>
        </w:rPr>
      </w:pPr>
      <w:r w:rsidRPr="002F11AB">
        <w:rPr>
          <w:lang w:val="en-IN"/>
        </w:rPr>
        <w:t>        env:</w:t>
      </w:r>
    </w:p>
    <w:p w:rsidRPr="002F11AB" w:rsidR="002F11AB" w:rsidP="002F11AB" w:rsidRDefault="002F11AB" w14:paraId="089FEFD1" w14:textId="77777777">
      <w:pPr>
        <w:rPr>
          <w:lang w:val="en-IN"/>
        </w:rPr>
      </w:pPr>
      <w:r w:rsidRPr="002F11AB">
        <w:rPr>
          <w:lang w:val="en-IN"/>
        </w:rPr>
        <w:t>        - name: GIT_USERNAME</w:t>
      </w:r>
    </w:p>
    <w:p w:rsidRPr="002F11AB" w:rsidR="002F11AB" w:rsidP="002F11AB" w:rsidRDefault="002F11AB" w14:paraId="7ABFC7C4" w14:textId="77777777">
      <w:pPr>
        <w:rPr>
          <w:lang w:val="en-IN"/>
        </w:rPr>
      </w:pPr>
      <w:r w:rsidRPr="002F11AB">
        <w:rPr>
          <w:lang w:val="en-IN"/>
        </w:rPr>
        <w:t xml:space="preserve">          </w:t>
      </w:r>
      <w:proofErr w:type="spellStart"/>
      <w:r w:rsidRPr="002F11AB">
        <w:rPr>
          <w:lang w:val="en-IN"/>
        </w:rPr>
        <w:t>valueFrom</w:t>
      </w:r>
      <w:proofErr w:type="spellEnd"/>
      <w:r w:rsidRPr="002F11AB">
        <w:rPr>
          <w:lang w:val="en-IN"/>
        </w:rPr>
        <w:t>:</w:t>
      </w:r>
    </w:p>
    <w:p w:rsidRPr="002F11AB" w:rsidR="002F11AB" w:rsidP="002F11AB" w:rsidRDefault="002F11AB" w14:paraId="2A5F95CD" w14:textId="77777777">
      <w:pPr>
        <w:rPr>
          <w:lang w:val="en-IN"/>
        </w:rPr>
      </w:pPr>
      <w:r w:rsidRPr="002F11AB">
        <w:rPr>
          <w:lang w:val="en-IN"/>
        </w:rPr>
        <w:t xml:space="preserve">            </w:t>
      </w:r>
      <w:proofErr w:type="spellStart"/>
      <w:r w:rsidRPr="002F11AB">
        <w:rPr>
          <w:lang w:val="en-IN"/>
        </w:rPr>
        <w:t>secretKeyRef</w:t>
      </w:r>
      <w:proofErr w:type="spellEnd"/>
      <w:r w:rsidRPr="002F11AB">
        <w:rPr>
          <w:lang w:val="en-IN"/>
        </w:rPr>
        <w:t>:</w:t>
      </w:r>
    </w:p>
    <w:p w:rsidRPr="002F11AB" w:rsidR="002F11AB" w:rsidP="002F11AB" w:rsidRDefault="002F11AB" w14:paraId="3002AD05" w14:textId="77777777">
      <w:pPr>
        <w:rPr>
          <w:lang w:val="en-IN"/>
        </w:rPr>
      </w:pPr>
      <w:r w:rsidRPr="002F11AB">
        <w:rPr>
          <w:lang w:val="en-IN"/>
        </w:rPr>
        <w:t>              name: git-https-cred</w:t>
      </w:r>
    </w:p>
    <w:p w:rsidRPr="002F11AB" w:rsidR="002F11AB" w:rsidP="002F11AB" w:rsidRDefault="002F11AB" w14:paraId="71B46098" w14:textId="77777777">
      <w:pPr>
        <w:rPr>
          <w:lang w:val="en-IN"/>
        </w:rPr>
      </w:pPr>
      <w:r w:rsidRPr="002F11AB">
        <w:rPr>
          <w:lang w:val="en-IN"/>
        </w:rPr>
        <w:t>              key: username</w:t>
      </w:r>
    </w:p>
    <w:p w:rsidRPr="002F11AB" w:rsidR="002F11AB" w:rsidP="002F11AB" w:rsidRDefault="002F11AB" w14:paraId="2FEAA7DF" w14:textId="77777777">
      <w:pPr>
        <w:rPr>
          <w:lang w:val="en-IN"/>
        </w:rPr>
      </w:pPr>
      <w:r w:rsidRPr="002F11AB">
        <w:rPr>
          <w:lang w:val="en-IN"/>
        </w:rPr>
        <w:t>        - name: GIT_PASSWORD</w:t>
      </w:r>
    </w:p>
    <w:p w:rsidRPr="002F11AB" w:rsidR="002F11AB" w:rsidP="002F11AB" w:rsidRDefault="002F11AB" w14:paraId="5836EB34" w14:textId="77777777">
      <w:pPr>
        <w:rPr>
          <w:lang w:val="en-IN"/>
        </w:rPr>
      </w:pPr>
      <w:r w:rsidRPr="002F11AB">
        <w:rPr>
          <w:lang w:val="en-IN"/>
        </w:rPr>
        <w:t xml:space="preserve">          </w:t>
      </w:r>
      <w:proofErr w:type="spellStart"/>
      <w:r w:rsidRPr="002F11AB">
        <w:rPr>
          <w:lang w:val="en-IN"/>
        </w:rPr>
        <w:t>valueFrom</w:t>
      </w:r>
      <w:proofErr w:type="spellEnd"/>
      <w:r w:rsidRPr="002F11AB">
        <w:rPr>
          <w:lang w:val="en-IN"/>
        </w:rPr>
        <w:t>:</w:t>
      </w:r>
    </w:p>
    <w:p w:rsidRPr="002F11AB" w:rsidR="002F11AB" w:rsidP="002F11AB" w:rsidRDefault="002F11AB" w14:paraId="4DEA17E3" w14:textId="77777777">
      <w:pPr>
        <w:rPr>
          <w:lang w:val="en-IN"/>
        </w:rPr>
      </w:pPr>
      <w:r w:rsidRPr="002F11AB">
        <w:rPr>
          <w:lang w:val="en-IN"/>
        </w:rPr>
        <w:t xml:space="preserve">            </w:t>
      </w:r>
      <w:proofErr w:type="spellStart"/>
      <w:r w:rsidRPr="002F11AB">
        <w:rPr>
          <w:lang w:val="en-IN"/>
        </w:rPr>
        <w:t>secretKeyRef</w:t>
      </w:r>
      <w:proofErr w:type="spellEnd"/>
      <w:r w:rsidRPr="002F11AB">
        <w:rPr>
          <w:lang w:val="en-IN"/>
        </w:rPr>
        <w:t>:</w:t>
      </w:r>
    </w:p>
    <w:p w:rsidRPr="002F11AB" w:rsidR="002F11AB" w:rsidP="002F11AB" w:rsidRDefault="002F11AB" w14:paraId="28A32BD2" w14:textId="77777777">
      <w:pPr>
        <w:rPr>
          <w:lang w:val="en-IN"/>
        </w:rPr>
      </w:pPr>
      <w:r w:rsidRPr="002F11AB">
        <w:rPr>
          <w:lang w:val="en-IN"/>
        </w:rPr>
        <w:t>              name: git-https-cred</w:t>
      </w:r>
    </w:p>
    <w:p w:rsidRPr="002F11AB" w:rsidR="002F11AB" w:rsidP="002F11AB" w:rsidRDefault="002F11AB" w14:paraId="16D4CE4A" w14:textId="77777777">
      <w:pPr>
        <w:rPr>
          <w:lang w:val="en-IN"/>
        </w:rPr>
      </w:pPr>
      <w:r w:rsidRPr="002F11AB">
        <w:rPr>
          <w:lang w:val="en-IN"/>
        </w:rPr>
        <w:t>              key: password</w:t>
      </w:r>
    </w:p>
    <w:p w:rsidRPr="002F11AB" w:rsidR="002F11AB" w:rsidP="002F11AB" w:rsidRDefault="002F11AB" w14:paraId="7CFAACCB" w14:textId="77777777">
      <w:pPr>
        <w:rPr>
          <w:lang w:val="en-IN"/>
        </w:rPr>
      </w:pPr>
      <w:r w:rsidRPr="002F11AB">
        <w:rPr>
          <w:lang w:val="en-IN"/>
        </w:rPr>
        <w:t>        command: ["/bin/</w:t>
      </w:r>
      <w:proofErr w:type="spellStart"/>
      <w:r w:rsidRPr="002F11AB">
        <w:rPr>
          <w:lang w:val="en-IN"/>
        </w:rPr>
        <w:t>sh</w:t>
      </w:r>
      <w:proofErr w:type="spellEnd"/>
      <w:r w:rsidRPr="002F11AB">
        <w:rPr>
          <w:lang w:val="en-IN"/>
        </w:rPr>
        <w:t>","-c"]</w:t>
      </w:r>
    </w:p>
    <w:p w:rsidRPr="002F11AB" w:rsidR="002F11AB" w:rsidP="002F11AB" w:rsidRDefault="002F11AB" w14:paraId="37C3E5A0" w14:textId="77777777">
      <w:pPr>
        <w:rPr>
          <w:lang w:val="en-IN"/>
        </w:rPr>
      </w:pPr>
      <w:r w:rsidRPr="002F11AB">
        <w:rPr>
          <w:lang w:val="en-IN"/>
        </w:rPr>
        <w:t xml:space="preserve">        </w:t>
      </w:r>
      <w:proofErr w:type="spellStart"/>
      <w:r w:rsidRPr="002F11AB">
        <w:rPr>
          <w:lang w:val="en-IN"/>
        </w:rPr>
        <w:t>args</w:t>
      </w:r>
      <w:proofErr w:type="spellEnd"/>
      <w:r w:rsidRPr="002F11AB">
        <w:rPr>
          <w:lang w:val="en-IN"/>
        </w:rPr>
        <w:t>:</w:t>
      </w:r>
    </w:p>
    <w:p w:rsidRPr="002F11AB" w:rsidR="002F11AB" w:rsidP="002F11AB" w:rsidRDefault="002F11AB" w14:paraId="714D0AF5" w14:textId="77777777">
      <w:pPr>
        <w:rPr>
          <w:lang w:val="en-IN"/>
        </w:rPr>
      </w:pPr>
      <w:r w:rsidRPr="002F11AB">
        <w:rPr>
          <w:lang w:val="en-IN"/>
        </w:rPr>
        <w:t>        - |</w:t>
      </w:r>
    </w:p>
    <w:p w:rsidRPr="002F11AB" w:rsidR="002F11AB" w:rsidP="002F11AB" w:rsidRDefault="002F11AB" w14:paraId="33AA3F0F" w14:textId="77777777">
      <w:pPr>
        <w:rPr>
          <w:lang w:val="en-IN"/>
        </w:rPr>
      </w:pPr>
      <w:r w:rsidRPr="002F11AB">
        <w:rPr>
          <w:lang w:val="en-IN"/>
        </w:rPr>
        <w:t>          git clone https://$GIT_USERNAME:$GIT_PASSWORD@git.example.com/org/repo.git /work</w:t>
      </w:r>
    </w:p>
    <w:p w:rsidR="002F11AB" w:rsidP="00F3719C" w:rsidRDefault="002F11AB" w14:paraId="4B2B84C5" w14:textId="77777777">
      <w:pPr>
        <w:rPr>
          <w:lang w:val="en-IN"/>
        </w:rPr>
      </w:pPr>
    </w:p>
    <w:p w:rsidR="002F11AB" w:rsidP="002F11AB" w:rsidRDefault="002F11AB" w14:paraId="633E60CE" w14:textId="2DEF73D4">
      <w:pPr>
        <w:rPr>
          <w:lang w:val="en-IN"/>
        </w:rPr>
      </w:pPr>
      <w:r>
        <w:rPr>
          <w:lang w:val="en-IN"/>
        </w:rPr>
        <w:t>5) SSH Auth Secret:-</w:t>
      </w:r>
      <w:r w:rsidRPr="002F11AB">
        <w:rPr>
          <w:rFonts w:ascii="Segoe UI" w:hAnsi="Segoe UI" w:eastAsia="Times New Roman" w:cs="Segoe UI"/>
          <w:sz w:val="21"/>
          <w:szCs w:val="21"/>
          <w:lang w:val="en-IN" w:eastAsia="en-IN"/>
        </w:rPr>
        <w:t xml:space="preserve"> </w:t>
      </w:r>
      <w:r>
        <w:rPr>
          <w:lang w:val="en-IN"/>
        </w:rPr>
        <w:t>SCM</w:t>
      </w:r>
      <w:r w:rsidRPr="002F11AB">
        <w:rPr>
          <w:lang w:val="en-IN"/>
        </w:rPr>
        <w:t xml:space="preserve"> over SSH, SSH-based automations.</w:t>
      </w:r>
    </w:p>
    <w:p w:rsidR="002F11AB" w:rsidP="002F11AB" w:rsidRDefault="002F11AB" w14:paraId="3E18C73E" w14:textId="77777777">
      <w:pPr>
        <w:rPr>
          <w:lang w:val="en-IN"/>
        </w:rPr>
      </w:pPr>
    </w:p>
    <w:p w:rsidR="002F11AB" w:rsidP="002F11AB" w:rsidRDefault="002F11AB" w14:paraId="3F984312" w14:textId="694DAB83">
      <w:pPr>
        <w:rPr>
          <w:lang w:val="en-IN"/>
        </w:rPr>
      </w:pPr>
      <w:r>
        <w:rPr>
          <w:lang w:val="en-IN"/>
        </w:rPr>
        <w:t>Secret:-</w:t>
      </w:r>
    </w:p>
    <w:p w:rsidR="002F11AB" w:rsidP="002F11AB" w:rsidRDefault="002F11AB" w14:paraId="6662B1B8" w14:textId="77777777">
      <w:pPr>
        <w:rPr>
          <w:lang w:val="en-IN"/>
        </w:rPr>
      </w:pPr>
    </w:p>
    <w:p w:rsidRPr="002F11AB" w:rsidR="002F11AB" w:rsidP="002F11AB" w:rsidRDefault="002F11AB" w14:paraId="67E3C111"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27729CB8" w14:textId="77777777">
      <w:pPr>
        <w:rPr>
          <w:lang w:val="en-IN"/>
        </w:rPr>
      </w:pPr>
      <w:r w:rsidRPr="002F11AB">
        <w:rPr>
          <w:lang w:val="en-IN"/>
        </w:rPr>
        <w:t>kind: Secret</w:t>
      </w:r>
    </w:p>
    <w:p w:rsidRPr="002F11AB" w:rsidR="002F11AB" w:rsidP="002F11AB" w:rsidRDefault="002F11AB" w14:paraId="72F2F5C3" w14:textId="77777777">
      <w:pPr>
        <w:rPr>
          <w:lang w:val="en-IN"/>
        </w:rPr>
      </w:pPr>
      <w:r w:rsidRPr="002F11AB">
        <w:rPr>
          <w:lang w:val="en-IN"/>
        </w:rPr>
        <w:t>metadata:</w:t>
      </w:r>
    </w:p>
    <w:p w:rsidRPr="002F11AB" w:rsidR="002F11AB" w:rsidP="002F11AB" w:rsidRDefault="002F11AB" w14:paraId="6DCB3F82" w14:textId="77777777">
      <w:pPr>
        <w:rPr>
          <w:lang w:val="en-IN"/>
        </w:rPr>
      </w:pPr>
      <w:r w:rsidRPr="002F11AB">
        <w:rPr>
          <w:lang w:val="en-IN"/>
        </w:rPr>
        <w:t>  name: git-ssh-key</w:t>
      </w:r>
    </w:p>
    <w:p w:rsidRPr="002F11AB" w:rsidR="002F11AB" w:rsidP="002F11AB" w:rsidRDefault="002F11AB" w14:paraId="2950603B" w14:textId="77777777">
      <w:pPr>
        <w:rPr>
          <w:lang w:val="en-IN"/>
        </w:rPr>
      </w:pPr>
      <w:r w:rsidRPr="002F11AB">
        <w:rPr>
          <w:lang w:val="en-IN"/>
        </w:rPr>
        <w:t>  namespace: my-app</w:t>
      </w:r>
    </w:p>
    <w:p w:rsidRPr="002F11AB" w:rsidR="002F11AB" w:rsidP="002F11AB" w:rsidRDefault="002F11AB" w14:paraId="0B88709B" w14:textId="77777777">
      <w:pPr>
        <w:rPr>
          <w:lang w:val="en-IN"/>
        </w:rPr>
      </w:pPr>
      <w:r w:rsidRPr="002F11AB">
        <w:rPr>
          <w:lang w:val="en-IN"/>
        </w:rPr>
        <w:t>type: kubernetes.io/ssh-auth</w:t>
      </w:r>
    </w:p>
    <w:p w:rsidRPr="002F11AB" w:rsidR="002F11AB" w:rsidP="002F11AB" w:rsidRDefault="002F11AB" w14:paraId="0C54B47E" w14:textId="77777777">
      <w:pPr>
        <w:rPr>
          <w:lang w:val="en-IN"/>
        </w:rPr>
      </w:pPr>
      <w:proofErr w:type="spellStart"/>
      <w:r w:rsidRPr="002F11AB">
        <w:rPr>
          <w:lang w:val="en-IN"/>
        </w:rPr>
        <w:t>stringData</w:t>
      </w:r>
      <w:proofErr w:type="spellEnd"/>
      <w:r w:rsidRPr="002F11AB">
        <w:rPr>
          <w:lang w:val="en-IN"/>
        </w:rPr>
        <w:t>:</w:t>
      </w:r>
    </w:p>
    <w:p w:rsidRPr="002F11AB" w:rsidR="002F11AB" w:rsidP="002F11AB" w:rsidRDefault="002F11AB" w14:paraId="289CF282" w14:textId="77777777">
      <w:pPr>
        <w:rPr>
          <w:lang w:val="en-IN"/>
        </w:rPr>
      </w:pPr>
      <w:r w:rsidRPr="002F11AB">
        <w:rPr>
          <w:lang w:val="en-IN"/>
        </w:rPr>
        <w:t>  ssh-</w:t>
      </w:r>
      <w:proofErr w:type="spellStart"/>
      <w:r w:rsidRPr="002F11AB">
        <w:rPr>
          <w:lang w:val="en-IN"/>
        </w:rPr>
        <w:t>privatekey</w:t>
      </w:r>
      <w:proofErr w:type="spellEnd"/>
      <w:r w:rsidRPr="002F11AB">
        <w:rPr>
          <w:lang w:val="en-IN"/>
        </w:rPr>
        <w:t>: |</w:t>
      </w:r>
    </w:p>
    <w:p w:rsidRPr="002F11AB" w:rsidR="002F11AB" w:rsidP="002F11AB" w:rsidRDefault="002F11AB" w14:paraId="28102990" w14:textId="77777777">
      <w:pPr>
        <w:rPr>
          <w:lang w:val="en-IN"/>
        </w:rPr>
      </w:pPr>
      <w:r w:rsidRPr="002F11AB">
        <w:rPr>
          <w:lang w:val="en-IN"/>
        </w:rPr>
        <w:t>    -----BEGIN OPENSSH PRIVATE KEY-----</w:t>
      </w:r>
    </w:p>
    <w:p w:rsidRPr="002F11AB" w:rsidR="002F11AB" w:rsidP="002F11AB" w:rsidRDefault="002F11AB" w14:paraId="0F1745F8" w14:textId="77777777">
      <w:pPr>
        <w:rPr>
          <w:lang w:val="en-IN"/>
        </w:rPr>
      </w:pPr>
      <w:r w:rsidRPr="002F11AB">
        <w:rPr>
          <w:lang w:val="en-IN"/>
        </w:rPr>
        <w:t>    (private key)</w:t>
      </w:r>
    </w:p>
    <w:p w:rsidRPr="002F11AB" w:rsidR="002F11AB" w:rsidP="002F11AB" w:rsidRDefault="002F11AB" w14:paraId="0AE3E79B" w14:textId="77777777">
      <w:pPr>
        <w:rPr>
          <w:lang w:val="en-IN"/>
        </w:rPr>
      </w:pPr>
      <w:r w:rsidRPr="002F11AB">
        <w:rPr>
          <w:lang w:val="en-IN"/>
        </w:rPr>
        <w:t>    -----END OPENSSH PRIVATE KEY-----</w:t>
      </w:r>
    </w:p>
    <w:p w:rsidR="002F11AB" w:rsidP="002F11AB" w:rsidRDefault="002F11AB" w14:paraId="4CF067BB" w14:textId="77777777">
      <w:pPr>
        <w:rPr>
          <w:lang w:val="en-IN"/>
        </w:rPr>
      </w:pPr>
    </w:p>
    <w:p w:rsidRPr="002F11AB" w:rsidR="002F11AB" w:rsidP="002F11AB" w:rsidRDefault="002F11AB" w14:paraId="77D20667" w14:textId="77777777">
      <w:pPr>
        <w:rPr>
          <w:lang w:val="en-IN"/>
        </w:rPr>
      </w:pPr>
      <w:r w:rsidRPr="002F11AB">
        <w:rPr>
          <w:lang w:val="en-IN"/>
        </w:rPr>
        <w:t>Mount key and configure GIT_SSH_COMMAND</w:t>
      </w:r>
    </w:p>
    <w:p w:rsidR="002F11AB" w:rsidP="002F11AB" w:rsidRDefault="002F11AB" w14:paraId="3BE0C8D0" w14:textId="77777777">
      <w:pPr>
        <w:rPr>
          <w:lang w:val="en-IN"/>
        </w:rPr>
      </w:pPr>
    </w:p>
    <w:p w:rsidRPr="002F11AB" w:rsidR="002F11AB" w:rsidP="002F11AB" w:rsidRDefault="002F11AB" w14:paraId="1FA206B6" w14:textId="77777777">
      <w:pPr>
        <w:rPr>
          <w:lang w:val="en-IN"/>
        </w:rPr>
      </w:pPr>
      <w:proofErr w:type="spellStart"/>
      <w:r w:rsidRPr="002F11AB">
        <w:rPr>
          <w:lang w:val="en-IN"/>
        </w:rPr>
        <w:t>apiVersion</w:t>
      </w:r>
      <w:proofErr w:type="spellEnd"/>
      <w:r w:rsidRPr="002F11AB">
        <w:rPr>
          <w:lang w:val="en-IN"/>
        </w:rPr>
        <w:t>: batch/v1</w:t>
      </w:r>
    </w:p>
    <w:p w:rsidRPr="002F11AB" w:rsidR="002F11AB" w:rsidP="002F11AB" w:rsidRDefault="002F11AB" w14:paraId="25E8353B" w14:textId="77777777">
      <w:pPr>
        <w:rPr>
          <w:lang w:val="en-IN"/>
        </w:rPr>
      </w:pPr>
      <w:r w:rsidRPr="002F11AB">
        <w:rPr>
          <w:lang w:val="en-IN"/>
        </w:rPr>
        <w:t>kind: Job</w:t>
      </w:r>
    </w:p>
    <w:p w:rsidRPr="002F11AB" w:rsidR="002F11AB" w:rsidP="002F11AB" w:rsidRDefault="002F11AB" w14:paraId="584EEC5A" w14:textId="77777777">
      <w:pPr>
        <w:rPr>
          <w:lang w:val="en-IN"/>
        </w:rPr>
      </w:pPr>
      <w:r w:rsidRPr="002F11AB">
        <w:rPr>
          <w:lang w:val="en-IN"/>
        </w:rPr>
        <w:t>metadata:</w:t>
      </w:r>
    </w:p>
    <w:p w:rsidRPr="002F11AB" w:rsidR="002F11AB" w:rsidP="002F11AB" w:rsidRDefault="002F11AB" w14:paraId="66CE2351" w14:textId="77777777">
      <w:pPr>
        <w:rPr>
          <w:lang w:val="en-IN"/>
        </w:rPr>
      </w:pPr>
      <w:r w:rsidRPr="002F11AB">
        <w:rPr>
          <w:lang w:val="en-IN"/>
        </w:rPr>
        <w:t>  name: fetch-from-git-ssh</w:t>
      </w:r>
    </w:p>
    <w:p w:rsidRPr="002F11AB" w:rsidR="002F11AB" w:rsidP="002F11AB" w:rsidRDefault="002F11AB" w14:paraId="0D2DC67A" w14:textId="77777777">
      <w:pPr>
        <w:rPr>
          <w:lang w:val="en-IN"/>
        </w:rPr>
      </w:pPr>
      <w:r w:rsidRPr="002F11AB">
        <w:rPr>
          <w:lang w:val="en-IN"/>
        </w:rPr>
        <w:t>  namespace: my-app</w:t>
      </w:r>
    </w:p>
    <w:p w:rsidRPr="002F11AB" w:rsidR="002F11AB" w:rsidP="002F11AB" w:rsidRDefault="002F11AB" w14:paraId="3023E6F3" w14:textId="77777777">
      <w:pPr>
        <w:rPr>
          <w:lang w:val="en-IN"/>
        </w:rPr>
      </w:pPr>
      <w:r w:rsidRPr="002F11AB">
        <w:rPr>
          <w:lang w:val="en-IN"/>
        </w:rPr>
        <w:t>spec:</w:t>
      </w:r>
    </w:p>
    <w:p w:rsidRPr="002F11AB" w:rsidR="002F11AB" w:rsidP="002F11AB" w:rsidRDefault="002F11AB" w14:paraId="6C5FCDB1" w14:textId="77777777">
      <w:pPr>
        <w:rPr>
          <w:lang w:val="en-IN"/>
        </w:rPr>
      </w:pPr>
      <w:r w:rsidRPr="002F11AB">
        <w:rPr>
          <w:lang w:val="en-IN"/>
        </w:rPr>
        <w:t>  template:</w:t>
      </w:r>
    </w:p>
    <w:p w:rsidRPr="002F11AB" w:rsidR="002F11AB" w:rsidP="002F11AB" w:rsidRDefault="002F11AB" w14:paraId="32630234" w14:textId="77777777">
      <w:pPr>
        <w:rPr>
          <w:lang w:val="en-IN"/>
        </w:rPr>
      </w:pPr>
      <w:r w:rsidRPr="002F11AB">
        <w:rPr>
          <w:lang w:val="en-IN"/>
        </w:rPr>
        <w:t>    spec:</w:t>
      </w:r>
    </w:p>
    <w:p w:rsidRPr="002F11AB" w:rsidR="002F11AB" w:rsidP="002F11AB" w:rsidRDefault="002F11AB" w14:paraId="1B5844F5" w14:textId="77777777">
      <w:pPr>
        <w:rPr>
          <w:lang w:val="en-IN"/>
        </w:rPr>
      </w:pPr>
      <w:r w:rsidRPr="002F11AB">
        <w:rPr>
          <w:lang w:val="en-IN"/>
        </w:rPr>
        <w:t xml:space="preserve">      </w:t>
      </w:r>
      <w:proofErr w:type="spellStart"/>
      <w:r w:rsidRPr="002F11AB">
        <w:rPr>
          <w:lang w:val="en-IN"/>
        </w:rPr>
        <w:t>restartPolicy</w:t>
      </w:r>
      <w:proofErr w:type="spellEnd"/>
      <w:r w:rsidRPr="002F11AB">
        <w:rPr>
          <w:lang w:val="en-IN"/>
        </w:rPr>
        <w:t>: Never</w:t>
      </w:r>
    </w:p>
    <w:p w:rsidRPr="002F11AB" w:rsidR="002F11AB" w:rsidP="002F11AB" w:rsidRDefault="002F11AB" w14:paraId="245A2A18" w14:textId="77777777">
      <w:pPr>
        <w:rPr>
          <w:lang w:val="en-IN"/>
        </w:rPr>
      </w:pPr>
      <w:r w:rsidRPr="002F11AB">
        <w:rPr>
          <w:lang w:val="en-IN"/>
        </w:rPr>
        <w:t>      containers:</w:t>
      </w:r>
    </w:p>
    <w:p w:rsidRPr="002F11AB" w:rsidR="002F11AB" w:rsidP="002F11AB" w:rsidRDefault="002F11AB" w14:paraId="320DB250" w14:textId="77777777">
      <w:pPr>
        <w:rPr>
          <w:lang w:val="en-IN"/>
        </w:rPr>
      </w:pPr>
      <w:r w:rsidRPr="002F11AB">
        <w:rPr>
          <w:lang w:val="en-IN"/>
        </w:rPr>
        <w:t>      - name: git</w:t>
      </w:r>
    </w:p>
    <w:p w:rsidRPr="002F11AB" w:rsidR="002F11AB" w:rsidP="002F11AB" w:rsidRDefault="002F11AB" w14:paraId="527E6780" w14:textId="77777777">
      <w:pPr>
        <w:rPr>
          <w:lang w:val="en-IN"/>
        </w:rPr>
      </w:pPr>
      <w:r w:rsidRPr="002F11AB">
        <w:rPr>
          <w:lang w:val="en-IN"/>
        </w:rPr>
        <w:t>        image: alpine/</w:t>
      </w:r>
      <w:proofErr w:type="spellStart"/>
      <w:r w:rsidRPr="002F11AB">
        <w:rPr>
          <w:lang w:val="en-IN"/>
        </w:rPr>
        <w:t>git:latest</w:t>
      </w:r>
      <w:proofErr w:type="spellEnd"/>
    </w:p>
    <w:p w:rsidRPr="002F11AB" w:rsidR="002F11AB" w:rsidP="002F11AB" w:rsidRDefault="002F11AB" w14:paraId="56557B6E" w14:textId="77777777">
      <w:pPr>
        <w:rPr>
          <w:lang w:val="en-IN"/>
        </w:rPr>
      </w:pPr>
      <w:r w:rsidRPr="002F11AB">
        <w:rPr>
          <w:lang w:val="en-IN"/>
        </w:rPr>
        <w:t xml:space="preserve">        </w:t>
      </w:r>
      <w:proofErr w:type="spellStart"/>
      <w:r w:rsidRPr="002F11AB">
        <w:rPr>
          <w:lang w:val="en-IN"/>
        </w:rPr>
        <w:t>volumeMounts</w:t>
      </w:r>
      <w:proofErr w:type="spellEnd"/>
      <w:r w:rsidRPr="002F11AB">
        <w:rPr>
          <w:lang w:val="en-IN"/>
        </w:rPr>
        <w:t>:</w:t>
      </w:r>
    </w:p>
    <w:p w:rsidRPr="002F11AB" w:rsidR="002F11AB" w:rsidP="002F11AB" w:rsidRDefault="002F11AB" w14:paraId="286D1450" w14:textId="77777777">
      <w:pPr>
        <w:rPr>
          <w:lang w:val="en-IN"/>
        </w:rPr>
      </w:pPr>
      <w:r w:rsidRPr="002F11AB">
        <w:rPr>
          <w:lang w:val="en-IN"/>
        </w:rPr>
        <w:t>        - name: ssh</w:t>
      </w:r>
    </w:p>
    <w:p w:rsidRPr="002F11AB" w:rsidR="002F11AB" w:rsidP="002F11AB" w:rsidRDefault="002F11AB" w14:paraId="7BB1035F" w14:textId="77777777">
      <w:pPr>
        <w:rPr>
          <w:lang w:val="en-IN"/>
        </w:rPr>
      </w:pPr>
      <w:r w:rsidRPr="002F11AB">
        <w:rPr>
          <w:lang w:val="en-IN"/>
        </w:rPr>
        <w:t xml:space="preserve">          </w:t>
      </w:r>
      <w:proofErr w:type="spellStart"/>
      <w:r w:rsidRPr="002F11AB">
        <w:rPr>
          <w:lang w:val="en-IN"/>
        </w:rPr>
        <w:t>mountPath</w:t>
      </w:r>
      <w:proofErr w:type="spellEnd"/>
      <w:r w:rsidRPr="002F11AB">
        <w:rPr>
          <w:lang w:val="en-IN"/>
        </w:rPr>
        <w:t>: /root/.ssh</w:t>
      </w:r>
    </w:p>
    <w:p w:rsidRPr="002F11AB" w:rsidR="002F11AB" w:rsidP="002F11AB" w:rsidRDefault="002F11AB" w14:paraId="50DB4A33" w14:textId="77777777">
      <w:pPr>
        <w:rPr>
          <w:lang w:val="en-IN"/>
        </w:rPr>
      </w:pPr>
      <w:r w:rsidRPr="002F11AB">
        <w:rPr>
          <w:lang w:val="en-IN"/>
        </w:rPr>
        <w:t xml:space="preserve">          </w:t>
      </w:r>
      <w:proofErr w:type="spellStart"/>
      <w:r w:rsidRPr="002F11AB">
        <w:rPr>
          <w:lang w:val="en-IN"/>
        </w:rPr>
        <w:t>readOnly</w:t>
      </w:r>
      <w:proofErr w:type="spellEnd"/>
      <w:r w:rsidRPr="002F11AB">
        <w:rPr>
          <w:lang w:val="en-IN"/>
        </w:rPr>
        <w:t>: true</w:t>
      </w:r>
    </w:p>
    <w:p w:rsidRPr="002F11AB" w:rsidR="002F11AB" w:rsidP="002F11AB" w:rsidRDefault="002F11AB" w14:paraId="07BA5595" w14:textId="77777777">
      <w:pPr>
        <w:rPr>
          <w:lang w:val="en-IN"/>
        </w:rPr>
      </w:pPr>
      <w:r w:rsidRPr="002F11AB">
        <w:rPr>
          <w:lang w:val="en-IN"/>
        </w:rPr>
        <w:t>        env:</w:t>
      </w:r>
    </w:p>
    <w:p w:rsidRPr="002F11AB" w:rsidR="002F11AB" w:rsidP="002F11AB" w:rsidRDefault="002F11AB" w14:paraId="1271DA72" w14:textId="77777777">
      <w:pPr>
        <w:rPr>
          <w:lang w:val="en-IN"/>
        </w:rPr>
      </w:pPr>
      <w:r w:rsidRPr="002F11AB">
        <w:rPr>
          <w:lang w:val="en-IN"/>
        </w:rPr>
        <w:t>        - name: GIT_SSH_COMMAND</w:t>
      </w:r>
    </w:p>
    <w:p w:rsidRPr="002F11AB" w:rsidR="002F11AB" w:rsidP="002F11AB" w:rsidRDefault="002F11AB" w14:paraId="34D60C6D" w14:textId="77777777">
      <w:pPr>
        <w:rPr>
          <w:lang w:val="en-IN"/>
        </w:rPr>
      </w:pPr>
      <w:r w:rsidRPr="002F11AB">
        <w:rPr>
          <w:lang w:val="en-IN"/>
        </w:rPr>
        <w:t>          value: "ssh -</w:t>
      </w:r>
      <w:proofErr w:type="spellStart"/>
      <w:r w:rsidRPr="002F11AB">
        <w:rPr>
          <w:lang w:val="en-IN"/>
        </w:rPr>
        <w:t>i</w:t>
      </w:r>
      <w:proofErr w:type="spellEnd"/>
      <w:r w:rsidRPr="002F11AB">
        <w:rPr>
          <w:lang w:val="en-IN"/>
        </w:rPr>
        <w:t xml:space="preserve"> /root/.ssh/ssh-</w:t>
      </w:r>
      <w:proofErr w:type="spellStart"/>
      <w:r w:rsidRPr="002F11AB">
        <w:rPr>
          <w:lang w:val="en-IN"/>
        </w:rPr>
        <w:t>privatekey</w:t>
      </w:r>
      <w:proofErr w:type="spellEnd"/>
      <w:r w:rsidRPr="002F11AB">
        <w:rPr>
          <w:lang w:val="en-IN"/>
        </w:rPr>
        <w:t xml:space="preserve"> -o </w:t>
      </w:r>
      <w:proofErr w:type="spellStart"/>
      <w:r w:rsidRPr="002F11AB">
        <w:rPr>
          <w:lang w:val="en-IN"/>
        </w:rPr>
        <w:t>StrictHostKeyChecking</w:t>
      </w:r>
      <w:proofErr w:type="spellEnd"/>
      <w:r w:rsidRPr="002F11AB">
        <w:rPr>
          <w:lang w:val="en-IN"/>
        </w:rPr>
        <w:t>=no"</w:t>
      </w:r>
    </w:p>
    <w:p w:rsidRPr="002F11AB" w:rsidR="002F11AB" w:rsidP="002F11AB" w:rsidRDefault="002F11AB" w14:paraId="12A7703E" w14:textId="77777777">
      <w:pPr>
        <w:rPr>
          <w:lang w:val="en-IN"/>
        </w:rPr>
      </w:pPr>
      <w:r w:rsidRPr="002F11AB">
        <w:rPr>
          <w:lang w:val="en-IN"/>
        </w:rPr>
        <w:t>        command: ["/bin/</w:t>
      </w:r>
      <w:proofErr w:type="spellStart"/>
      <w:r w:rsidRPr="002F11AB">
        <w:rPr>
          <w:lang w:val="en-IN"/>
        </w:rPr>
        <w:t>sh</w:t>
      </w:r>
      <w:proofErr w:type="spellEnd"/>
      <w:r w:rsidRPr="002F11AB">
        <w:rPr>
          <w:lang w:val="en-IN"/>
        </w:rPr>
        <w:t>","-c"]</w:t>
      </w:r>
    </w:p>
    <w:p w:rsidRPr="002F11AB" w:rsidR="002F11AB" w:rsidP="002F11AB" w:rsidRDefault="002F11AB" w14:paraId="3C89A84E" w14:textId="77777777">
      <w:pPr>
        <w:rPr>
          <w:lang w:val="en-IN"/>
        </w:rPr>
      </w:pPr>
      <w:r w:rsidRPr="002F11AB">
        <w:rPr>
          <w:lang w:val="en-IN"/>
        </w:rPr>
        <w:t xml:space="preserve">        </w:t>
      </w:r>
      <w:proofErr w:type="spellStart"/>
      <w:r w:rsidRPr="002F11AB">
        <w:rPr>
          <w:lang w:val="en-IN"/>
        </w:rPr>
        <w:t>args</w:t>
      </w:r>
      <w:proofErr w:type="spellEnd"/>
      <w:r w:rsidRPr="002F11AB">
        <w:rPr>
          <w:lang w:val="en-IN"/>
        </w:rPr>
        <w:t>:</w:t>
      </w:r>
    </w:p>
    <w:p w:rsidRPr="002F11AB" w:rsidR="002F11AB" w:rsidP="002F11AB" w:rsidRDefault="002F11AB" w14:paraId="080A9181" w14:textId="77777777">
      <w:pPr>
        <w:rPr>
          <w:lang w:val="en-IN"/>
        </w:rPr>
      </w:pPr>
      <w:r w:rsidRPr="002F11AB">
        <w:rPr>
          <w:lang w:val="en-IN"/>
        </w:rPr>
        <w:t>        - |</w:t>
      </w:r>
    </w:p>
    <w:p w:rsidRPr="002F11AB" w:rsidR="002F11AB" w:rsidP="002F11AB" w:rsidRDefault="002F11AB" w14:paraId="187CBB30" w14:textId="77777777">
      <w:pPr>
        <w:rPr>
          <w:lang w:val="en-IN"/>
        </w:rPr>
      </w:pPr>
      <w:r w:rsidRPr="002F11AB">
        <w:rPr>
          <w:lang w:val="en-IN"/>
        </w:rPr>
        <w:t xml:space="preserve">          git clone </w:t>
      </w:r>
      <w:proofErr w:type="spellStart"/>
      <w:r w:rsidRPr="002F11AB">
        <w:rPr>
          <w:lang w:val="en-IN"/>
        </w:rPr>
        <w:t>git@git.example.com:org</w:t>
      </w:r>
      <w:proofErr w:type="spellEnd"/>
      <w:r w:rsidRPr="002F11AB">
        <w:rPr>
          <w:lang w:val="en-IN"/>
        </w:rPr>
        <w:t>/</w:t>
      </w:r>
      <w:proofErr w:type="spellStart"/>
      <w:r w:rsidRPr="002F11AB">
        <w:rPr>
          <w:lang w:val="en-IN"/>
        </w:rPr>
        <w:t>repo.git</w:t>
      </w:r>
      <w:proofErr w:type="spellEnd"/>
      <w:r w:rsidRPr="002F11AB">
        <w:rPr>
          <w:lang w:val="en-IN"/>
        </w:rPr>
        <w:t xml:space="preserve"> /work</w:t>
      </w:r>
    </w:p>
    <w:p w:rsidRPr="002F11AB" w:rsidR="002F11AB" w:rsidP="002F11AB" w:rsidRDefault="002F11AB" w14:paraId="0425D232" w14:textId="77777777">
      <w:pPr>
        <w:rPr>
          <w:lang w:val="en-IN"/>
        </w:rPr>
      </w:pPr>
      <w:r w:rsidRPr="002F11AB">
        <w:rPr>
          <w:lang w:val="en-IN"/>
        </w:rPr>
        <w:t>      volumes:</w:t>
      </w:r>
    </w:p>
    <w:p w:rsidRPr="002F11AB" w:rsidR="002F11AB" w:rsidP="002F11AB" w:rsidRDefault="002F11AB" w14:paraId="39FD6CA8" w14:textId="77777777">
      <w:pPr>
        <w:rPr>
          <w:lang w:val="en-IN"/>
        </w:rPr>
      </w:pPr>
      <w:r w:rsidRPr="002F11AB">
        <w:rPr>
          <w:lang w:val="en-IN"/>
        </w:rPr>
        <w:t>      - name: ssh</w:t>
      </w:r>
    </w:p>
    <w:p w:rsidRPr="002F11AB" w:rsidR="002F11AB" w:rsidP="002F11AB" w:rsidRDefault="002F11AB" w14:paraId="4A3E2E1D" w14:textId="77777777">
      <w:pPr>
        <w:rPr>
          <w:lang w:val="en-IN"/>
        </w:rPr>
      </w:pPr>
      <w:r w:rsidRPr="002F11AB">
        <w:rPr>
          <w:lang w:val="en-IN"/>
        </w:rPr>
        <w:t>        secret:</w:t>
      </w:r>
    </w:p>
    <w:p w:rsidRPr="002F11AB" w:rsidR="002F11AB" w:rsidP="002F11AB" w:rsidRDefault="002F11AB" w14:paraId="4E7BFA82" w14:textId="77777777">
      <w:pPr>
        <w:rPr>
          <w:lang w:val="en-IN"/>
        </w:rPr>
      </w:pPr>
      <w:r w:rsidRPr="002F11AB">
        <w:rPr>
          <w:lang w:val="en-IN"/>
        </w:rPr>
        <w:t xml:space="preserve">          </w:t>
      </w:r>
      <w:proofErr w:type="spellStart"/>
      <w:r w:rsidRPr="002F11AB">
        <w:rPr>
          <w:lang w:val="en-IN"/>
        </w:rPr>
        <w:t>secretName</w:t>
      </w:r>
      <w:proofErr w:type="spellEnd"/>
      <w:r w:rsidRPr="002F11AB">
        <w:rPr>
          <w:lang w:val="en-IN"/>
        </w:rPr>
        <w:t>: git-ssh-key</w:t>
      </w:r>
    </w:p>
    <w:p w:rsidRPr="002F11AB" w:rsidR="002F11AB" w:rsidP="002F11AB" w:rsidRDefault="002F11AB" w14:paraId="05461D41" w14:textId="77777777">
      <w:pPr>
        <w:rPr>
          <w:lang w:val="en-IN"/>
        </w:rPr>
      </w:pPr>
      <w:r w:rsidRPr="002F11AB">
        <w:rPr>
          <w:lang w:val="en-IN"/>
        </w:rPr>
        <w:t xml:space="preserve">          </w:t>
      </w:r>
      <w:proofErr w:type="spellStart"/>
      <w:r w:rsidRPr="002F11AB">
        <w:rPr>
          <w:lang w:val="en-IN"/>
        </w:rPr>
        <w:t>defaultMode</w:t>
      </w:r>
      <w:proofErr w:type="spellEnd"/>
      <w:r w:rsidRPr="002F11AB">
        <w:rPr>
          <w:lang w:val="en-IN"/>
        </w:rPr>
        <w:t>: 0400</w:t>
      </w:r>
    </w:p>
    <w:p w:rsidR="002F11AB" w:rsidP="002F11AB" w:rsidRDefault="002F11AB" w14:paraId="6E730494" w14:textId="77777777">
      <w:pPr>
        <w:rPr>
          <w:lang w:val="en-IN"/>
        </w:rPr>
      </w:pPr>
    </w:p>
    <w:p w:rsidR="002F11AB" w:rsidP="002F11AB" w:rsidRDefault="002F11AB" w14:paraId="37DCCECB" w14:textId="0F841162">
      <w:pPr>
        <w:rPr>
          <w:lang w:val="en-IN"/>
        </w:rPr>
      </w:pPr>
      <w:r>
        <w:rPr>
          <w:lang w:val="en-IN"/>
        </w:rPr>
        <w:t>6)</w:t>
      </w:r>
      <w:r w:rsidRPr="002F11AB">
        <w:rPr>
          <w:lang w:val="en-IN"/>
        </w:rPr>
        <w:t>Service account Token:</w:t>
      </w:r>
      <w:r w:rsidRPr="002F11AB">
        <w:t xml:space="preserve"> </w:t>
      </w:r>
      <w:r w:rsidRPr="002F11AB">
        <w:rPr>
          <w:lang w:val="en-IN"/>
        </w:rPr>
        <w:t>in-cluster auth (prefer projected tokens over legacy secret tokens).</w:t>
      </w:r>
    </w:p>
    <w:p w:rsidR="002F11AB" w:rsidP="002F11AB" w:rsidRDefault="002F11AB" w14:paraId="6534E6F1" w14:textId="77777777">
      <w:pPr>
        <w:rPr>
          <w:lang w:val="en-IN"/>
        </w:rPr>
      </w:pPr>
    </w:p>
    <w:p w:rsidRPr="002F11AB" w:rsidR="002F11AB" w:rsidP="002F11AB" w:rsidRDefault="002F11AB" w14:paraId="7911CC28" w14:textId="77777777">
      <w:pPr>
        <w:rPr>
          <w:lang w:val="en-IN"/>
        </w:rPr>
      </w:pPr>
      <w:r w:rsidRPr="002F11AB">
        <w:rPr>
          <w:lang w:val="en-IN"/>
        </w:rPr>
        <w:t xml:space="preserve">Usage — Projected </w:t>
      </w:r>
      <w:proofErr w:type="spellStart"/>
      <w:r w:rsidRPr="002F11AB">
        <w:rPr>
          <w:lang w:val="en-IN"/>
        </w:rPr>
        <w:t>ServiceAccount</w:t>
      </w:r>
      <w:proofErr w:type="spellEnd"/>
      <w:r w:rsidRPr="002F11AB">
        <w:rPr>
          <w:lang w:val="en-IN"/>
        </w:rPr>
        <w:t xml:space="preserve"> token into Pod</w:t>
      </w:r>
    </w:p>
    <w:p w:rsidR="002F11AB" w:rsidP="002F11AB" w:rsidRDefault="002F11AB" w14:paraId="612DA4BF" w14:textId="77777777">
      <w:pPr>
        <w:rPr>
          <w:lang w:val="en-IN"/>
        </w:rPr>
      </w:pPr>
    </w:p>
    <w:p w:rsidRPr="002F11AB" w:rsidR="002F11AB" w:rsidP="002F11AB" w:rsidRDefault="002F11AB" w14:paraId="4C64609A"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41DAC11F" w14:textId="77777777">
      <w:pPr>
        <w:rPr>
          <w:lang w:val="en-IN"/>
        </w:rPr>
      </w:pPr>
      <w:r w:rsidRPr="002F11AB">
        <w:rPr>
          <w:lang w:val="en-IN"/>
        </w:rPr>
        <w:t xml:space="preserve">kind: </w:t>
      </w:r>
      <w:proofErr w:type="spellStart"/>
      <w:r w:rsidRPr="002F11AB">
        <w:rPr>
          <w:lang w:val="en-IN"/>
        </w:rPr>
        <w:t>ServiceAccount</w:t>
      </w:r>
      <w:proofErr w:type="spellEnd"/>
    </w:p>
    <w:p w:rsidRPr="002F11AB" w:rsidR="002F11AB" w:rsidP="002F11AB" w:rsidRDefault="002F11AB" w14:paraId="002F9F8D" w14:textId="77777777">
      <w:pPr>
        <w:rPr>
          <w:lang w:val="en-IN"/>
        </w:rPr>
      </w:pPr>
      <w:r w:rsidRPr="002F11AB">
        <w:rPr>
          <w:lang w:val="en-IN"/>
        </w:rPr>
        <w:t>metadata:</w:t>
      </w:r>
    </w:p>
    <w:p w:rsidRPr="002F11AB" w:rsidR="002F11AB" w:rsidP="002F11AB" w:rsidRDefault="002F11AB" w14:paraId="3E089D2B" w14:textId="77777777">
      <w:pPr>
        <w:rPr>
          <w:lang w:val="en-IN"/>
        </w:rPr>
      </w:pPr>
      <w:r w:rsidRPr="002F11AB">
        <w:rPr>
          <w:lang w:val="en-IN"/>
        </w:rPr>
        <w:t>  name: job-</w:t>
      </w:r>
      <w:proofErr w:type="spellStart"/>
      <w:r w:rsidRPr="002F11AB">
        <w:rPr>
          <w:lang w:val="en-IN"/>
        </w:rPr>
        <w:t>sa</w:t>
      </w:r>
      <w:proofErr w:type="spellEnd"/>
    </w:p>
    <w:p w:rsidRPr="002F11AB" w:rsidR="002F11AB" w:rsidP="002F11AB" w:rsidRDefault="002F11AB" w14:paraId="6B825642" w14:textId="77777777">
      <w:pPr>
        <w:rPr>
          <w:lang w:val="en-IN"/>
        </w:rPr>
      </w:pPr>
      <w:r w:rsidRPr="002F11AB">
        <w:rPr>
          <w:lang w:val="en-IN"/>
        </w:rPr>
        <w:t>  namespace: my-app</w:t>
      </w:r>
    </w:p>
    <w:p w:rsidRPr="002F11AB" w:rsidR="002F11AB" w:rsidP="002F11AB" w:rsidRDefault="002F11AB" w14:paraId="02340FD3" w14:textId="77777777">
      <w:pPr>
        <w:rPr>
          <w:lang w:val="en-IN"/>
        </w:rPr>
      </w:pPr>
      <w:r w:rsidRPr="002F11AB">
        <w:rPr>
          <w:lang w:val="en-IN"/>
        </w:rPr>
        <w:t>---</w:t>
      </w:r>
    </w:p>
    <w:p w:rsidRPr="002F11AB" w:rsidR="002F11AB" w:rsidP="002F11AB" w:rsidRDefault="002F11AB" w14:paraId="224FD038" w14:textId="77777777">
      <w:pPr>
        <w:rPr>
          <w:lang w:val="en-IN"/>
        </w:rPr>
      </w:pPr>
      <w:proofErr w:type="spellStart"/>
      <w:r w:rsidRPr="002F11AB">
        <w:rPr>
          <w:lang w:val="en-IN"/>
        </w:rPr>
        <w:t>apiVersion</w:t>
      </w:r>
      <w:proofErr w:type="spellEnd"/>
      <w:r w:rsidRPr="002F11AB">
        <w:rPr>
          <w:lang w:val="en-IN"/>
        </w:rPr>
        <w:t>: batch/v1</w:t>
      </w:r>
    </w:p>
    <w:p w:rsidRPr="002F11AB" w:rsidR="002F11AB" w:rsidP="002F11AB" w:rsidRDefault="002F11AB" w14:paraId="6AF3C185" w14:textId="77777777">
      <w:pPr>
        <w:rPr>
          <w:lang w:val="en-IN"/>
        </w:rPr>
      </w:pPr>
      <w:r w:rsidRPr="002F11AB">
        <w:rPr>
          <w:lang w:val="en-IN"/>
        </w:rPr>
        <w:t>kind: Job</w:t>
      </w:r>
    </w:p>
    <w:p w:rsidRPr="002F11AB" w:rsidR="002F11AB" w:rsidP="002F11AB" w:rsidRDefault="002F11AB" w14:paraId="2453FF9B" w14:textId="77777777">
      <w:pPr>
        <w:rPr>
          <w:lang w:val="en-IN"/>
        </w:rPr>
      </w:pPr>
      <w:r w:rsidRPr="002F11AB">
        <w:rPr>
          <w:lang w:val="en-IN"/>
        </w:rPr>
        <w:t>metadata:</w:t>
      </w:r>
    </w:p>
    <w:p w:rsidRPr="002F11AB" w:rsidR="002F11AB" w:rsidP="002F11AB" w:rsidRDefault="002F11AB" w14:paraId="4581B38D" w14:textId="77777777">
      <w:pPr>
        <w:rPr>
          <w:lang w:val="en-IN"/>
        </w:rPr>
      </w:pPr>
      <w:r w:rsidRPr="002F11AB">
        <w:rPr>
          <w:lang w:val="en-IN"/>
        </w:rPr>
        <w:t>  name: call-k8s-api</w:t>
      </w:r>
    </w:p>
    <w:p w:rsidRPr="002F11AB" w:rsidR="002F11AB" w:rsidP="002F11AB" w:rsidRDefault="002F11AB" w14:paraId="1BD204B0" w14:textId="77777777">
      <w:pPr>
        <w:rPr>
          <w:lang w:val="en-IN"/>
        </w:rPr>
      </w:pPr>
      <w:r w:rsidRPr="002F11AB">
        <w:rPr>
          <w:lang w:val="en-IN"/>
        </w:rPr>
        <w:t>  namespace: my-app</w:t>
      </w:r>
    </w:p>
    <w:p w:rsidRPr="002F11AB" w:rsidR="002F11AB" w:rsidP="002F11AB" w:rsidRDefault="002F11AB" w14:paraId="630A8CF5" w14:textId="77777777">
      <w:pPr>
        <w:rPr>
          <w:lang w:val="en-IN"/>
        </w:rPr>
      </w:pPr>
      <w:r w:rsidRPr="002F11AB">
        <w:rPr>
          <w:lang w:val="en-IN"/>
        </w:rPr>
        <w:t>spec:</w:t>
      </w:r>
    </w:p>
    <w:p w:rsidRPr="002F11AB" w:rsidR="002F11AB" w:rsidP="002F11AB" w:rsidRDefault="002F11AB" w14:paraId="26CE759D" w14:textId="77777777">
      <w:pPr>
        <w:rPr>
          <w:lang w:val="en-IN"/>
        </w:rPr>
      </w:pPr>
      <w:r w:rsidRPr="002F11AB">
        <w:rPr>
          <w:lang w:val="en-IN"/>
        </w:rPr>
        <w:t>  template:</w:t>
      </w:r>
    </w:p>
    <w:p w:rsidRPr="002F11AB" w:rsidR="002F11AB" w:rsidP="002F11AB" w:rsidRDefault="002F11AB" w14:paraId="5982BD02" w14:textId="77777777">
      <w:pPr>
        <w:rPr>
          <w:lang w:val="en-IN"/>
        </w:rPr>
      </w:pPr>
      <w:r w:rsidRPr="002F11AB">
        <w:rPr>
          <w:lang w:val="en-IN"/>
        </w:rPr>
        <w:t>    spec:</w:t>
      </w:r>
    </w:p>
    <w:p w:rsidRPr="002F11AB" w:rsidR="002F11AB" w:rsidP="002F11AB" w:rsidRDefault="002F11AB" w14:paraId="0799DFAE" w14:textId="77777777">
      <w:pPr>
        <w:rPr>
          <w:lang w:val="en-IN"/>
        </w:rPr>
      </w:pPr>
      <w:r w:rsidRPr="002F11AB">
        <w:rPr>
          <w:lang w:val="en-IN"/>
        </w:rPr>
        <w:t xml:space="preserve">      </w:t>
      </w:r>
      <w:proofErr w:type="spellStart"/>
      <w:r w:rsidRPr="002F11AB">
        <w:rPr>
          <w:lang w:val="en-IN"/>
        </w:rPr>
        <w:t>restartPolicy</w:t>
      </w:r>
      <w:proofErr w:type="spellEnd"/>
      <w:r w:rsidRPr="002F11AB">
        <w:rPr>
          <w:lang w:val="en-IN"/>
        </w:rPr>
        <w:t>: Never</w:t>
      </w:r>
    </w:p>
    <w:p w:rsidRPr="002F11AB" w:rsidR="002F11AB" w:rsidP="002F11AB" w:rsidRDefault="002F11AB" w14:paraId="3526C38B" w14:textId="77777777">
      <w:pPr>
        <w:rPr>
          <w:lang w:val="en-IN"/>
        </w:rPr>
      </w:pPr>
      <w:r w:rsidRPr="002F11AB">
        <w:rPr>
          <w:lang w:val="en-IN"/>
        </w:rPr>
        <w:t xml:space="preserve">      </w:t>
      </w:r>
      <w:proofErr w:type="spellStart"/>
      <w:r w:rsidRPr="002F11AB">
        <w:rPr>
          <w:lang w:val="en-IN"/>
        </w:rPr>
        <w:t>serviceAccountName</w:t>
      </w:r>
      <w:proofErr w:type="spellEnd"/>
      <w:r w:rsidRPr="002F11AB">
        <w:rPr>
          <w:lang w:val="en-IN"/>
        </w:rPr>
        <w:t>: job-</w:t>
      </w:r>
      <w:proofErr w:type="spellStart"/>
      <w:r w:rsidRPr="002F11AB">
        <w:rPr>
          <w:lang w:val="en-IN"/>
        </w:rPr>
        <w:t>sa</w:t>
      </w:r>
      <w:proofErr w:type="spellEnd"/>
    </w:p>
    <w:p w:rsidRPr="002F11AB" w:rsidR="002F11AB" w:rsidP="002F11AB" w:rsidRDefault="002F11AB" w14:paraId="2B288137" w14:textId="77777777">
      <w:pPr>
        <w:rPr>
          <w:lang w:val="en-IN"/>
        </w:rPr>
      </w:pPr>
      <w:r w:rsidRPr="002F11AB">
        <w:rPr>
          <w:lang w:val="en-IN"/>
        </w:rPr>
        <w:t>      containers:</w:t>
      </w:r>
    </w:p>
    <w:p w:rsidRPr="002F11AB" w:rsidR="002F11AB" w:rsidP="002F11AB" w:rsidRDefault="002F11AB" w14:paraId="4BF1ED07" w14:textId="77777777">
      <w:pPr>
        <w:rPr>
          <w:lang w:val="en-IN"/>
        </w:rPr>
      </w:pPr>
      <w:r w:rsidRPr="002F11AB">
        <w:rPr>
          <w:lang w:val="en-IN"/>
        </w:rPr>
        <w:t>      - name: curl</w:t>
      </w:r>
    </w:p>
    <w:p w:rsidRPr="002F11AB" w:rsidR="002F11AB" w:rsidP="002F11AB" w:rsidRDefault="002F11AB" w14:paraId="1B1EFB6A" w14:textId="77777777">
      <w:pPr>
        <w:rPr>
          <w:lang w:val="en-IN"/>
        </w:rPr>
      </w:pPr>
      <w:r w:rsidRPr="002F11AB">
        <w:rPr>
          <w:lang w:val="en-IN"/>
        </w:rPr>
        <w:t>        image: quay.io/curl/</w:t>
      </w:r>
      <w:proofErr w:type="spellStart"/>
      <w:r w:rsidRPr="002F11AB">
        <w:rPr>
          <w:lang w:val="en-IN"/>
        </w:rPr>
        <w:t>curl:latest</w:t>
      </w:r>
      <w:proofErr w:type="spellEnd"/>
    </w:p>
    <w:p w:rsidRPr="002F11AB" w:rsidR="002F11AB" w:rsidP="002F11AB" w:rsidRDefault="002F11AB" w14:paraId="0E9FCB22" w14:textId="77777777">
      <w:pPr>
        <w:rPr>
          <w:lang w:val="en-IN"/>
        </w:rPr>
      </w:pPr>
      <w:r w:rsidRPr="002F11AB">
        <w:rPr>
          <w:lang w:val="en-IN"/>
        </w:rPr>
        <w:t xml:space="preserve">        </w:t>
      </w:r>
      <w:proofErr w:type="spellStart"/>
      <w:r w:rsidRPr="002F11AB">
        <w:rPr>
          <w:lang w:val="en-IN"/>
        </w:rPr>
        <w:t>volumeMounts</w:t>
      </w:r>
      <w:proofErr w:type="spellEnd"/>
      <w:r w:rsidRPr="002F11AB">
        <w:rPr>
          <w:lang w:val="en-IN"/>
        </w:rPr>
        <w:t>:</w:t>
      </w:r>
    </w:p>
    <w:p w:rsidRPr="002F11AB" w:rsidR="002F11AB" w:rsidP="002F11AB" w:rsidRDefault="002F11AB" w14:paraId="23407E9E" w14:textId="77777777">
      <w:pPr>
        <w:rPr>
          <w:lang w:val="en-IN"/>
        </w:rPr>
      </w:pPr>
      <w:r w:rsidRPr="002F11AB">
        <w:rPr>
          <w:lang w:val="en-IN"/>
        </w:rPr>
        <w:t>        - name: k8s-token</w:t>
      </w:r>
    </w:p>
    <w:p w:rsidRPr="002F11AB" w:rsidR="002F11AB" w:rsidP="002F11AB" w:rsidRDefault="002F11AB" w14:paraId="7C462DC4" w14:textId="77777777">
      <w:pPr>
        <w:rPr>
          <w:lang w:val="en-IN"/>
        </w:rPr>
      </w:pPr>
      <w:r w:rsidRPr="002F11AB">
        <w:rPr>
          <w:lang w:val="en-IN"/>
        </w:rPr>
        <w:t xml:space="preserve">          </w:t>
      </w:r>
      <w:proofErr w:type="spellStart"/>
      <w:r w:rsidRPr="002F11AB">
        <w:rPr>
          <w:lang w:val="en-IN"/>
        </w:rPr>
        <w:t>mountPath</w:t>
      </w:r>
      <w:proofErr w:type="spellEnd"/>
      <w:r w:rsidRPr="002F11AB">
        <w:rPr>
          <w:lang w:val="en-IN"/>
        </w:rPr>
        <w:t>: /var/run/secrets/tokens</w:t>
      </w:r>
    </w:p>
    <w:p w:rsidRPr="002F11AB" w:rsidR="002F11AB" w:rsidP="002F11AB" w:rsidRDefault="002F11AB" w14:paraId="2B56A527" w14:textId="77777777">
      <w:pPr>
        <w:rPr>
          <w:lang w:val="en-IN"/>
        </w:rPr>
      </w:pPr>
      <w:r w:rsidRPr="002F11AB">
        <w:rPr>
          <w:lang w:val="en-IN"/>
        </w:rPr>
        <w:t xml:space="preserve">          </w:t>
      </w:r>
      <w:proofErr w:type="spellStart"/>
      <w:r w:rsidRPr="002F11AB">
        <w:rPr>
          <w:lang w:val="en-IN"/>
        </w:rPr>
        <w:t>readOnly</w:t>
      </w:r>
      <w:proofErr w:type="spellEnd"/>
      <w:r w:rsidRPr="002F11AB">
        <w:rPr>
          <w:lang w:val="en-IN"/>
        </w:rPr>
        <w:t>: true</w:t>
      </w:r>
    </w:p>
    <w:p w:rsidRPr="002F11AB" w:rsidR="002F11AB" w:rsidP="002F11AB" w:rsidRDefault="002F11AB" w14:paraId="360A80D7" w14:textId="77777777">
      <w:pPr>
        <w:rPr>
          <w:lang w:val="en-IN"/>
        </w:rPr>
      </w:pPr>
      <w:r w:rsidRPr="002F11AB">
        <w:rPr>
          <w:lang w:val="en-IN"/>
        </w:rPr>
        <w:t>        command: ["/bin/</w:t>
      </w:r>
      <w:proofErr w:type="spellStart"/>
      <w:r w:rsidRPr="002F11AB">
        <w:rPr>
          <w:lang w:val="en-IN"/>
        </w:rPr>
        <w:t>sh</w:t>
      </w:r>
      <w:proofErr w:type="spellEnd"/>
      <w:r w:rsidRPr="002F11AB">
        <w:rPr>
          <w:lang w:val="en-IN"/>
        </w:rPr>
        <w:t>","-c"]</w:t>
      </w:r>
    </w:p>
    <w:p w:rsidRPr="002F11AB" w:rsidR="002F11AB" w:rsidP="002F11AB" w:rsidRDefault="002F11AB" w14:paraId="4BFD905F" w14:textId="77777777">
      <w:pPr>
        <w:rPr>
          <w:lang w:val="en-IN"/>
        </w:rPr>
      </w:pPr>
      <w:r w:rsidRPr="002F11AB">
        <w:rPr>
          <w:lang w:val="en-IN"/>
        </w:rPr>
        <w:t xml:space="preserve">        </w:t>
      </w:r>
      <w:proofErr w:type="spellStart"/>
      <w:r w:rsidRPr="002F11AB">
        <w:rPr>
          <w:lang w:val="en-IN"/>
        </w:rPr>
        <w:t>args</w:t>
      </w:r>
      <w:proofErr w:type="spellEnd"/>
      <w:r w:rsidRPr="002F11AB">
        <w:rPr>
          <w:lang w:val="en-IN"/>
        </w:rPr>
        <w:t>:</w:t>
      </w:r>
    </w:p>
    <w:p w:rsidRPr="002F11AB" w:rsidR="002F11AB" w:rsidP="002F11AB" w:rsidRDefault="002F11AB" w14:paraId="5998654D" w14:textId="77777777">
      <w:pPr>
        <w:rPr>
          <w:lang w:val="en-IN"/>
        </w:rPr>
      </w:pPr>
      <w:r w:rsidRPr="002F11AB">
        <w:rPr>
          <w:lang w:val="en-IN"/>
        </w:rPr>
        <w:t>        - |</w:t>
      </w:r>
    </w:p>
    <w:p w:rsidRPr="002F11AB" w:rsidR="002F11AB" w:rsidP="002F11AB" w:rsidRDefault="002F11AB" w14:paraId="46731E2D" w14:textId="77777777">
      <w:pPr>
        <w:rPr>
          <w:lang w:val="en-IN"/>
        </w:rPr>
      </w:pPr>
      <w:r w:rsidRPr="002F11AB">
        <w:rPr>
          <w:lang w:val="en-IN"/>
        </w:rPr>
        <w:t>          TOKEN=$(cat /var/run/secrets/tokens/job-</w:t>
      </w:r>
      <w:proofErr w:type="spellStart"/>
      <w:r w:rsidRPr="002F11AB">
        <w:rPr>
          <w:lang w:val="en-IN"/>
        </w:rPr>
        <w:t>sa</w:t>
      </w:r>
      <w:proofErr w:type="spellEnd"/>
      <w:r w:rsidRPr="002F11AB">
        <w:rPr>
          <w:lang w:val="en-IN"/>
        </w:rPr>
        <w:t>-token)</w:t>
      </w:r>
    </w:p>
    <w:p w:rsidRPr="002F11AB" w:rsidR="002F11AB" w:rsidP="002F11AB" w:rsidRDefault="002F11AB" w14:paraId="49599112" w14:textId="77777777">
      <w:pPr>
        <w:rPr>
          <w:lang w:val="en-IN"/>
        </w:rPr>
      </w:pPr>
      <w:r w:rsidRPr="002F11AB">
        <w:rPr>
          <w:lang w:val="en-IN"/>
        </w:rPr>
        <w:t>          curl -H "Authorization: Bearer $TOKEN" https://kubernetes.default.svc/api</w:t>
      </w:r>
    </w:p>
    <w:p w:rsidRPr="002F11AB" w:rsidR="002F11AB" w:rsidP="002F11AB" w:rsidRDefault="002F11AB" w14:paraId="0C1F2886" w14:textId="77777777">
      <w:pPr>
        <w:rPr>
          <w:lang w:val="en-IN"/>
        </w:rPr>
      </w:pPr>
      <w:r w:rsidRPr="002F11AB">
        <w:rPr>
          <w:lang w:val="en-IN"/>
        </w:rPr>
        <w:t>      volumes:</w:t>
      </w:r>
    </w:p>
    <w:p w:rsidRPr="002F11AB" w:rsidR="002F11AB" w:rsidP="002F11AB" w:rsidRDefault="002F11AB" w14:paraId="22624D03" w14:textId="77777777">
      <w:pPr>
        <w:rPr>
          <w:lang w:val="en-IN"/>
        </w:rPr>
      </w:pPr>
      <w:r w:rsidRPr="002F11AB">
        <w:rPr>
          <w:lang w:val="en-IN"/>
        </w:rPr>
        <w:t>      - name: k8s-token</w:t>
      </w:r>
    </w:p>
    <w:p w:rsidRPr="002F11AB" w:rsidR="002F11AB" w:rsidP="002F11AB" w:rsidRDefault="002F11AB" w14:paraId="303125A3" w14:textId="77777777">
      <w:pPr>
        <w:rPr>
          <w:lang w:val="en-IN"/>
        </w:rPr>
      </w:pPr>
      <w:r w:rsidRPr="002F11AB">
        <w:rPr>
          <w:lang w:val="en-IN"/>
        </w:rPr>
        <w:t>        projected:</w:t>
      </w:r>
    </w:p>
    <w:p w:rsidRPr="002F11AB" w:rsidR="002F11AB" w:rsidP="002F11AB" w:rsidRDefault="002F11AB" w14:paraId="687DA4DF" w14:textId="77777777">
      <w:pPr>
        <w:rPr>
          <w:lang w:val="en-IN"/>
        </w:rPr>
      </w:pPr>
      <w:r w:rsidRPr="002F11AB">
        <w:rPr>
          <w:lang w:val="en-IN"/>
        </w:rPr>
        <w:t>          sources:</w:t>
      </w:r>
    </w:p>
    <w:p w:rsidRPr="002F11AB" w:rsidR="002F11AB" w:rsidP="002F11AB" w:rsidRDefault="002F11AB" w14:paraId="372AE3DE" w14:textId="77777777">
      <w:pPr>
        <w:rPr>
          <w:lang w:val="en-IN"/>
        </w:rPr>
      </w:pPr>
      <w:r w:rsidRPr="002F11AB">
        <w:rPr>
          <w:lang w:val="en-IN"/>
        </w:rPr>
        <w:t xml:space="preserve">          - </w:t>
      </w:r>
      <w:proofErr w:type="spellStart"/>
      <w:r w:rsidRPr="002F11AB">
        <w:rPr>
          <w:lang w:val="en-IN"/>
        </w:rPr>
        <w:t>serviceAccountToken</w:t>
      </w:r>
      <w:proofErr w:type="spellEnd"/>
      <w:r w:rsidRPr="002F11AB">
        <w:rPr>
          <w:lang w:val="en-IN"/>
        </w:rPr>
        <w:t>:</w:t>
      </w:r>
    </w:p>
    <w:p w:rsidRPr="002F11AB" w:rsidR="002F11AB" w:rsidP="002F11AB" w:rsidRDefault="002F11AB" w14:paraId="037481DC" w14:textId="77777777">
      <w:pPr>
        <w:rPr>
          <w:lang w:val="en-IN"/>
        </w:rPr>
      </w:pPr>
      <w:r w:rsidRPr="002F11AB">
        <w:rPr>
          <w:lang w:val="en-IN"/>
        </w:rPr>
        <w:t>              path: job-</w:t>
      </w:r>
      <w:proofErr w:type="spellStart"/>
      <w:r w:rsidRPr="002F11AB">
        <w:rPr>
          <w:lang w:val="en-IN"/>
        </w:rPr>
        <w:t>sa</w:t>
      </w:r>
      <w:proofErr w:type="spellEnd"/>
      <w:r w:rsidRPr="002F11AB">
        <w:rPr>
          <w:lang w:val="en-IN"/>
        </w:rPr>
        <w:t>-token</w:t>
      </w:r>
    </w:p>
    <w:p w:rsidRPr="002F11AB" w:rsidR="002F11AB" w:rsidP="002F11AB" w:rsidRDefault="002F11AB" w14:paraId="27A68FF8" w14:textId="77777777">
      <w:pPr>
        <w:rPr>
          <w:lang w:val="en-IN"/>
        </w:rPr>
      </w:pPr>
      <w:r w:rsidRPr="002F11AB">
        <w:rPr>
          <w:lang w:val="en-IN"/>
        </w:rPr>
        <w:t xml:space="preserve">              </w:t>
      </w:r>
      <w:proofErr w:type="spellStart"/>
      <w:r w:rsidRPr="002F11AB">
        <w:rPr>
          <w:lang w:val="en-IN"/>
        </w:rPr>
        <w:t>expirationSeconds</w:t>
      </w:r>
      <w:proofErr w:type="spellEnd"/>
      <w:r w:rsidRPr="002F11AB">
        <w:rPr>
          <w:lang w:val="en-IN"/>
        </w:rPr>
        <w:t>: 3600</w:t>
      </w:r>
    </w:p>
    <w:p w:rsidRPr="002F11AB" w:rsidR="002F11AB" w:rsidP="002F11AB" w:rsidRDefault="002F11AB" w14:paraId="3BEDD5AA" w14:textId="77777777">
      <w:pPr>
        <w:rPr>
          <w:lang w:val="en-IN"/>
        </w:rPr>
      </w:pPr>
      <w:r w:rsidRPr="002F11AB">
        <w:rPr>
          <w:lang w:val="en-IN"/>
        </w:rPr>
        <w:t xml:space="preserve">              audience: </w:t>
      </w:r>
      <w:proofErr w:type="spellStart"/>
      <w:r w:rsidRPr="002F11AB">
        <w:rPr>
          <w:lang w:val="en-IN"/>
        </w:rPr>
        <w:t>api</w:t>
      </w:r>
      <w:proofErr w:type="spellEnd"/>
    </w:p>
    <w:p w:rsidR="002F11AB" w:rsidP="002F11AB" w:rsidRDefault="002F11AB" w14:paraId="0507C93D" w14:textId="77777777">
      <w:pPr>
        <w:rPr>
          <w:lang w:val="en-IN"/>
        </w:rPr>
      </w:pPr>
    </w:p>
    <w:p w:rsidRPr="002F11AB" w:rsidR="002F11AB" w:rsidP="002F11AB" w:rsidRDefault="002F11AB" w14:paraId="5874FC66" w14:textId="77777777">
      <w:pPr>
        <w:rPr>
          <w:lang w:val="en-IN"/>
        </w:rPr>
      </w:pPr>
      <w:r>
        <w:rPr>
          <w:lang w:val="en-IN"/>
        </w:rPr>
        <w:t>7)</w:t>
      </w:r>
      <w:r w:rsidRPr="002F11AB">
        <w:t xml:space="preserve"> </w:t>
      </w:r>
      <w:r w:rsidRPr="002F11AB">
        <w:rPr>
          <w:lang w:val="en-IN"/>
        </w:rPr>
        <w:t>OpenShift Serving Certificate (auto-generated)</w:t>
      </w:r>
      <w:r>
        <w:rPr>
          <w:lang w:val="en-IN"/>
        </w:rPr>
        <w:t xml:space="preserve"> : </w:t>
      </w:r>
      <w:r w:rsidRPr="002F11AB">
        <w:rPr>
          <w:lang w:val="en-IN"/>
        </w:rPr>
        <w:t>Get a cluster-signed cert for a Service automatically.</w:t>
      </w:r>
    </w:p>
    <w:p w:rsidR="002F11AB" w:rsidP="002F11AB" w:rsidRDefault="002F11AB" w14:paraId="6811B948" w14:textId="1B03BB42">
      <w:pPr>
        <w:rPr>
          <w:lang w:val="en-IN"/>
        </w:rPr>
      </w:pPr>
    </w:p>
    <w:p w:rsidR="002F11AB" w:rsidP="002F11AB" w:rsidRDefault="002F11AB" w14:paraId="32BE146B" w14:textId="77777777">
      <w:pPr>
        <w:rPr>
          <w:lang w:val="en-IN"/>
        </w:rPr>
      </w:pPr>
      <w:r w:rsidRPr="002F11AB">
        <w:rPr>
          <w:lang w:val="en-IN"/>
        </w:rPr>
        <w:t>Service with serving-cert annotation + mount in pod</w:t>
      </w:r>
    </w:p>
    <w:p w:rsidR="002F11AB" w:rsidP="002F11AB" w:rsidRDefault="002F11AB" w14:paraId="148CA851" w14:textId="77777777">
      <w:pPr>
        <w:rPr>
          <w:lang w:val="en-IN"/>
        </w:rPr>
      </w:pPr>
    </w:p>
    <w:p w:rsidRPr="002F11AB" w:rsidR="002F11AB" w:rsidP="002F11AB" w:rsidRDefault="002F11AB" w14:paraId="56274671"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3BC63BFC" w14:textId="77777777">
      <w:pPr>
        <w:rPr>
          <w:lang w:val="en-IN"/>
        </w:rPr>
      </w:pPr>
      <w:r w:rsidRPr="002F11AB">
        <w:rPr>
          <w:lang w:val="en-IN"/>
        </w:rPr>
        <w:t>kind: Service</w:t>
      </w:r>
    </w:p>
    <w:p w:rsidRPr="002F11AB" w:rsidR="002F11AB" w:rsidP="002F11AB" w:rsidRDefault="002F11AB" w14:paraId="3EF811B5" w14:textId="77777777">
      <w:pPr>
        <w:rPr>
          <w:lang w:val="en-IN"/>
        </w:rPr>
      </w:pPr>
      <w:r w:rsidRPr="002F11AB">
        <w:rPr>
          <w:lang w:val="en-IN"/>
        </w:rPr>
        <w:t>metadata:</w:t>
      </w:r>
    </w:p>
    <w:p w:rsidRPr="002F11AB" w:rsidR="002F11AB" w:rsidP="002F11AB" w:rsidRDefault="002F11AB" w14:paraId="4DCC1A74" w14:textId="77777777">
      <w:pPr>
        <w:rPr>
          <w:lang w:val="en-IN"/>
        </w:rPr>
      </w:pPr>
      <w:r w:rsidRPr="002F11AB">
        <w:rPr>
          <w:lang w:val="en-IN"/>
        </w:rPr>
        <w:t>  name: web-svc</w:t>
      </w:r>
    </w:p>
    <w:p w:rsidRPr="002F11AB" w:rsidR="002F11AB" w:rsidP="002F11AB" w:rsidRDefault="002F11AB" w14:paraId="2A1FBBD8" w14:textId="77777777">
      <w:pPr>
        <w:rPr>
          <w:lang w:val="en-IN"/>
        </w:rPr>
      </w:pPr>
      <w:r w:rsidRPr="002F11AB">
        <w:rPr>
          <w:lang w:val="en-IN"/>
        </w:rPr>
        <w:t>  namespace: my-app</w:t>
      </w:r>
    </w:p>
    <w:p w:rsidRPr="002F11AB" w:rsidR="002F11AB" w:rsidP="002F11AB" w:rsidRDefault="002F11AB" w14:paraId="1E760FEF" w14:textId="77777777">
      <w:pPr>
        <w:rPr>
          <w:lang w:val="en-IN"/>
        </w:rPr>
      </w:pPr>
      <w:r w:rsidRPr="002F11AB">
        <w:rPr>
          <w:lang w:val="en-IN"/>
        </w:rPr>
        <w:t>  annotations:</w:t>
      </w:r>
    </w:p>
    <w:p w:rsidRPr="002F11AB" w:rsidR="002F11AB" w:rsidP="002F11AB" w:rsidRDefault="002F11AB" w14:paraId="324DFBB9" w14:textId="77777777">
      <w:pPr>
        <w:rPr>
          <w:lang w:val="en-IN"/>
        </w:rPr>
      </w:pPr>
      <w:r w:rsidRPr="002F11AB">
        <w:rPr>
          <w:lang w:val="en-IN"/>
        </w:rPr>
        <w:t>    service.beta.openshift.io/serving-cert-secret-name: web-svc-tls</w:t>
      </w:r>
    </w:p>
    <w:p w:rsidRPr="002F11AB" w:rsidR="002F11AB" w:rsidP="002F11AB" w:rsidRDefault="002F11AB" w14:paraId="74BEAF03" w14:textId="77777777">
      <w:pPr>
        <w:rPr>
          <w:lang w:val="en-IN"/>
        </w:rPr>
      </w:pPr>
      <w:r w:rsidRPr="002F11AB">
        <w:rPr>
          <w:lang w:val="en-IN"/>
        </w:rPr>
        <w:t>spec:</w:t>
      </w:r>
    </w:p>
    <w:p w:rsidRPr="002F11AB" w:rsidR="002F11AB" w:rsidP="002F11AB" w:rsidRDefault="002F11AB" w14:paraId="524CF8E1" w14:textId="77777777">
      <w:pPr>
        <w:rPr>
          <w:lang w:val="en-IN"/>
        </w:rPr>
      </w:pPr>
      <w:r w:rsidRPr="002F11AB">
        <w:rPr>
          <w:lang w:val="en-IN"/>
        </w:rPr>
        <w:t>  selector:</w:t>
      </w:r>
    </w:p>
    <w:p w:rsidRPr="002F11AB" w:rsidR="002F11AB" w:rsidP="002F11AB" w:rsidRDefault="002F11AB" w14:paraId="6DF4B411" w14:textId="77777777">
      <w:pPr>
        <w:rPr>
          <w:lang w:val="en-IN"/>
        </w:rPr>
      </w:pPr>
      <w:r w:rsidRPr="002F11AB">
        <w:rPr>
          <w:lang w:val="en-IN"/>
        </w:rPr>
        <w:t>    app: web-signed</w:t>
      </w:r>
    </w:p>
    <w:p w:rsidRPr="002F11AB" w:rsidR="002F11AB" w:rsidP="002F11AB" w:rsidRDefault="002F11AB" w14:paraId="5FACD255" w14:textId="77777777">
      <w:pPr>
        <w:rPr>
          <w:lang w:val="en-IN"/>
        </w:rPr>
      </w:pPr>
      <w:r w:rsidRPr="002F11AB">
        <w:rPr>
          <w:lang w:val="en-IN"/>
        </w:rPr>
        <w:t>  ports:</w:t>
      </w:r>
    </w:p>
    <w:p w:rsidRPr="002F11AB" w:rsidR="002F11AB" w:rsidP="002F11AB" w:rsidRDefault="002F11AB" w14:paraId="040DDEEC" w14:textId="77777777">
      <w:pPr>
        <w:rPr>
          <w:lang w:val="en-IN"/>
        </w:rPr>
      </w:pPr>
      <w:r w:rsidRPr="002F11AB">
        <w:rPr>
          <w:lang w:val="en-IN"/>
        </w:rPr>
        <w:t>  - name: https</w:t>
      </w:r>
    </w:p>
    <w:p w:rsidRPr="002F11AB" w:rsidR="002F11AB" w:rsidP="002F11AB" w:rsidRDefault="002F11AB" w14:paraId="232DC79F" w14:textId="77777777">
      <w:pPr>
        <w:rPr>
          <w:lang w:val="en-IN"/>
        </w:rPr>
      </w:pPr>
      <w:r w:rsidRPr="002F11AB">
        <w:rPr>
          <w:lang w:val="en-IN"/>
        </w:rPr>
        <w:t>    port: 443</w:t>
      </w:r>
    </w:p>
    <w:p w:rsidRPr="002F11AB" w:rsidR="002F11AB" w:rsidP="002F11AB" w:rsidRDefault="002F11AB" w14:paraId="2E4FE7F8" w14:textId="77777777">
      <w:pPr>
        <w:rPr>
          <w:lang w:val="en-IN"/>
        </w:rPr>
      </w:pPr>
      <w:r w:rsidRPr="002F11AB">
        <w:rPr>
          <w:lang w:val="en-IN"/>
        </w:rPr>
        <w:t xml:space="preserve">    </w:t>
      </w:r>
      <w:proofErr w:type="spellStart"/>
      <w:r w:rsidRPr="002F11AB">
        <w:rPr>
          <w:lang w:val="en-IN"/>
        </w:rPr>
        <w:t>targetPort</w:t>
      </w:r>
      <w:proofErr w:type="spellEnd"/>
      <w:r w:rsidRPr="002F11AB">
        <w:rPr>
          <w:lang w:val="en-IN"/>
        </w:rPr>
        <w:t>: 8443</w:t>
      </w:r>
    </w:p>
    <w:p w:rsidRPr="002F11AB" w:rsidR="002F11AB" w:rsidP="002F11AB" w:rsidRDefault="002F11AB" w14:paraId="4A82DA54" w14:textId="77777777">
      <w:pPr>
        <w:rPr>
          <w:lang w:val="en-IN"/>
        </w:rPr>
      </w:pPr>
      <w:r w:rsidRPr="002F11AB">
        <w:rPr>
          <w:lang w:val="en-IN"/>
        </w:rPr>
        <w:t>---</w:t>
      </w:r>
    </w:p>
    <w:p w:rsidRPr="002F11AB" w:rsidR="002F11AB" w:rsidP="002F11AB" w:rsidRDefault="002F11AB" w14:paraId="18FE9C10" w14:textId="77777777">
      <w:pPr>
        <w:rPr>
          <w:lang w:val="en-IN"/>
        </w:rPr>
      </w:pPr>
      <w:proofErr w:type="spellStart"/>
      <w:r w:rsidRPr="002F11AB">
        <w:rPr>
          <w:lang w:val="en-IN"/>
        </w:rPr>
        <w:t>apiVersion</w:t>
      </w:r>
      <w:proofErr w:type="spellEnd"/>
      <w:r w:rsidRPr="002F11AB">
        <w:rPr>
          <w:lang w:val="en-IN"/>
        </w:rPr>
        <w:t>: apps/v1</w:t>
      </w:r>
    </w:p>
    <w:p w:rsidRPr="002F11AB" w:rsidR="002F11AB" w:rsidP="002F11AB" w:rsidRDefault="002F11AB" w14:paraId="7AB5D997" w14:textId="77777777">
      <w:pPr>
        <w:rPr>
          <w:lang w:val="en-IN"/>
        </w:rPr>
      </w:pPr>
      <w:r w:rsidRPr="002F11AB">
        <w:rPr>
          <w:lang w:val="en-IN"/>
        </w:rPr>
        <w:t>kind: Deployment</w:t>
      </w:r>
    </w:p>
    <w:p w:rsidRPr="002F11AB" w:rsidR="002F11AB" w:rsidP="002F11AB" w:rsidRDefault="002F11AB" w14:paraId="2D697682" w14:textId="77777777">
      <w:pPr>
        <w:rPr>
          <w:lang w:val="en-IN"/>
        </w:rPr>
      </w:pPr>
      <w:r w:rsidRPr="002F11AB">
        <w:rPr>
          <w:lang w:val="en-IN"/>
        </w:rPr>
        <w:t>metadata:</w:t>
      </w:r>
    </w:p>
    <w:p w:rsidRPr="002F11AB" w:rsidR="002F11AB" w:rsidP="002F11AB" w:rsidRDefault="002F11AB" w14:paraId="41F42E6C" w14:textId="77777777">
      <w:pPr>
        <w:rPr>
          <w:lang w:val="en-IN"/>
        </w:rPr>
      </w:pPr>
      <w:r w:rsidRPr="002F11AB">
        <w:rPr>
          <w:lang w:val="en-IN"/>
        </w:rPr>
        <w:t>  name: web-signed</w:t>
      </w:r>
    </w:p>
    <w:p w:rsidRPr="002F11AB" w:rsidR="002F11AB" w:rsidP="002F11AB" w:rsidRDefault="002F11AB" w14:paraId="4FA5ACDD" w14:textId="77777777">
      <w:pPr>
        <w:rPr>
          <w:lang w:val="en-IN"/>
        </w:rPr>
      </w:pPr>
      <w:r w:rsidRPr="002F11AB">
        <w:rPr>
          <w:lang w:val="en-IN"/>
        </w:rPr>
        <w:t>  namespace: my-app</w:t>
      </w:r>
    </w:p>
    <w:p w:rsidRPr="002F11AB" w:rsidR="002F11AB" w:rsidP="002F11AB" w:rsidRDefault="002F11AB" w14:paraId="21E58D01" w14:textId="77777777">
      <w:pPr>
        <w:rPr>
          <w:lang w:val="en-IN"/>
        </w:rPr>
      </w:pPr>
      <w:r w:rsidRPr="002F11AB">
        <w:rPr>
          <w:lang w:val="en-IN"/>
        </w:rPr>
        <w:t>spec:</w:t>
      </w:r>
    </w:p>
    <w:p w:rsidRPr="002F11AB" w:rsidR="002F11AB" w:rsidP="002F11AB" w:rsidRDefault="002F11AB" w14:paraId="7E5F165B" w14:textId="77777777">
      <w:pPr>
        <w:rPr>
          <w:lang w:val="en-IN"/>
        </w:rPr>
      </w:pPr>
      <w:r w:rsidRPr="002F11AB">
        <w:rPr>
          <w:lang w:val="en-IN"/>
        </w:rPr>
        <w:t>  replicas: 1</w:t>
      </w:r>
    </w:p>
    <w:p w:rsidRPr="002F11AB" w:rsidR="002F11AB" w:rsidP="002F11AB" w:rsidRDefault="002F11AB" w14:paraId="20E9ADB4" w14:textId="77777777">
      <w:pPr>
        <w:rPr>
          <w:lang w:val="en-IN"/>
        </w:rPr>
      </w:pPr>
      <w:r w:rsidRPr="002F11AB">
        <w:rPr>
          <w:lang w:val="en-IN"/>
        </w:rPr>
        <w:t>  selector:</w:t>
      </w:r>
    </w:p>
    <w:p w:rsidRPr="002F11AB" w:rsidR="002F11AB" w:rsidP="002F11AB" w:rsidRDefault="002F11AB" w14:paraId="3FB9839E" w14:textId="77777777">
      <w:pPr>
        <w:rPr>
          <w:lang w:val="en-IN"/>
        </w:rPr>
      </w:pPr>
      <w:r w:rsidRPr="002F11AB">
        <w:rPr>
          <w:lang w:val="en-IN"/>
        </w:rPr>
        <w:t xml:space="preserve">    </w:t>
      </w:r>
      <w:proofErr w:type="spellStart"/>
      <w:r w:rsidRPr="002F11AB">
        <w:rPr>
          <w:lang w:val="en-IN"/>
        </w:rPr>
        <w:t>matchLabels</w:t>
      </w:r>
      <w:proofErr w:type="spellEnd"/>
      <w:r w:rsidRPr="002F11AB">
        <w:rPr>
          <w:lang w:val="en-IN"/>
        </w:rPr>
        <w:t>:</w:t>
      </w:r>
    </w:p>
    <w:p w:rsidRPr="002F11AB" w:rsidR="002F11AB" w:rsidP="002F11AB" w:rsidRDefault="002F11AB" w14:paraId="4AFB2B33" w14:textId="77777777">
      <w:pPr>
        <w:rPr>
          <w:lang w:val="en-IN"/>
        </w:rPr>
      </w:pPr>
      <w:r w:rsidRPr="002F11AB">
        <w:rPr>
          <w:lang w:val="en-IN"/>
        </w:rPr>
        <w:t>      app: web-signed</w:t>
      </w:r>
    </w:p>
    <w:p w:rsidRPr="002F11AB" w:rsidR="002F11AB" w:rsidP="002F11AB" w:rsidRDefault="002F11AB" w14:paraId="20B52576" w14:textId="77777777">
      <w:pPr>
        <w:rPr>
          <w:lang w:val="en-IN"/>
        </w:rPr>
      </w:pPr>
      <w:r w:rsidRPr="002F11AB">
        <w:rPr>
          <w:lang w:val="en-IN"/>
        </w:rPr>
        <w:t>  template:</w:t>
      </w:r>
    </w:p>
    <w:p w:rsidRPr="002F11AB" w:rsidR="002F11AB" w:rsidP="002F11AB" w:rsidRDefault="002F11AB" w14:paraId="606AE2DA" w14:textId="77777777">
      <w:pPr>
        <w:rPr>
          <w:lang w:val="en-IN"/>
        </w:rPr>
      </w:pPr>
      <w:r w:rsidRPr="002F11AB">
        <w:rPr>
          <w:lang w:val="en-IN"/>
        </w:rPr>
        <w:t>    metadata:</w:t>
      </w:r>
    </w:p>
    <w:p w:rsidRPr="002F11AB" w:rsidR="002F11AB" w:rsidP="002F11AB" w:rsidRDefault="002F11AB" w14:paraId="7F8DADDE" w14:textId="77777777">
      <w:pPr>
        <w:rPr>
          <w:lang w:val="en-IN"/>
        </w:rPr>
      </w:pPr>
      <w:r w:rsidRPr="002F11AB">
        <w:rPr>
          <w:lang w:val="en-IN"/>
        </w:rPr>
        <w:t>      labels:</w:t>
      </w:r>
    </w:p>
    <w:p w:rsidRPr="002F11AB" w:rsidR="002F11AB" w:rsidP="002F11AB" w:rsidRDefault="002F11AB" w14:paraId="79541455" w14:textId="77777777">
      <w:pPr>
        <w:rPr>
          <w:lang w:val="en-IN"/>
        </w:rPr>
      </w:pPr>
      <w:r w:rsidRPr="002F11AB">
        <w:rPr>
          <w:lang w:val="en-IN"/>
        </w:rPr>
        <w:t>        app: web-signed</w:t>
      </w:r>
    </w:p>
    <w:p w:rsidRPr="002F11AB" w:rsidR="002F11AB" w:rsidP="002F11AB" w:rsidRDefault="002F11AB" w14:paraId="299CF64B" w14:textId="77777777">
      <w:pPr>
        <w:rPr>
          <w:lang w:val="en-IN"/>
        </w:rPr>
      </w:pPr>
      <w:r w:rsidRPr="002F11AB">
        <w:rPr>
          <w:lang w:val="en-IN"/>
        </w:rPr>
        <w:t>    spec:</w:t>
      </w:r>
    </w:p>
    <w:p w:rsidRPr="002F11AB" w:rsidR="002F11AB" w:rsidP="002F11AB" w:rsidRDefault="002F11AB" w14:paraId="05A16701" w14:textId="77777777">
      <w:pPr>
        <w:rPr>
          <w:lang w:val="en-IN"/>
        </w:rPr>
      </w:pPr>
      <w:r w:rsidRPr="002F11AB">
        <w:rPr>
          <w:lang w:val="en-IN"/>
        </w:rPr>
        <w:t>      containers:</w:t>
      </w:r>
    </w:p>
    <w:p w:rsidRPr="002F11AB" w:rsidR="002F11AB" w:rsidP="002F11AB" w:rsidRDefault="002F11AB" w14:paraId="1BF936FB" w14:textId="77777777">
      <w:pPr>
        <w:rPr>
          <w:lang w:val="en-IN"/>
        </w:rPr>
      </w:pPr>
      <w:r w:rsidRPr="002F11AB">
        <w:rPr>
          <w:lang w:val="en-IN"/>
        </w:rPr>
        <w:t>      - name: web</w:t>
      </w:r>
    </w:p>
    <w:p w:rsidRPr="002F11AB" w:rsidR="002F11AB" w:rsidP="002F11AB" w:rsidRDefault="002F11AB" w14:paraId="42BEF5B4" w14:textId="77777777">
      <w:pPr>
        <w:rPr>
          <w:lang w:val="en-IN"/>
        </w:rPr>
      </w:pPr>
      <w:r w:rsidRPr="002F11AB">
        <w:rPr>
          <w:lang w:val="en-IN"/>
        </w:rPr>
        <w:t>        image: quay.io/org/</w:t>
      </w:r>
      <w:proofErr w:type="spellStart"/>
      <w:r w:rsidRPr="002F11AB">
        <w:rPr>
          <w:lang w:val="en-IN"/>
        </w:rPr>
        <w:t>web:latest</w:t>
      </w:r>
      <w:proofErr w:type="spellEnd"/>
    </w:p>
    <w:p w:rsidRPr="002F11AB" w:rsidR="002F11AB" w:rsidP="002F11AB" w:rsidRDefault="002F11AB" w14:paraId="32E4CEE9" w14:textId="77777777">
      <w:pPr>
        <w:rPr>
          <w:lang w:val="en-IN"/>
        </w:rPr>
      </w:pPr>
      <w:r w:rsidRPr="002F11AB">
        <w:rPr>
          <w:lang w:val="en-IN"/>
        </w:rPr>
        <w:t>        ports:</w:t>
      </w:r>
    </w:p>
    <w:p w:rsidRPr="002F11AB" w:rsidR="002F11AB" w:rsidP="002F11AB" w:rsidRDefault="002F11AB" w14:paraId="0EE2964A" w14:textId="77777777">
      <w:pPr>
        <w:rPr>
          <w:lang w:val="en-IN"/>
        </w:rPr>
      </w:pPr>
      <w:r w:rsidRPr="002F11AB">
        <w:rPr>
          <w:lang w:val="en-IN"/>
        </w:rPr>
        <w:t xml:space="preserve">        - </w:t>
      </w:r>
      <w:proofErr w:type="spellStart"/>
      <w:r w:rsidRPr="002F11AB">
        <w:rPr>
          <w:lang w:val="en-IN"/>
        </w:rPr>
        <w:t>containerPort</w:t>
      </w:r>
      <w:proofErr w:type="spellEnd"/>
      <w:r w:rsidRPr="002F11AB">
        <w:rPr>
          <w:lang w:val="en-IN"/>
        </w:rPr>
        <w:t>: 8443</w:t>
      </w:r>
    </w:p>
    <w:p w:rsidRPr="002F11AB" w:rsidR="002F11AB" w:rsidP="002F11AB" w:rsidRDefault="002F11AB" w14:paraId="25AC5FF7" w14:textId="77777777">
      <w:pPr>
        <w:rPr>
          <w:lang w:val="en-IN"/>
        </w:rPr>
      </w:pPr>
      <w:r w:rsidRPr="002F11AB">
        <w:rPr>
          <w:lang w:val="en-IN"/>
        </w:rPr>
        <w:t xml:space="preserve">        </w:t>
      </w:r>
      <w:proofErr w:type="spellStart"/>
      <w:r w:rsidRPr="002F11AB">
        <w:rPr>
          <w:lang w:val="en-IN"/>
        </w:rPr>
        <w:t>volumeMounts</w:t>
      </w:r>
      <w:proofErr w:type="spellEnd"/>
      <w:r w:rsidRPr="002F11AB">
        <w:rPr>
          <w:lang w:val="en-IN"/>
        </w:rPr>
        <w:t>:</w:t>
      </w:r>
    </w:p>
    <w:p w:rsidRPr="002F11AB" w:rsidR="002F11AB" w:rsidP="002F11AB" w:rsidRDefault="002F11AB" w14:paraId="60EA3A5B" w14:textId="77777777">
      <w:pPr>
        <w:rPr>
          <w:lang w:val="en-IN"/>
        </w:rPr>
      </w:pPr>
      <w:r w:rsidRPr="002F11AB">
        <w:rPr>
          <w:lang w:val="en-IN"/>
        </w:rPr>
        <w:t>        - name: serving-cert</w:t>
      </w:r>
    </w:p>
    <w:p w:rsidRPr="002F11AB" w:rsidR="002F11AB" w:rsidP="002F11AB" w:rsidRDefault="002F11AB" w14:paraId="14CD94AC" w14:textId="77777777">
      <w:pPr>
        <w:rPr>
          <w:lang w:val="en-IN"/>
        </w:rPr>
      </w:pPr>
      <w:r w:rsidRPr="002F11AB">
        <w:rPr>
          <w:lang w:val="en-IN"/>
        </w:rPr>
        <w:t xml:space="preserve">          </w:t>
      </w:r>
      <w:proofErr w:type="spellStart"/>
      <w:r w:rsidRPr="002F11AB">
        <w:rPr>
          <w:lang w:val="en-IN"/>
        </w:rPr>
        <w:t>mountPath</w:t>
      </w:r>
      <w:proofErr w:type="spellEnd"/>
      <w:r w:rsidRPr="002F11AB">
        <w:rPr>
          <w:lang w:val="en-IN"/>
        </w:rPr>
        <w:t>: /etc/tls/private</w:t>
      </w:r>
    </w:p>
    <w:p w:rsidRPr="002F11AB" w:rsidR="002F11AB" w:rsidP="002F11AB" w:rsidRDefault="002F11AB" w14:paraId="2DCD3545" w14:textId="77777777">
      <w:pPr>
        <w:rPr>
          <w:lang w:val="en-IN"/>
        </w:rPr>
      </w:pPr>
      <w:r w:rsidRPr="002F11AB">
        <w:rPr>
          <w:lang w:val="en-IN"/>
        </w:rPr>
        <w:t xml:space="preserve">          </w:t>
      </w:r>
      <w:proofErr w:type="spellStart"/>
      <w:r w:rsidRPr="002F11AB">
        <w:rPr>
          <w:lang w:val="en-IN"/>
        </w:rPr>
        <w:t>readOnly</w:t>
      </w:r>
      <w:proofErr w:type="spellEnd"/>
      <w:r w:rsidRPr="002F11AB">
        <w:rPr>
          <w:lang w:val="en-IN"/>
        </w:rPr>
        <w:t>: true</w:t>
      </w:r>
    </w:p>
    <w:p w:rsidRPr="002F11AB" w:rsidR="002F11AB" w:rsidP="002F11AB" w:rsidRDefault="002F11AB" w14:paraId="3481670B" w14:textId="77777777">
      <w:pPr>
        <w:rPr>
          <w:lang w:val="en-IN"/>
        </w:rPr>
      </w:pPr>
      <w:r w:rsidRPr="002F11AB">
        <w:rPr>
          <w:lang w:val="en-IN"/>
        </w:rPr>
        <w:t>      volumes:</w:t>
      </w:r>
    </w:p>
    <w:p w:rsidRPr="002F11AB" w:rsidR="002F11AB" w:rsidP="002F11AB" w:rsidRDefault="002F11AB" w14:paraId="635AD5B4" w14:textId="77777777">
      <w:pPr>
        <w:rPr>
          <w:lang w:val="en-IN"/>
        </w:rPr>
      </w:pPr>
      <w:r w:rsidRPr="002F11AB">
        <w:rPr>
          <w:lang w:val="en-IN"/>
        </w:rPr>
        <w:t>      - name: serving-cert</w:t>
      </w:r>
    </w:p>
    <w:p w:rsidRPr="002F11AB" w:rsidR="002F11AB" w:rsidP="002F11AB" w:rsidRDefault="002F11AB" w14:paraId="2EC549E3" w14:textId="77777777">
      <w:pPr>
        <w:rPr>
          <w:lang w:val="en-IN"/>
        </w:rPr>
      </w:pPr>
      <w:r w:rsidRPr="002F11AB">
        <w:rPr>
          <w:lang w:val="en-IN"/>
        </w:rPr>
        <w:t>        secret:</w:t>
      </w:r>
    </w:p>
    <w:p w:rsidRPr="002F11AB" w:rsidR="002F11AB" w:rsidP="002F11AB" w:rsidRDefault="002F11AB" w14:paraId="61B047BB" w14:textId="77777777">
      <w:pPr>
        <w:rPr>
          <w:lang w:val="en-IN"/>
        </w:rPr>
      </w:pPr>
      <w:r w:rsidRPr="002F11AB">
        <w:rPr>
          <w:lang w:val="en-IN"/>
        </w:rPr>
        <w:t xml:space="preserve">          </w:t>
      </w:r>
      <w:proofErr w:type="spellStart"/>
      <w:r w:rsidRPr="002F11AB">
        <w:rPr>
          <w:lang w:val="en-IN"/>
        </w:rPr>
        <w:t>secretName</w:t>
      </w:r>
      <w:proofErr w:type="spellEnd"/>
      <w:r w:rsidRPr="002F11AB">
        <w:rPr>
          <w:lang w:val="en-IN"/>
        </w:rPr>
        <w:t>: web-svc-tls   # auto-created by OpenShift</w:t>
      </w:r>
    </w:p>
    <w:p w:rsidR="002F11AB" w:rsidP="002F11AB" w:rsidRDefault="002F11AB" w14:paraId="42BCA89A" w14:textId="77777777">
      <w:pPr>
        <w:rPr>
          <w:lang w:val="en-IN"/>
        </w:rPr>
      </w:pPr>
      <w:r w:rsidRPr="002F11AB">
        <w:rPr>
          <w:lang w:val="en-IN"/>
        </w:rPr>
        <w:t xml:space="preserve">          </w:t>
      </w:r>
      <w:proofErr w:type="spellStart"/>
      <w:r w:rsidRPr="002F11AB">
        <w:rPr>
          <w:lang w:val="en-IN"/>
        </w:rPr>
        <w:t>defaultMode</w:t>
      </w:r>
      <w:proofErr w:type="spellEnd"/>
      <w:r w:rsidRPr="002F11AB">
        <w:rPr>
          <w:lang w:val="en-IN"/>
        </w:rPr>
        <w:t>: 0400</w:t>
      </w:r>
    </w:p>
    <w:p w:rsidR="002F11AB" w:rsidP="002F11AB" w:rsidRDefault="002F11AB" w14:paraId="15FA888C" w14:textId="77777777">
      <w:pPr>
        <w:rPr>
          <w:lang w:val="en-IN"/>
        </w:rPr>
      </w:pPr>
    </w:p>
    <w:p w:rsidRPr="002F11AB" w:rsidR="002F11AB" w:rsidP="002F11AB" w:rsidRDefault="002F11AB" w14:paraId="27F2FFA5" w14:textId="77777777">
      <w:pPr>
        <w:rPr>
          <w:lang w:val="en-IN"/>
        </w:rPr>
      </w:pPr>
    </w:p>
    <w:p w:rsidRPr="002F11AB" w:rsidR="002F11AB" w:rsidP="002F11AB" w:rsidRDefault="002F11AB" w14:paraId="56F0331B" w14:textId="19631883">
      <w:pPr>
        <w:rPr>
          <w:lang w:val="en-IN"/>
        </w:rPr>
      </w:pPr>
      <w:r>
        <w:rPr>
          <w:lang w:val="en-IN"/>
        </w:rPr>
        <w:t>8)</w:t>
      </w:r>
      <w:r w:rsidRPr="002F11AB">
        <w:rPr>
          <w:rFonts w:ascii="Segoe UI" w:hAnsi="Segoe UI" w:eastAsia="Times New Roman" w:cs="Segoe UI"/>
          <w:sz w:val="21"/>
          <w:szCs w:val="21"/>
          <w:lang w:val="en-IN" w:eastAsia="en-IN"/>
        </w:rPr>
        <w:t xml:space="preserve"> </w:t>
      </w:r>
      <w:r w:rsidRPr="002F11AB">
        <w:rPr>
          <w:lang w:val="en-IN"/>
        </w:rPr>
        <w:t>Config + Secret together (env + files)</w:t>
      </w:r>
      <w:r>
        <w:rPr>
          <w:lang w:val="en-IN"/>
        </w:rPr>
        <w:t>:</w:t>
      </w:r>
      <w:r w:rsidRPr="002F11AB">
        <w:rPr>
          <w:rFonts w:ascii="Segoe UI" w:hAnsi="Segoe UI" w:eastAsia="Times New Roman" w:cs="Segoe UI"/>
          <w:sz w:val="21"/>
          <w:szCs w:val="21"/>
          <w:lang w:val="en-IN" w:eastAsia="en-IN"/>
        </w:rPr>
        <w:t xml:space="preserve"> </w:t>
      </w:r>
      <w:r w:rsidRPr="002F11AB">
        <w:rPr>
          <w:lang w:val="en-IN"/>
        </w:rPr>
        <w:t xml:space="preserve">Use </w:t>
      </w:r>
      <w:proofErr w:type="spellStart"/>
      <w:r w:rsidRPr="002F11AB">
        <w:rPr>
          <w:lang w:val="en-IN"/>
        </w:rPr>
        <w:t>ConfigMap</w:t>
      </w:r>
      <w:proofErr w:type="spellEnd"/>
      <w:r w:rsidRPr="002F11AB">
        <w:rPr>
          <w:lang w:val="en-IN"/>
        </w:rPr>
        <w:t xml:space="preserve"> for non-sensitive values and Secret for sensitive ones.</w:t>
      </w:r>
    </w:p>
    <w:p w:rsidR="002F11AB" w:rsidP="002F11AB" w:rsidRDefault="002F11AB" w14:paraId="6692AB53" w14:textId="57E57916">
      <w:pPr>
        <w:rPr>
          <w:lang w:val="en-IN"/>
        </w:rPr>
      </w:pPr>
    </w:p>
    <w:p w:rsidRPr="002F11AB" w:rsidR="002F11AB" w:rsidP="002F11AB" w:rsidRDefault="002F11AB" w14:paraId="6AD1D8D9"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0F78E489" w14:textId="77777777">
      <w:pPr>
        <w:rPr>
          <w:lang w:val="en-IN"/>
        </w:rPr>
      </w:pPr>
      <w:r w:rsidRPr="002F11AB">
        <w:rPr>
          <w:lang w:val="en-IN"/>
        </w:rPr>
        <w:t xml:space="preserve">kind: </w:t>
      </w:r>
      <w:proofErr w:type="spellStart"/>
      <w:r w:rsidRPr="002F11AB">
        <w:rPr>
          <w:lang w:val="en-IN"/>
        </w:rPr>
        <w:t>ConfigMap</w:t>
      </w:r>
      <w:proofErr w:type="spellEnd"/>
    </w:p>
    <w:p w:rsidRPr="002F11AB" w:rsidR="002F11AB" w:rsidP="002F11AB" w:rsidRDefault="002F11AB" w14:paraId="2BE41E3C" w14:textId="77777777">
      <w:pPr>
        <w:rPr>
          <w:lang w:val="en-IN"/>
        </w:rPr>
      </w:pPr>
      <w:r w:rsidRPr="002F11AB">
        <w:rPr>
          <w:lang w:val="en-IN"/>
        </w:rPr>
        <w:t>metadata:</w:t>
      </w:r>
    </w:p>
    <w:p w:rsidRPr="002F11AB" w:rsidR="002F11AB" w:rsidP="002F11AB" w:rsidRDefault="002F11AB" w14:paraId="69689BB1" w14:textId="77777777">
      <w:pPr>
        <w:rPr>
          <w:lang w:val="en-IN"/>
        </w:rPr>
      </w:pPr>
      <w:r w:rsidRPr="002F11AB">
        <w:rPr>
          <w:lang w:val="en-IN"/>
        </w:rPr>
        <w:t>  name: app-config</w:t>
      </w:r>
    </w:p>
    <w:p w:rsidRPr="002F11AB" w:rsidR="002F11AB" w:rsidP="002F11AB" w:rsidRDefault="002F11AB" w14:paraId="6D29C278" w14:textId="77777777">
      <w:pPr>
        <w:rPr>
          <w:lang w:val="en-IN"/>
        </w:rPr>
      </w:pPr>
      <w:r w:rsidRPr="002F11AB">
        <w:rPr>
          <w:lang w:val="en-IN"/>
        </w:rPr>
        <w:t>  namespace: my-app</w:t>
      </w:r>
    </w:p>
    <w:p w:rsidRPr="002F11AB" w:rsidR="002F11AB" w:rsidP="002F11AB" w:rsidRDefault="002F11AB" w14:paraId="76166862" w14:textId="77777777">
      <w:pPr>
        <w:rPr>
          <w:lang w:val="en-IN"/>
        </w:rPr>
      </w:pPr>
      <w:r w:rsidRPr="002F11AB">
        <w:rPr>
          <w:lang w:val="en-IN"/>
        </w:rPr>
        <w:t>data:</w:t>
      </w:r>
    </w:p>
    <w:p w:rsidRPr="002F11AB" w:rsidR="002F11AB" w:rsidP="002F11AB" w:rsidRDefault="002F11AB" w14:paraId="54AF5BEE" w14:textId="77777777">
      <w:pPr>
        <w:rPr>
          <w:lang w:val="en-IN"/>
        </w:rPr>
      </w:pPr>
      <w:r w:rsidRPr="002F11AB">
        <w:rPr>
          <w:lang w:val="en-IN"/>
        </w:rPr>
        <w:t>  APP_MODE: "production"</w:t>
      </w:r>
    </w:p>
    <w:p w:rsidRPr="002F11AB" w:rsidR="002F11AB" w:rsidP="002F11AB" w:rsidRDefault="002F11AB" w14:paraId="66669BB1" w14:textId="77777777">
      <w:pPr>
        <w:rPr>
          <w:lang w:val="en-IN"/>
        </w:rPr>
      </w:pPr>
      <w:r w:rsidRPr="002F11AB">
        <w:rPr>
          <w:lang w:val="en-IN"/>
        </w:rPr>
        <w:t>  LOG_LEVEL: "INFO"</w:t>
      </w:r>
    </w:p>
    <w:p w:rsidRPr="002F11AB" w:rsidR="002F11AB" w:rsidP="002F11AB" w:rsidRDefault="002F11AB" w14:paraId="096FB42A" w14:textId="77777777">
      <w:pPr>
        <w:rPr>
          <w:lang w:val="en-IN"/>
        </w:rPr>
      </w:pPr>
      <w:r w:rsidRPr="002F11AB">
        <w:rPr>
          <w:lang w:val="en-IN"/>
        </w:rPr>
        <w:t>---</w:t>
      </w:r>
    </w:p>
    <w:p w:rsidRPr="002F11AB" w:rsidR="002F11AB" w:rsidP="002F11AB" w:rsidRDefault="002F11AB" w14:paraId="1D5F6116"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6F1C5AD0" w14:textId="77777777">
      <w:pPr>
        <w:rPr>
          <w:lang w:val="en-IN"/>
        </w:rPr>
      </w:pPr>
      <w:r w:rsidRPr="002F11AB">
        <w:rPr>
          <w:lang w:val="en-IN"/>
        </w:rPr>
        <w:t>kind: Secret</w:t>
      </w:r>
    </w:p>
    <w:p w:rsidRPr="002F11AB" w:rsidR="002F11AB" w:rsidP="002F11AB" w:rsidRDefault="002F11AB" w14:paraId="2DD4C4E4" w14:textId="77777777">
      <w:pPr>
        <w:rPr>
          <w:lang w:val="en-IN"/>
        </w:rPr>
      </w:pPr>
      <w:r w:rsidRPr="002F11AB">
        <w:rPr>
          <w:lang w:val="en-IN"/>
        </w:rPr>
        <w:t>metadata:</w:t>
      </w:r>
    </w:p>
    <w:p w:rsidRPr="002F11AB" w:rsidR="002F11AB" w:rsidP="002F11AB" w:rsidRDefault="002F11AB" w14:paraId="569224E3" w14:textId="77777777">
      <w:pPr>
        <w:rPr>
          <w:lang w:val="en-IN"/>
        </w:rPr>
      </w:pPr>
      <w:r w:rsidRPr="002F11AB">
        <w:rPr>
          <w:lang w:val="en-IN"/>
        </w:rPr>
        <w:t>  name: app-secret</w:t>
      </w:r>
    </w:p>
    <w:p w:rsidRPr="002F11AB" w:rsidR="002F11AB" w:rsidP="002F11AB" w:rsidRDefault="002F11AB" w14:paraId="3F9DEBEF" w14:textId="77777777">
      <w:pPr>
        <w:rPr>
          <w:lang w:val="en-IN"/>
        </w:rPr>
      </w:pPr>
      <w:r w:rsidRPr="002F11AB">
        <w:rPr>
          <w:lang w:val="en-IN"/>
        </w:rPr>
        <w:t>  namespace: my-app</w:t>
      </w:r>
    </w:p>
    <w:p w:rsidRPr="002F11AB" w:rsidR="002F11AB" w:rsidP="002F11AB" w:rsidRDefault="002F11AB" w14:paraId="28711701" w14:textId="77777777">
      <w:pPr>
        <w:rPr>
          <w:lang w:val="en-IN"/>
        </w:rPr>
      </w:pPr>
      <w:r w:rsidRPr="002F11AB">
        <w:rPr>
          <w:lang w:val="en-IN"/>
        </w:rPr>
        <w:t>type: Opaque</w:t>
      </w:r>
    </w:p>
    <w:p w:rsidRPr="002F11AB" w:rsidR="002F11AB" w:rsidP="002F11AB" w:rsidRDefault="002F11AB" w14:paraId="158C396A" w14:textId="77777777">
      <w:pPr>
        <w:rPr>
          <w:lang w:val="en-IN"/>
        </w:rPr>
      </w:pPr>
      <w:proofErr w:type="spellStart"/>
      <w:r w:rsidRPr="002F11AB">
        <w:rPr>
          <w:lang w:val="en-IN"/>
        </w:rPr>
        <w:t>stringData</w:t>
      </w:r>
      <w:proofErr w:type="spellEnd"/>
      <w:r w:rsidRPr="002F11AB">
        <w:rPr>
          <w:lang w:val="en-IN"/>
        </w:rPr>
        <w:t>:</w:t>
      </w:r>
    </w:p>
    <w:p w:rsidRPr="002F11AB" w:rsidR="002F11AB" w:rsidP="002F11AB" w:rsidRDefault="002F11AB" w14:paraId="3F8345E4" w14:textId="77777777">
      <w:pPr>
        <w:rPr>
          <w:lang w:val="en-IN"/>
        </w:rPr>
      </w:pPr>
      <w:r w:rsidRPr="002F11AB">
        <w:rPr>
          <w:lang w:val="en-IN"/>
        </w:rPr>
        <w:t>  DB_URL: "</w:t>
      </w:r>
      <w:proofErr w:type="spellStart"/>
      <w:r w:rsidRPr="002F11AB">
        <w:rPr>
          <w:lang w:val="en-IN"/>
        </w:rPr>
        <w:t>postgres</w:t>
      </w:r>
      <w:proofErr w:type="spellEnd"/>
      <w:r w:rsidRPr="002F11AB">
        <w:rPr>
          <w:lang w:val="en-IN"/>
        </w:rPr>
        <w:t>://db.my.svc:5432/app"</w:t>
      </w:r>
    </w:p>
    <w:p w:rsidRPr="002F11AB" w:rsidR="002F11AB" w:rsidP="002F11AB" w:rsidRDefault="002F11AB" w14:paraId="2A1D0004" w14:textId="77777777">
      <w:pPr>
        <w:rPr>
          <w:lang w:val="en-IN"/>
        </w:rPr>
      </w:pPr>
      <w:r w:rsidRPr="002F11AB">
        <w:rPr>
          <w:lang w:val="en-IN"/>
        </w:rPr>
        <w:t>  DB_PASSWORD: "ProdStr0ng!"</w:t>
      </w:r>
    </w:p>
    <w:p w:rsidRPr="002F11AB" w:rsidR="002F11AB" w:rsidP="002F11AB" w:rsidRDefault="002F11AB" w14:paraId="3596582B" w14:textId="77777777">
      <w:pPr>
        <w:rPr>
          <w:lang w:val="en-IN"/>
        </w:rPr>
      </w:pPr>
      <w:r w:rsidRPr="002F11AB">
        <w:rPr>
          <w:lang w:val="en-IN"/>
        </w:rPr>
        <w:t>---</w:t>
      </w:r>
    </w:p>
    <w:p w:rsidRPr="002F11AB" w:rsidR="002F11AB" w:rsidP="002F11AB" w:rsidRDefault="002F11AB" w14:paraId="63C144BB" w14:textId="77777777">
      <w:pPr>
        <w:rPr>
          <w:lang w:val="en-IN"/>
        </w:rPr>
      </w:pPr>
      <w:proofErr w:type="spellStart"/>
      <w:r w:rsidRPr="002F11AB">
        <w:rPr>
          <w:lang w:val="en-IN"/>
        </w:rPr>
        <w:t>apiVersion</w:t>
      </w:r>
      <w:proofErr w:type="spellEnd"/>
      <w:r w:rsidRPr="002F11AB">
        <w:rPr>
          <w:lang w:val="en-IN"/>
        </w:rPr>
        <w:t>: apps/v1</w:t>
      </w:r>
    </w:p>
    <w:p w:rsidRPr="002F11AB" w:rsidR="002F11AB" w:rsidP="002F11AB" w:rsidRDefault="002F11AB" w14:paraId="0876B558" w14:textId="77777777">
      <w:pPr>
        <w:rPr>
          <w:lang w:val="en-IN"/>
        </w:rPr>
      </w:pPr>
      <w:r w:rsidRPr="002F11AB">
        <w:rPr>
          <w:lang w:val="en-IN"/>
        </w:rPr>
        <w:t>kind: Deployment</w:t>
      </w:r>
    </w:p>
    <w:p w:rsidRPr="002F11AB" w:rsidR="002F11AB" w:rsidP="002F11AB" w:rsidRDefault="002F11AB" w14:paraId="4D17AAAA" w14:textId="77777777">
      <w:pPr>
        <w:rPr>
          <w:lang w:val="en-IN"/>
        </w:rPr>
      </w:pPr>
      <w:r w:rsidRPr="002F11AB">
        <w:rPr>
          <w:lang w:val="en-IN"/>
        </w:rPr>
        <w:t>metadata:</w:t>
      </w:r>
    </w:p>
    <w:p w:rsidRPr="002F11AB" w:rsidR="002F11AB" w:rsidP="002F11AB" w:rsidRDefault="002F11AB" w14:paraId="1FFB105B" w14:textId="77777777">
      <w:pPr>
        <w:rPr>
          <w:lang w:val="en-IN"/>
        </w:rPr>
      </w:pPr>
      <w:r w:rsidRPr="002F11AB">
        <w:rPr>
          <w:lang w:val="en-IN"/>
        </w:rPr>
        <w:t xml:space="preserve">  name: </w:t>
      </w:r>
      <w:proofErr w:type="spellStart"/>
      <w:r w:rsidRPr="002F11AB">
        <w:rPr>
          <w:lang w:val="en-IN"/>
        </w:rPr>
        <w:t>api</w:t>
      </w:r>
      <w:proofErr w:type="spellEnd"/>
    </w:p>
    <w:p w:rsidRPr="002F11AB" w:rsidR="002F11AB" w:rsidP="002F11AB" w:rsidRDefault="002F11AB" w14:paraId="7DAF294E" w14:textId="77777777">
      <w:pPr>
        <w:rPr>
          <w:lang w:val="en-IN"/>
        </w:rPr>
      </w:pPr>
      <w:r w:rsidRPr="002F11AB">
        <w:rPr>
          <w:lang w:val="en-IN"/>
        </w:rPr>
        <w:t>  namespace: my-app</w:t>
      </w:r>
    </w:p>
    <w:p w:rsidRPr="002F11AB" w:rsidR="002F11AB" w:rsidP="002F11AB" w:rsidRDefault="002F11AB" w14:paraId="43D082A8" w14:textId="77777777">
      <w:pPr>
        <w:rPr>
          <w:lang w:val="en-IN"/>
        </w:rPr>
      </w:pPr>
      <w:r w:rsidRPr="002F11AB">
        <w:rPr>
          <w:lang w:val="en-IN"/>
        </w:rPr>
        <w:t>spec:</w:t>
      </w:r>
    </w:p>
    <w:p w:rsidRPr="002F11AB" w:rsidR="002F11AB" w:rsidP="002F11AB" w:rsidRDefault="002F11AB" w14:paraId="31314179" w14:textId="77777777">
      <w:pPr>
        <w:rPr>
          <w:lang w:val="en-IN"/>
        </w:rPr>
      </w:pPr>
      <w:r w:rsidRPr="002F11AB">
        <w:rPr>
          <w:lang w:val="en-IN"/>
        </w:rPr>
        <w:t>  replicas: 2</w:t>
      </w:r>
    </w:p>
    <w:p w:rsidRPr="002F11AB" w:rsidR="002F11AB" w:rsidP="002F11AB" w:rsidRDefault="002F11AB" w14:paraId="49A97BA6" w14:textId="77777777">
      <w:pPr>
        <w:rPr>
          <w:lang w:val="en-IN"/>
        </w:rPr>
      </w:pPr>
      <w:r w:rsidRPr="002F11AB">
        <w:rPr>
          <w:lang w:val="en-IN"/>
        </w:rPr>
        <w:t>  selector:</w:t>
      </w:r>
    </w:p>
    <w:p w:rsidRPr="002F11AB" w:rsidR="002F11AB" w:rsidP="002F11AB" w:rsidRDefault="002F11AB" w14:paraId="05F96E18" w14:textId="77777777">
      <w:pPr>
        <w:rPr>
          <w:lang w:val="en-IN"/>
        </w:rPr>
      </w:pPr>
      <w:r w:rsidRPr="002F11AB">
        <w:rPr>
          <w:lang w:val="en-IN"/>
        </w:rPr>
        <w:t xml:space="preserve">    </w:t>
      </w:r>
      <w:proofErr w:type="spellStart"/>
      <w:r w:rsidRPr="002F11AB">
        <w:rPr>
          <w:lang w:val="en-IN"/>
        </w:rPr>
        <w:t>matchLabels</w:t>
      </w:r>
      <w:proofErr w:type="spellEnd"/>
      <w:r w:rsidRPr="002F11AB">
        <w:rPr>
          <w:lang w:val="en-IN"/>
        </w:rPr>
        <w:t>:</w:t>
      </w:r>
    </w:p>
    <w:p w:rsidRPr="002F11AB" w:rsidR="002F11AB" w:rsidP="002F11AB" w:rsidRDefault="002F11AB" w14:paraId="4D013994" w14:textId="77777777">
      <w:pPr>
        <w:rPr>
          <w:lang w:val="en-IN"/>
        </w:rPr>
      </w:pPr>
      <w:r w:rsidRPr="002F11AB">
        <w:rPr>
          <w:lang w:val="en-IN"/>
        </w:rPr>
        <w:t xml:space="preserve">      app: </w:t>
      </w:r>
      <w:proofErr w:type="spellStart"/>
      <w:r w:rsidRPr="002F11AB">
        <w:rPr>
          <w:lang w:val="en-IN"/>
        </w:rPr>
        <w:t>api</w:t>
      </w:r>
      <w:proofErr w:type="spellEnd"/>
    </w:p>
    <w:p w:rsidRPr="002F11AB" w:rsidR="002F11AB" w:rsidP="002F11AB" w:rsidRDefault="002F11AB" w14:paraId="430AB8B5" w14:textId="77777777">
      <w:pPr>
        <w:rPr>
          <w:lang w:val="en-IN"/>
        </w:rPr>
      </w:pPr>
      <w:r w:rsidRPr="002F11AB">
        <w:rPr>
          <w:lang w:val="en-IN"/>
        </w:rPr>
        <w:t>  template:</w:t>
      </w:r>
    </w:p>
    <w:p w:rsidRPr="002F11AB" w:rsidR="002F11AB" w:rsidP="002F11AB" w:rsidRDefault="002F11AB" w14:paraId="0D5CDEB5" w14:textId="77777777">
      <w:pPr>
        <w:rPr>
          <w:lang w:val="en-IN"/>
        </w:rPr>
      </w:pPr>
      <w:r w:rsidRPr="002F11AB">
        <w:rPr>
          <w:lang w:val="en-IN"/>
        </w:rPr>
        <w:t>    metadata:</w:t>
      </w:r>
    </w:p>
    <w:p w:rsidRPr="002F11AB" w:rsidR="002F11AB" w:rsidP="002F11AB" w:rsidRDefault="002F11AB" w14:paraId="3ED88F42" w14:textId="77777777">
      <w:pPr>
        <w:rPr>
          <w:lang w:val="en-IN"/>
        </w:rPr>
      </w:pPr>
      <w:r w:rsidRPr="002F11AB">
        <w:rPr>
          <w:lang w:val="en-IN"/>
        </w:rPr>
        <w:t>      labels:</w:t>
      </w:r>
    </w:p>
    <w:p w:rsidRPr="002F11AB" w:rsidR="002F11AB" w:rsidP="002F11AB" w:rsidRDefault="002F11AB" w14:paraId="14FCB816" w14:textId="77777777">
      <w:pPr>
        <w:rPr>
          <w:lang w:val="en-IN"/>
        </w:rPr>
      </w:pPr>
      <w:r w:rsidRPr="002F11AB">
        <w:rPr>
          <w:lang w:val="en-IN"/>
        </w:rPr>
        <w:t xml:space="preserve">        app: </w:t>
      </w:r>
      <w:proofErr w:type="spellStart"/>
      <w:r w:rsidRPr="002F11AB">
        <w:rPr>
          <w:lang w:val="en-IN"/>
        </w:rPr>
        <w:t>api</w:t>
      </w:r>
      <w:proofErr w:type="spellEnd"/>
    </w:p>
    <w:p w:rsidRPr="002F11AB" w:rsidR="002F11AB" w:rsidP="002F11AB" w:rsidRDefault="002F11AB" w14:paraId="3E2EE70E" w14:textId="77777777">
      <w:pPr>
        <w:rPr>
          <w:lang w:val="en-IN"/>
        </w:rPr>
      </w:pPr>
      <w:r w:rsidRPr="002F11AB">
        <w:rPr>
          <w:lang w:val="en-IN"/>
        </w:rPr>
        <w:t>    spec:</w:t>
      </w:r>
    </w:p>
    <w:p w:rsidRPr="002F11AB" w:rsidR="002F11AB" w:rsidP="002F11AB" w:rsidRDefault="002F11AB" w14:paraId="2862CD5E" w14:textId="77777777">
      <w:pPr>
        <w:rPr>
          <w:lang w:val="en-IN"/>
        </w:rPr>
      </w:pPr>
      <w:r w:rsidRPr="002F11AB">
        <w:rPr>
          <w:lang w:val="en-IN"/>
        </w:rPr>
        <w:t>      containers:</w:t>
      </w:r>
    </w:p>
    <w:p w:rsidRPr="002F11AB" w:rsidR="002F11AB" w:rsidP="002F11AB" w:rsidRDefault="002F11AB" w14:paraId="716D5B59" w14:textId="77777777">
      <w:pPr>
        <w:rPr>
          <w:lang w:val="en-IN"/>
        </w:rPr>
      </w:pPr>
      <w:r w:rsidRPr="002F11AB">
        <w:rPr>
          <w:lang w:val="en-IN"/>
        </w:rPr>
        <w:t xml:space="preserve">      - name: </w:t>
      </w:r>
      <w:proofErr w:type="spellStart"/>
      <w:r w:rsidRPr="002F11AB">
        <w:rPr>
          <w:lang w:val="en-IN"/>
        </w:rPr>
        <w:t>api</w:t>
      </w:r>
      <w:proofErr w:type="spellEnd"/>
    </w:p>
    <w:p w:rsidRPr="002F11AB" w:rsidR="002F11AB" w:rsidP="002F11AB" w:rsidRDefault="002F11AB" w14:paraId="0B565B1F" w14:textId="77777777">
      <w:pPr>
        <w:rPr>
          <w:lang w:val="en-IN"/>
        </w:rPr>
      </w:pPr>
      <w:r w:rsidRPr="002F11AB">
        <w:rPr>
          <w:lang w:val="en-IN"/>
        </w:rPr>
        <w:t>        image: quay.io/org/</w:t>
      </w:r>
      <w:proofErr w:type="spellStart"/>
      <w:r w:rsidRPr="002F11AB">
        <w:rPr>
          <w:lang w:val="en-IN"/>
        </w:rPr>
        <w:t>api:stable</w:t>
      </w:r>
      <w:proofErr w:type="spellEnd"/>
    </w:p>
    <w:p w:rsidRPr="002F11AB" w:rsidR="002F11AB" w:rsidP="002F11AB" w:rsidRDefault="002F11AB" w14:paraId="0AF27C6C" w14:textId="77777777">
      <w:pPr>
        <w:rPr>
          <w:lang w:val="en-IN"/>
        </w:rPr>
      </w:pPr>
      <w:r w:rsidRPr="002F11AB">
        <w:rPr>
          <w:lang w:val="en-IN"/>
        </w:rPr>
        <w:t xml:space="preserve">        </w:t>
      </w:r>
      <w:proofErr w:type="spellStart"/>
      <w:r w:rsidRPr="002F11AB">
        <w:rPr>
          <w:lang w:val="en-IN"/>
        </w:rPr>
        <w:t>envFrom</w:t>
      </w:r>
      <w:proofErr w:type="spellEnd"/>
      <w:r w:rsidRPr="002F11AB">
        <w:rPr>
          <w:lang w:val="en-IN"/>
        </w:rPr>
        <w:t>:</w:t>
      </w:r>
    </w:p>
    <w:p w:rsidRPr="002F11AB" w:rsidR="002F11AB" w:rsidP="002F11AB" w:rsidRDefault="002F11AB" w14:paraId="139BEBA4" w14:textId="77777777">
      <w:pPr>
        <w:rPr>
          <w:lang w:val="en-IN"/>
        </w:rPr>
      </w:pPr>
      <w:r w:rsidRPr="002F11AB">
        <w:rPr>
          <w:lang w:val="en-IN"/>
        </w:rPr>
        <w:t xml:space="preserve">        - </w:t>
      </w:r>
      <w:proofErr w:type="spellStart"/>
      <w:r w:rsidRPr="002F11AB">
        <w:rPr>
          <w:lang w:val="en-IN"/>
        </w:rPr>
        <w:t>configMapRef</w:t>
      </w:r>
      <w:proofErr w:type="spellEnd"/>
      <w:r w:rsidRPr="002F11AB">
        <w:rPr>
          <w:lang w:val="en-IN"/>
        </w:rPr>
        <w:t>:</w:t>
      </w:r>
    </w:p>
    <w:p w:rsidRPr="002F11AB" w:rsidR="002F11AB" w:rsidP="002F11AB" w:rsidRDefault="002F11AB" w14:paraId="5FABB317" w14:textId="77777777">
      <w:pPr>
        <w:rPr>
          <w:lang w:val="en-IN"/>
        </w:rPr>
      </w:pPr>
      <w:r w:rsidRPr="002F11AB">
        <w:rPr>
          <w:lang w:val="en-IN"/>
        </w:rPr>
        <w:t>            name: app-config</w:t>
      </w:r>
    </w:p>
    <w:p w:rsidRPr="002F11AB" w:rsidR="002F11AB" w:rsidP="002F11AB" w:rsidRDefault="002F11AB" w14:paraId="59026241" w14:textId="77777777">
      <w:pPr>
        <w:rPr>
          <w:lang w:val="en-IN"/>
        </w:rPr>
      </w:pPr>
      <w:r w:rsidRPr="002F11AB">
        <w:rPr>
          <w:lang w:val="en-IN"/>
        </w:rPr>
        <w:t xml:space="preserve">        - </w:t>
      </w:r>
      <w:proofErr w:type="spellStart"/>
      <w:r w:rsidRPr="002F11AB">
        <w:rPr>
          <w:lang w:val="en-IN"/>
        </w:rPr>
        <w:t>secretRef</w:t>
      </w:r>
      <w:proofErr w:type="spellEnd"/>
      <w:r w:rsidRPr="002F11AB">
        <w:rPr>
          <w:lang w:val="en-IN"/>
        </w:rPr>
        <w:t>:</w:t>
      </w:r>
    </w:p>
    <w:p w:rsidRPr="002F11AB" w:rsidR="002F11AB" w:rsidP="002F11AB" w:rsidRDefault="002F11AB" w14:paraId="4B803CD7" w14:textId="77777777">
      <w:pPr>
        <w:rPr>
          <w:lang w:val="en-IN"/>
        </w:rPr>
      </w:pPr>
      <w:r w:rsidRPr="002F11AB">
        <w:rPr>
          <w:lang w:val="en-IN"/>
        </w:rPr>
        <w:t>            name: app-secret</w:t>
      </w:r>
    </w:p>
    <w:p w:rsidRPr="002F11AB" w:rsidR="002F11AB" w:rsidP="002F11AB" w:rsidRDefault="002F11AB" w14:paraId="11AAED28" w14:textId="77777777">
      <w:pPr>
        <w:rPr>
          <w:lang w:val="en-IN"/>
        </w:rPr>
      </w:pPr>
      <w:r w:rsidRPr="002F11AB">
        <w:rPr>
          <w:lang w:val="en-IN"/>
        </w:rPr>
        <w:t xml:space="preserve">        </w:t>
      </w:r>
      <w:proofErr w:type="spellStart"/>
      <w:r w:rsidRPr="002F11AB">
        <w:rPr>
          <w:lang w:val="en-IN"/>
        </w:rPr>
        <w:t>volumeMounts</w:t>
      </w:r>
      <w:proofErr w:type="spellEnd"/>
      <w:r w:rsidRPr="002F11AB">
        <w:rPr>
          <w:lang w:val="en-IN"/>
        </w:rPr>
        <w:t>:</w:t>
      </w:r>
    </w:p>
    <w:p w:rsidRPr="002F11AB" w:rsidR="002F11AB" w:rsidP="002F11AB" w:rsidRDefault="002F11AB" w14:paraId="6558E455" w14:textId="77777777">
      <w:pPr>
        <w:rPr>
          <w:lang w:val="en-IN"/>
        </w:rPr>
      </w:pPr>
      <w:r w:rsidRPr="002F11AB">
        <w:rPr>
          <w:lang w:val="en-IN"/>
        </w:rPr>
        <w:t>        - name: secret-files</w:t>
      </w:r>
    </w:p>
    <w:p w:rsidRPr="002F11AB" w:rsidR="002F11AB" w:rsidP="002F11AB" w:rsidRDefault="002F11AB" w14:paraId="1E3C71B0" w14:textId="77777777">
      <w:pPr>
        <w:rPr>
          <w:lang w:val="en-IN"/>
        </w:rPr>
      </w:pPr>
      <w:r w:rsidRPr="002F11AB">
        <w:rPr>
          <w:lang w:val="en-IN"/>
        </w:rPr>
        <w:t xml:space="preserve">          </w:t>
      </w:r>
      <w:proofErr w:type="spellStart"/>
      <w:r w:rsidRPr="002F11AB">
        <w:rPr>
          <w:lang w:val="en-IN"/>
        </w:rPr>
        <w:t>mountPath</w:t>
      </w:r>
      <w:proofErr w:type="spellEnd"/>
      <w:r w:rsidRPr="002F11AB">
        <w:rPr>
          <w:lang w:val="en-IN"/>
        </w:rPr>
        <w:t>: /run/creds</w:t>
      </w:r>
    </w:p>
    <w:p w:rsidRPr="002F11AB" w:rsidR="002F11AB" w:rsidP="002F11AB" w:rsidRDefault="002F11AB" w14:paraId="0FE23A7E" w14:textId="77777777">
      <w:pPr>
        <w:rPr>
          <w:lang w:val="en-IN"/>
        </w:rPr>
      </w:pPr>
      <w:r w:rsidRPr="002F11AB">
        <w:rPr>
          <w:lang w:val="en-IN"/>
        </w:rPr>
        <w:t xml:space="preserve">          </w:t>
      </w:r>
      <w:proofErr w:type="spellStart"/>
      <w:r w:rsidRPr="002F11AB">
        <w:rPr>
          <w:lang w:val="en-IN"/>
        </w:rPr>
        <w:t>readOnly</w:t>
      </w:r>
      <w:proofErr w:type="spellEnd"/>
      <w:r w:rsidRPr="002F11AB">
        <w:rPr>
          <w:lang w:val="en-IN"/>
        </w:rPr>
        <w:t>: true</w:t>
      </w:r>
    </w:p>
    <w:p w:rsidRPr="002F11AB" w:rsidR="002F11AB" w:rsidP="002F11AB" w:rsidRDefault="002F11AB" w14:paraId="74EAA72C" w14:textId="77777777">
      <w:pPr>
        <w:rPr>
          <w:lang w:val="en-IN"/>
        </w:rPr>
      </w:pPr>
      <w:r w:rsidRPr="002F11AB">
        <w:rPr>
          <w:lang w:val="en-IN"/>
        </w:rPr>
        <w:t>      volumes:</w:t>
      </w:r>
    </w:p>
    <w:p w:rsidRPr="002F11AB" w:rsidR="002F11AB" w:rsidP="002F11AB" w:rsidRDefault="002F11AB" w14:paraId="691C340D" w14:textId="77777777">
      <w:pPr>
        <w:rPr>
          <w:lang w:val="en-IN"/>
        </w:rPr>
      </w:pPr>
      <w:r w:rsidRPr="002F11AB">
        <w:rPr>
          <w:lang w:val="en-IN"/>
        </w:rPr>
        <w:t>      - name: secret-files</w:t>
      </w:r>
    </w:p>
    <w:p w:rsidRPr="002F11AB" w:rsidR="002F11AB" w:rsidP="002F11AB" w:rsidRDefault="002F11AB" w14:paraId="7A05B44E" w14:textId="77777777">
      <w:pPr>
        <w:rPr>
          <w:lang w:val="en-IN"/>
        </w:rPr>
      </w:pPr>
      <w:r w:rsidRPr="002F11AB">
        <w:rPr>
          <w:lang w:val="en-IN"/>
        </w:rPr>
        <w:t>        secret:</w:t>
      </w:r>
    </w:p>
    <w:p w:rsidRPr="002F11AB" w:rsidR="002F11AB" w:rsidP="002F11AB" w:rsidRDefault="002F11AB" w14:paraId="47E30F85" w14:textId="77777777">
      <w:pPr>
        <w:rPr>
          <w:lang w:val="en-IN"/>
        </w:rPr>
      </w:pPr>
      <w:r w:rsidRPr="002F11AB">
        <w:rPr>
          <w:lang w:val="en-IN"/>
        </w:rPr>
        <w:t xml:space="preserve">          </w:t>
      </w:r>
      <w:proofErr w:type="spellStart"/>
      <w:r w:rsidRPr="002F11AB">
        <w:rPr>
          <w:lang w:val="en-IN"/>
        </w:rPr>
        <w:t>secretName</w:t>
      </w:r>
      <w:proofErr w:type="spellEnd"/>
      <w:r w:rsidRPr="002F11AB">
        <w:rPr>
          <w:lang w:val="en-IN"/>
        </w:rPr>
        <w:t>: app-secret</w:t>
      </w:r>
    </w:p>
    <w:p w:rsidRPr="002F11AB" w:rsidR="002F11AB" w:rsidP="002F11AB" w:rsidRDefault="002F11AB" w14:paraId="4AFCF11E" w14:textId="77777777">
      <w:pPr>
        <w:rPr>
          <w:lang w:val="en-IN"/>
        </w:rPr>
      </w:pPr>
    </w:p>
    <w:p w:rsidRPr="002F11AB" w:rsidR="002F11AB" w:rsidP="002F11AB" w:rsidRDefault="002F11AB" w14:paraId="747CC094" w14:textId="23C37F9F">
      <w:pPr>
        <w:rPr>
          <w:lang w:val="en-IN"/>
        </w:rPr>
      </w:pPr>
    </w:p>
    <w:p w:rsidRPr="002F11AB" w:rsidR="002F11AB" w:rsidP="002F11AB" w:rsidRDefault="002F11AB" w14:paraId="407A2F21" w14:textId="77777777">
      <w:pPr>
        <w:rPr>
          <w:lang w:val="en-IN"/>
        </w:rPr>
      </w:pPr>
    </w:p>
    <w:p w:rsidRPr="00F3719C" w:rsidR="002F11AB" w:rsidP="00F3719C" w:rsidRDefault="002F11AB" w14:paraId="3ABE8568" w14:textId="6B149A3F">
      <w:pPr>
        <w:rPr>
          <w:lang w:val="en-IN"/>
        </w:rPr>
      </w:pPr>
    </w:p>
    <w:p w:rsidR="007F7745" w:rsidP="007F7745" w:rsidRDefault="007F7745" w14:paraId="5215D151" w14:textId="4646477A">
      <w:pPr>
        <w:pStyle w:val="Heading2"/>
      </w:pPr>
      <w:bookmarkStart w:name="_Toc221710219" w:id="40"/>
      <w:r>
        <w:t>Storage class</w:t>
      </w:r>
      <w:bookmarkEnd w:id="40"/>
      <w:r>
        <w:t xml:space="preserve"> </w:t>
      </w:r>
    </w:p>
    <w:p w:rsidR="00C76979" w:rsidP="00C76979" w:rsidRDefault="00C76979" w14:paraId="35F1FF4A" w14:textId="3F7F9E1B">
      <w:pPr>
        <w:spacing w:line="300" w:lineRule="atLeast"/>
        <w:rPr>
          <w:rFonts w:eastAsia="Times New Roman" w:cs="Arial"/>
          <w:szCs w:val="20"/>
          <w:lang w:val="en-IN" w:eastAsia="en-IN"/>
        </w:rPr>
      </w:pPr>
      <w:r w:rsidRPr="00C76979">
        <w:rPr>
          <w:rFonts w:eastAsia="Times New Roman" w:cs="Arial"/>
          <w:szCs w:val="20"/>
          <w:lang w:val="en-IN" w:eastAsia="en-IN"/>
        </w:rPr>
        <w:t xml:space="preserve">A </w:t>
      </w:r>
      <w:proofErr w:type="spellStart"/>
      <w:r w:rsidRPr="00C76979">
        <w:rPr>
          <w:rFonts w:eastAsia="Times New Roman" w:cs="Arial"/>
          <w:szCs w:val="20"/>
          <w:lang w:val="en-IN" w:eastAsia="en-IN"/>
        </w:rPr>
        <w:t>StorageClass</w:t>
      </w:r>
      <w:proofErr w:type="spellEnd"/>
      <w:r w:rsidRPr="00C76979">
        <w:rPr>
          <w:rFonts w:eastAsia="Times New Roman" w:cs="Arial"/>
          <w:szCs w:val="20"/>
          <w:lang w:val="en-IN" w:eastAsia="en-IN"/>
        </w:rPr>
        <w:t xml:space="preserve"> lets cluster admins publish “classes” of storage (for example, by performance, media, replication, backup policy, etc.). When a developer creates a PVC that references a </w:t>
      </w:r>
      <w:proofErr w:type="spellStart"/>
      <w:r w:rsidRPr="00C76979">
        <w:rPr>
          <w:rFonts w:eastAsia="Times New Roman" w:cs="Arial"/>
          <w:szCs w:val="20"/>
          <w:lang w:val="en-IN" w:eastAsia="en-IN"/>
        </w:rPr>
        <w:t>StorageClass</w:t>
      </w:r>
      <w:proofErr w:type="spellEnd"/>
      <w:r w:rsidRPr="00C76979">
        <w:rPr>
          <w:rFonts w:eastAsia="Times New Roman" w:cs="Arial"/>
          <w:szCs w:val="20"/>
          <w:lang w:val="en-IN" w:eastAsia="en-IN"/>
        </w:rPr>
        <w:t>, the CSI provisioner for that class dynamically creates a PV with the requested characteristics.</w:t>
      </w:r>
    </w:p>
    <w:p w:rsidRPr="00C76979" w:rsidR="00C76979" w:rsidP="00C76979" w:rsidRDefault="00C76979" w14:paraId="31E4CDAA" w14:textId="7FA86C3B">
      <w:pPr>
        <w:spacing w:line="300" w:lineRule="atLeast"/>
        <w:rPr>
          <w:rFonts w:eastAsia="Times New Roman" w:cs="Arial"/>
          <w:szCs w:val="20"/>
          <w:lang w:val="en-IN" w:eastAsia="en-IN"/>
        </w:rPr>
      </w:pPr>
    </w:p>
    <w:p w:rsidRPr="00C76979" w:rsidR="00C76979" w:rsidP="00C76979" w:rsidRDefault="00C76979" w14:paraId="686655D0" w14:textId="77777777">
      <w:pPr>
        <w:spacing w:line="300" w:lineRule="atLeast"/>
        <w:rPr>
          <w:rFonts w:eastAsia="Times New Roman" w:cs="Arial"/>
          <w:szCs w:val="20"/>
          <w:lang w:val="en-IN" w:eastAsia="en-IN"/>
        </w:rPr>
      </w:pPr>
    </w:p>
    <w:p w:rsidRPr="00C76979" w:rsidR="00C76979" w:rsidP="00C76979" w:rsidRDefault="00C76979" w14:paraId="7C8DFFDA" w14:textId="77777777"/>
    <w:p w:rsidR="000A67B1" w:rsidP="000A67B1" w:rsidRDefault="000A67B1" w14:paraId="7E56C244" w14:textId="7C6014B8">
      <w:pPr>
        <w:pStyle w:val="Heading3"/>
      </w:pPr>
      <w:r>
        <w:t>Trident</w:t>
      </w:r>
    </w:p>
    <w:p w:rsidRPr="000A67B1" w:rsidR="000A67B1" w:rsidP="6A715985" w:rsidRDefault="000A67B1" w14:paraId="7EE34F59" w14:textId="70A840B0">
      <w:pPr>
        <w:pStyle w:val="ListParagraph"/>
      </w:pPr>
      <w:r>
        <w:t xml:space="preserve">Create a yaml file with name </w:t>
      </w:r>
      <w:proofErr w:type="spellStart"/>
      <w:r>
        <w:t>storageclass.yaml</w:t>
      </w:r>
      <w:proofErr w:type="spellEnd"/>
      <w:r>
        <w:t xml:space="preserve"> under cluster using below</w:t>
      </w:r>
    </w:p>
    <w:p w:rsidR="09B5C25B" w:rsidP="6A715985" w:rsidRDefault="09B5C25B" w14:paraId="539F0F5E" w14:textId="68B30BDF">
      <w:pPr>
        <w:spacing w:line="300" w:lineRule="atLeast"/>
      </w:pPr>
      <w:r w:rsidRPr="6A715985">
        <w:rPr>
          <w:rFonts w:eastAsia="Arial" w:cs="Arial"/>
          <w:szCs w:val="20"/>
        </w:rPr>
        <w:t>apiVersion: storage.k8s.io/v1</w:t>
      </w:r>
      <w:r>
        <w:br/>
      </w:r>
      <w:r w:rsidRPr="6A715985">
        <w:rPr>
          <w:rFonts w:eastAsia="Arial" w:cs="Arial"/>
          <w:szCs w:val="20"/>
        </w:rPr>
        <w:t xml:space="preserve"> kind: StorageClass</w:t>
      </w:r>
      <w:r>
        <w:br/>
      </w:r>
      <w:r w:rsidRPr="6A715985">
        <w:rPr>
          <w:rFonts w:eastAsia="Arial" w:cs="Arial"/>
          <w:szCs w:val="20"/>
        </w:rPr>
        <w:t xml:space="preserve"> metadata:</w:t>
      </w:r>
      <w:r>
        <w:br/>
      </w:r>
      <w:r w:rsidRPr="6A715985">
        <w:rPr>
          <w:rFonts w:eastAsia="Arial" w:cs="Arial"/>
          <w:szCs w:val="20"/>
        </w:rPr>
        <w:t xml:space="preserve">   name: netapp-nfs-gold</w:t>
      </w:r>
      <w:r>
        <w:br/>
      </w:r>
      <w:r w:rsidRPr="6A715985">
        <w:rPr>
          <w:rFonts w:eastAsia="Arial" w:cs="Arial"/>
          <w:szCs w:val="20"/>
        </w:rPr>
        <w:t xml:space="preserve"> provisioner: csi.trident.netapp.io</w:t>
      </w:r>
      <w:r>
        <w:br/>
      </w:r>
      <w:r w:rsidRPr="6A715985">
        <w:rPr>
          <w:rFonts w:eastAsia="Arial" w:cs="Arial"/>
          <w:szCs w:val="20"/>
        </w:rPr>
        <w:t xml:space="preserve"> reclaimPolicy: Delete</w:t>
      </w:r>
      <w:r>
        <w:br/>
      </w:r>
      <w:r w:rsidRPr="6A715985">
        <w:rPr>
          <w:rFonts w:eastAsia="Arial" w:cs="Arial"/>
          <w:szCs w:val="20"/>
        </w:rPr>
        <w:t xml:space="preserve"> parameters:</w:t>
      </w:r>
      <w:r>
        <w:br/>
      </w:r>
      <w:r w:rsidRPr="6A715985">
        <w:rPr>
          <w:rFonts w:eastAsia="Arial" w:cs="Arial"/>
          <w:szCs w:val="20"/>
        </w:rPr>
        <w:t xml:space="preserve">   selector: "performance=gold"</w:t>
      </w:r>
      <w:r>
        <w:br/>
      </w:r>
      <w:r w:rsidRPr="6A715985">
        <w:rPr>
          <w:rFonts w:eastAsia="Arial" w:cs="Arial"/>
          <w:szCs w:val="20"/>
        </w:rPr>
        <w:t xml:space="preserve"> allowVolumeExpansion: true</w:t>
      </w:r>
      <w:r>
        <w:br/>
      </w:r>
      <w:r w:rsidRPr="6A715985">
        <w:rPr>
          <w:rFonts w:eastAsia="Arial" w:cs="Arial"/>
          <w:szCs w:val="20"/>
        </w:rPr>
        <w:t xml:space="preserve"> volumeBindingMode: Immediate</w:t>
      </w:r>
      <w:r>
        <w:br/>
      </w:r>
      <w:r w:rsidRPr="6A715985">
        <w:rPr>
          <w:rFonts w:eastAsia="Arial" w:cs="Arial"/>
          <w:szCs w:val="20"/>
        </w:rPr>
        <w:t xml:space="preserve"> parameters:</w:t>
      </w:r>
      <w:r>
        <w:br/>
      </w:r>
      <w:r w:rsidRPr="6A715985">
        <w:rPr>
          <w:rFonts w:eastAsia="Arial" w:cs="Arial"/>
          <w:szCs w:val="20"/>
        </w:rPr>
        <w:t xml:space="preserve">   backendType: "ontap-nas"</w:t>
      </w:r>
      <w:r>
        <w:br/>
      </w:r>
      <w:r w:rsidRPr="6A715985">
        <w:rPr>
          <w:rFonts w:eastAsia="Arial" w:cs="Arial"/>
          <w:szCs w:val="20"/>
        </w:rPr>
        <w:t xml:space="preserve"> ---</w:t>
      </w:r>
      <w:r>
        <w:br/>
      </w:r>
      <w:r w:rsidRPr="6A715985">
        <w:rPr>
          <w:rFonts w:eastAsia="Arial" w:cs="Arial"/>
          <w:szCs w:val="20"/>
        </w:rPr>
        <w:t xml:space="preserve"> apiVersion: storage.k8s.io/v1</w:t>
      </w:r>
      <w:r>
        <w:br/>
      </w:r>
      <w:r w:rsidRPr="6A715985">
        <w:rPr>
          <w:rFonts w:eastAsia="Arial" w:cs="Arial"/>
          <w:szCs w:val="20"/>
        </w:rPr>
        <w:t xml:space="preserve"> kind: StorageClass</w:t>
      </w:r>
      <w:r>
        <w:br/>
      </w:r>
      <w:r w:rsidRPr="6A715985">
        <w:rPr>
          <w:rFonts w:eastAsia="Arial" w:cs="Arial"/>
          <w:szCs w:val="20"/>
        </w:rPr>
        <w:t xml:space="preserve"> metadata:</w:t>
      </w:r>
      <w:r>
        <w:br/>
      </w:r>
      <w:r w:rsidRPr="6A715985">
        <w:rPr>
          <w:rFonts w:eastAsia="Arial" w:cs="Arial"/>
          <w:szCs w:val="20"/>
        </w:rPr>
        <w:t xml:space="preserve">   name: netapp-nfs-silver</w:t>
      </w:r>
      <w:r>
        <w:br/>
      </w:r>
      <w:r w:rsidRPr="6A715985">
        <w:rPr>
          <w:rFonts w:eastAsia="Arial" w:cs="Arial"/>
          <w:szCs w:val="20"/>
        </w:rPr>
        <w:t xml:space="preserve">   annotations:</w:t>
      </w:r>
      <w:r>
        <w:br/>
      </w:r>
      <w:r w:rsidRPr="6A715985">
        <w:rPr>
          <w:rFonts w:eastAsia="Arial" w:cs="Arial"/>
          <w:szCs w:val="20"/>
        </w:rPr>
        <w:t xml:space="preserve">     storageclass.kubernetes.io/is-default-class: "true"</w:t>
      </w:r>
      <w:r>
        <w:br/>
      </w:r>
      <w:r w:rsidRPr="6A715985">
        <w:rPr>
          <w:rFonts w:eastAsia="Arial" w:cs="Arial"/>
          <w:szCs w:val="20"/>
        </w:rPr>
        <w:t xml:space="preserve"> provisioner: csi.trident.netapp.io</w:t>
      </w:r>
      <w:r>
        <w:br/>
      </w:r>
      <w:r w:rsidRPr="6A715985">
        <w:rPr>
          <w:rFonts w:eastAsia="Arial" w:cs="Arial"/>
          <w:szCs w:val="20"/>
        </w:rPr>
        <w:t xml:space="preserve"> reclaimPolicy: Delete</w:t>
      </w:r>
      <w:r>
        <w:br/>
      </w:r>
      <w:r w:rsidRPr="6A715985">
        <w:rPr>
          <w:rFonts w:eastAsia="Arial" w:cs="Arial"/>
          <w:szCs w:val="20"/>
        </w:rPr>
        <w:t xml:space="preserve"> parameters:</w:t>
      </w:r>
      <w:r>
        <w:br/>
      </w:r>
      <w:r w:rsidRPr="6A715985">
        <w:rPr>
          <w:rFonts w:eastAsia="Arial" w:cs="Arial"/>
          <w:szCs w:val="20"/>
        </w:rPr>
        <w:t xml:space="preserve">   selector: "performance=silver"</w:t>
      </w:r>
      <w:r>
        <w:br/>
      </w:r>
      <w:r w:rsidRPr="6A715985">
        <w:rPr>
          <w:rFonts w:eastAsia="Arial" w:cs="Arial"/>
          <w:szCs w:val="20"/>
        </w:rPr>
        <w:t xml:space="preserve"> allowVolumeExpansion: true</w:t>
      </w:r>
      <w:r>
        <w:br/>
      </w:r>
      <w:r w:rsidRPr="6A715985">
        <w:rPr>
          <w:rFonts w:eastAsia="Arial" w:cs="Arial"/>
          <w:szCs w:val="20"/>
        </w:rPr>
        <w:t xml:space="preserve"> volumeBindingMode: Immediate</w:t>
      </w:r>
      <w:r>
        <w:br/>
      </w:r>
      <w:r w:rsidRPr="6A715985">
        <w:rPr>
          <w:rFonts w:eastAsia="Arial" w:cs="Arial"/>
          <w:szCs w:val="20"/>
        </w:rPr>
        <w:t xml:space="preserve"> parameters:</w:t>
      </w:r>
      <w:r>
        <w:br/>
      </w:r>
      <w:r w:rsidRPr="6A715985">
        <w:rPr>
          <w:rFonts w:eastAsia="Arial" w:cs="Arial"/>
          <w:szCs w:val="20"/>
        </w:rPr>
        <w:t xml:space="preserve">   backendType: "ontap-nas"</w:t>
      </w:r>
      <w:r>
        <w:br/>
      </w:r>
      <w:r w:rsidRPr="6A715985">
        <w:rPr>
          <w:rFonts w:eastAsia="Arial" w:cs="Arial"/>
          <w:szCs w:val="20"/>
        </w:rPr>
        <w:t xml:space="preserve"> ---</w:t>
      </w:r>
      <w:r>
        <w:br/>
      </w:r>
      <w:r w:rsidRPr="6A715985">
        <w:rPr>
          <w:rFonts w:eastAsia="Arial" w:cs="Arial"/>
          <w:szCs w:val="20"/>
        </w:rPr>
        <w:t xml:space="preserve"> apiVersion: storage.k8s.io/v1</w:t>
      </w:r>
      <w:r>
        <w:br/>
      </w:r>
      <w:r w:rsidRPr="6A715985">
        <w:rPr>
          <w:rFonts w:eastAsia="Arial" w:cs="Arial"/>
          <w:szCs w:val="20"/>
        </w:rPr>
        <w:t xml:space="preserve"> kind: StorageClass</w:t>
      </w:r>
      <w:r>
        <w:br/>
      </w:r>
      <w:r w:rsidRPr="6A715985">
        <w:rPr>
          <w:rFonts w:eastAsia="Arial" w:cs="Arial"/>
          <w:szCs w:val="20"/>
        </w:rPr>
        <w:t xml:space="preserve"> metadata:</w:t>
      </w:r>
      <w:r>
        <w:br/>
      </w:r>
      <w:r w:rsidRPr="6A715985">
        <w:rPr>
          <w:rFonts w:eastAsia="Arial" w:cs="Arial"/>
          <w:szCs w:val="20"/>
        </w:rPr>
        <w:t xml:space="preserve">   name: netapp-nfs-bronze</w:t>
      </w:r>
      <w:r>
        <w:br/>
      </w:r>
      <w:r w:rsidRPr="6A715985">
        <w:rPr>
          <w:rFonts w:eastAsia="Arial" w:cs="Arial"/>
          <w:szCs w:val="20"/>
        </w:rPr>
        <w:t xml:space="preserve"> provisioner: csi.trident.netapp.io</w:t>
      </w:r>
      <w:r>
        <w:br/>
      </w:r>
      <w:r w:rsidRPr="6A715985">
        <w:rPr>
          <w:rFonts w:eastAsia="Arial" w:cs="Arial"/>
          <w:szCs w:val="20"/>
        </w:rPr>
        <w:t xml:space="preserve"> reclaimPolicy: Delete</w:t>
      </w:r>
      <w:r>
        <w:br/>
      </w:r>
      <w:r w:rsidRPr="6A715985">
        <w:rPr>
          <w:rFonts w:eastAsia="Arial" w:cs="Arial"/>
          <w:szCs w:val="20"/>
        </w:rPr>
        <w:t xml:space="preserve"> parameters:</w:t>
      </w:r>
      <w:r>
        <w:br/>
      </w:r>
      <w:r w:rsidRPr="6A715985">
        <w:rPr>
          <w:rFonts w:eastAsia="Arial" w:cs="Arial"/>
          <w:szCs w:val="20"/>
        </w:rPr>
        <w:t xml:space="preserve">   selector: "performance=bronze"</w:t>
      </w:r>
      <w:r>
        <w:br/>
      </w:r>
      <w:r w:rsidRPr="6A715985">
        <w:rPr>
          <w:rFonts w:eastAsia="Arial" w:cs="Arial"/>
          <w:szCs w:val="20"/>
        </w:rPr>
        <w:t xml:space="preserve"> allowVolumeExpansion: true</w:t>
      </w:r>
      <w:r>
        <w:br/>
      </w:r>
      <w:r w:rsidRPr="6A715985">
        <w:rPr>
          <w:rFonts w:eastAsia="Arial" w:cs="Arial"/>
          <w:szCs w:val="20"/>
        </w:rPr>
        <w:t xml:space="preserve"> volumeBindingMode: Immediate</w:t>
      </w:r>
      <w:r>
        <w:br/>
      </w:r>
      <w:r w:rsidRPr="6A715985">
        <w:rPr>
          <w:rFonts w:eastAsia="Arial" w:cs="Arial"/>
          <w:szCs w:val="20"/>
        </w:rPr>
        <w:t xml:space="preserve"> parameters:</w:t>
      </w:r>
      <w:r>
        <w:br/>
      </w:r>
      <w:r w:rsidRPr="6A715985">
        <w:rPr>
          <w:rFonts w:eastAsia="Arial" w:cs="Arial"/>
          <w:szCs w:val="20"/>
        </w:rPr>
        <w:t xml:space="preserve">   backendType: "ontap-nas"</w:t>
      </w:r>
      <w:r>
        <w:br/>
      </w:r>
      <w:r w:rsidRPr="6A715985">
        <w:rPr>
          <w:rFonts w:eastAsia="Arial" w:cs="Arial"/>
          <w:szCs w:val="20"/>
        </w:rPr>
        <w:t xml:space="preserve"> ---</w:t>
      </w:r>
      <w:r>
        <w:br/>
      </w:r>
      <w:r w:rsidRPr="6A715985">
        <w:rPr>
          <w:rFonts w:eastAsia="Arial" w:cs="Arial"/>
          <w:szCs w:val="20"/>
        </w:rPr>
        <w:t xml:space="preserve"> apiVersion: storage.k8s.io/v1</w:t>
      </w:r>
      <w:r>
        <w:br/>
      </w:r>
      <w:r w:rsidRPr="6A715985">
        <w:rPr>
          <w:rFonts w:eastAsia="Arial" w:cs="Arial"/>
          <w:szCs w:val="20"/>
        </w:rPr>
        <w:t xml:space="preserve"> kind: StorageClass</w:t>
      </w:r>
      <w:r>
        <w:br/>
      </w:r>
      <w:r w:rsidRPr="6A715985">
        <w:rPr>
          <w:rFonts w:eastAsia="Arial" w:cs="Arial"/>
          <w:szCs w:val="20"/>
        </w:rPr>
        <w:t xml:space="preserve"> metadata:</w:t>
      </w:r>
      <w:r>
        <w:br/>
      </w:r>
      <w:r w:rsidRPr="6A715985">
        <w:rPr>
          <w:rFonts w:eastAsia="Arial" w:cs="Arial"/>
          <w:szCs w:val="20"/>
        </w:rPr>
        <w:t xml:space="preserve">   name: netapp-nfs-goldburst</w:t>
      </w:r>
      <w:r>
        <w:br/>
      </w:r>
      <w:r w:rsidRPr="6A715985">
        <w:rPr>
          <w:rFonts w:eastAsia="Arial" w:cs="Arial"/>
          <w:szCs w:val="20"/>
        </w:rPr>
        <w:t xml:space="preserve"> provisioner: csi.trident.netapp.io</w:t>
      </w:r>
      <w:r>
        <w:br/>
      </w:r>
      <w:r w:rsidRPr="6A715985">
        <w:rPr>
          <w:rFonts w:eastAsia="Arial" w:cs="Arial"/>
          <w:szCs w:val="20"/>
        </w:rPr>
        <w:t xml:space="preserve"> reclaimPolicy: Delete</w:t>
      </w:r>
      <w:r>
        <w:br/>
      </w:r>
      <w:r w:rsidRPr="6A715985">
        <w:rPr>
          <w:rFonts w:eastAsia="Arial" w:cs="Arial"/>
          <w:szCs w:val="20"/>
        </w:rPr>
        <w:t xml:space="preserve"> parameters:</w:t>
      </w:r>
      <w:r>
        <w:br/>
      </w:r>
      <w:r w:rsidRPr="6A715985">
        <w:rPr>
          <w:rFonts w:eastAsia="Arial" w:cs="Arial"/>
          <w:szCs w:val="20"/>
        </w:rPr>
        <w:t xml:space="preserve">   selector: "performance=goldburst"</w:t>
      </w:r>
      <w:r>
        <w:br/>
      </w:r>
      <w:r w:rsidRPr="6A715985">
        <w:rPr>
          <w:rFonts w:eastAsia="Arial" w:cs="Arial"/>
          <w:szCs w:val="20"/>
        </w:rPr>
        <w:t xml:space="preserve"> allowVolumeExpansion: true</w:t>
      </w:r>
      <w:r>
        <w:br/>
      </w:r>
      <w:r w:rsidRPr="6A715985">
        <w:rPr>
          <w:rFonts w:eastAsia="Arial" w:cs="Arial"/>
          <w:szCs w:val="20"/>
        </w:rPr>
        <w:t xml:space="preserve"> volumeBindingMode: Immediate</w:t>
      </w:r>
      <w:r>
        <w:br/>
      </w:r>
      <w:r w:rsidRPr="6A715985">
        <w:rPr>
          <w:rFonts w:eastAsia="Arial" w:cs="Arial"/>
          <w:szCs w:val="20"/>
        </w:rPr>
        <w:t xml:space="preserve"> parameters:</w:t>
      </w:r>
      <w:r>
        <w:br/>
      </w:r>
      <w:r w:rsidRPr="6A715985">
        <w:rPr>
          <w:rFonts w:eastAsia="Arial" w:cs="Arial"/>
          <w:szCs w:val="20"/>
        </w:rPr>
        <w:t xml:space="preserve">   backendType: "ontap-nas"</w:t>
      </w:r>
    </w:p>
    <w:p w:rsidR="000A67B1" w:rsidP="000A67B1" w:rsidRDefault="000A67B1" w14:paraId="67D1435B" w14:textId="77777777"/>
    <w:p w:rsidR="000A67B1" w:rsidP="000A67B1" w:rsidRDefault="000A67B1" w14:paraId="5E3C4364" w14:textId="7D8B65E7">
      <w:pPr>
        <w:pStyle w:val="ListParagraph"/>
        <w:numPr>
          <w:ilvl w:val="0"/>
          <w:numId w:val="179"/>
        </w:numPr>
      </w:pPr>
      <w:r>
        <w:t>Now to apply the yaml use below command</w:t>
      </w:r>
    </w:p>
    <w:p w:rsidRPr="000A67B1" w:rsidR="000A67B1" w:rsidP="000A67B1" w:rsidRDefault="000A67B1" w14:paraId="1E2A19CD" w14:textId="6C264568">
      <w:pPr>
        <w:rPr>
          <w:i/>
          <w:iCs/>
        </w:rPr>
      </w:pPr>
      <w:proofErr w:type="spellStart"/>
      <w:r w:rsidRPr="000A67B1">
        <w:rPr>
          <w:i/>
          <w:iCs/>
        </w:rPr>
        <w:t>oc</w:t>
      </w:r>
      <w:proofErr w:type="spellEnd"/>
      <w:r w:rsidRPr="000A67B1">
        <w:rPr>
          <w:i/>
          <w:iCs/>
        </w:rPr>
        <w:t xml:space="preserve"> create -f </w:t>
      </w:r>
      <w:proofErr w:type="spellStart"/>
      <w:r>
        <w:rPr>
          <w:i/>
          <w:iCs/>
        </w:rPr>
        <w:t>storageclass</w:t>
      </w:r>
      <w:r w:rsidRPr="000A67B1">
        <w:rPr>
          <w:i/>
          <w:iCs/>
        </w:rPr>
        <w:t>.yaml</w:t>
      </w:r>
      <w:proofErr w:type="spellEnd"/>
    </w:p>
    <w:p w:rsidR="000A67B1" w:rsidRDefault="000A67B1" w14:paraId="1848F799" w14:textId="5635E7EE">
      <w:pPr>
        <w:pStyle w:val="Heading3"/>
      </w:pPr>
      <w:r>
        <w:t>Dell CSM</w:t>
      </w:r>
    </w:p>
    <w:p w:rsidR="000A67B1" w:rsidP="000A67B1" w:rsidRDefault="000A67B1" w14:paraId="5616F00C" w14:textId="77777777"/>
    <w:p w:rsidR="000A67B1" w:rsidP="000A67B1" w:rsidRDefault="000A67B1" w14:paraId="3667CFBB" w14:textId="0A164931">
      <w:pPr>
        <w:pStyle w:val="ListParagraph"/>
        <w:numPr>
          <w:ilvl w:val="0"/>
          <w:numId w:val="179"/>
        </w:numPr>
      </w:pPr>
      <w:r>
        <w:t xml:space="preserve">Create a yaml file with name </w:t>
      </w:r>
      <w:proofErr w:type="spellStart"/>
      <w:r>
        <w:t>storageclass.yaml</w:t>
      </w:r>
      <w:proofErr w:type="spellEnd"/>
      <w:r>
        <w:t xml:space="preserve"> with below content</w:t>
      </w:r>
    </w:p>
    <w:p w:rsidR="000A67B1" w:rsidP="000A67B1" w:rsidRDefault="000A67B1" w14:paraId="42ECB3E0" w14:textId="77777777"/>
    <w:p w:rsidRPr="00C76979" w:rsidR="000A67B1" w:rsidP="000A67B1" w:rsidRDefault="000A67B1" w14:paraId="584B13D8"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apiVersion</w:t>
      </w:r>
      <w:proofErr w:type="spellEnd"/>
      <w:r w:rsidRPr="00C76979">
        <w:rPr>
          <w:rFonts w:eastAsia="Times New Roman" w:cs="Arial"/>
          <w:szCs w:val="20"/>
          <w:lang w:val="en-IN" w:eastAsia="en-IN"/>
        </w:rPr>
        <w:t>: storage.k8s.io/v1</w:t>
      </w:r>
    </w:p>
    <w:p w:rsidRPr="00C76979" w:rsidR="000A67B1" w:rsidP="000A67B1" w:rsidRDefault="000A67B1" w14:paraId="53453603"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kind: </w:t>
      </w:r>
      <w:proofErr w:type="spellStart"/>
      <w:r w:rsidRPr="00C76979">
        <w:rPr>
          <w:rFonts w:eastAsia="Times New Roman" w:cs="Arial"/>
          <w:szCs w:val="20"/>
          <w:lang w:val="en-IN" w:eastAsia="en-IN"/>
        </w:rPr>
        <w:t>StorageClass</w:t>
      </w:r>
      <w:proofErr w:type="spellEnd"/>
    </w:p>
    <w:p w:rsidRPr="00C76979" w:rsidR="000A67B1" w:rsidP="000A67B1" w:rsidRDefault="000A67B1" w14:paraId="2135E430" w14:textId="77777777">
      <w:pPr>
        <w:spacing w:line="300" w:lineRule="atLeast"/>
        <w:rPr>
          <w:rFonts w:eastAsia="Times New Roman" w:cs="Arial"/>
          <w:szCs w:val="20"/>
          <w:lang w:val="en-IN" w:eastAsia="en-IN"/>
        </w:rPr>
      </w:pPr>
      <w:r w:rsidRPr="00C76979">
        <w:rPr>
          <w:rFonts w:eastAsia="Times New Roman" w:cs="Arial"/>
          <w:szCs w:val="20"/>
          <w:lang w:val="en-IN" w:eastAsia="en-IN"/>
        </w:rPr>
        <w:t>metadata:</w:t>
      </w:r>
    </w:p>
    <w:p w:rsidRPr="00C76979" w:rsidR="000A67B1" w:rsidP="000A67B1" w:rsidRDefault="000A67B1" w14:paraId="2B7FC9C6"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name: </w:t>
      </w:r>
      <w:proofErr w:type="spellStart"/>
      <w:r w:rsidRPr="00C76979">
        <w:rPr>
          <w:rFonts w:eastAsia="Times New Roman" w:cs="Arial"/>
          <w:szCs w:val="20"/>
          <w:lang w:val="en-IN" w:eastAsia="en-IN"/>
        </w:rPr>
        <w:t>powerflex</w:t>
      </w:r>
      <w:proofErr w:type="spellEnd"/>
      <w:r w:rsidRPr="00C76979">
        <w:rPr>
          <w:rFonts w:eastAsia="Times New Roman" w:cs="Arial"/>
          <w:szCs w:val="20"/>
          <w:lang w:val="en-IN" w:eastAsia="en-IN"/>
        </w:rPr>
        <w:t>-gold</w:t>
      </w:r>
    </w:p>
    <w:p w:rsidRPr="00C76979" w:rsidR="000A67B1" w:rsidP="000A67B1" w:rsidRDefault="000A67B1" w14:paraId="606C7D94" w14:textId="77777777">
      <w:pPr>
        <w:spacing w:line="300" w:lineRule="atLeast"/>
        <w:rPr>
          <w:rFonts w:eastAsia="Times New Roman" w:cs="Arial"/>
          <w:szCs w:val="20"/>
          <w:lang w:val="en-IN" w:eastAsia="en-IN"/>
        </w:rPr>
      </w:pPr>
      <w:r w:rsidRPr="00C76979">
        <w:rPr>
          <w:rFonts w:eastAsia="Times New Roman" w:cs="Arial"/>
          <w:szCs w:val="20"/>
          <w:lang w:val="en-IN" w:eastAsia="en-IN"/>
        </w:rPr>
        <w:t>provisioner: csi-vxflexos.dellemc.com</w:t>
      </w:r>
    </w:p>
    <w:p w:rsidRPr="00C76979" w:rsidR="000A67B1" w:rsidP="000A67B1" w:rsidRDefault="000A67B1" w14:paraId="3D1A9000" w14:textId="77777777">
      <w:pPr>
        <w:spacing w:line="300" w:lineRule="atLeast"/>
        <w:rPr>
          <w:rFonts w:eastAsia="Times New Roman" w:cs="Arial"/>
          <w:szCs w:val="20"/>
          <w:lang w:val="en-IN" w:eastAsia="en-IN"/>
        </w:rPr>
      </w:pPr>
      <w:r w:rsidRPr="00C76979">
        <w:rPr>
          <w:rFonts w:eastAsia="Times New Roman" w:cs="Arial"/>
          <w:szCs w:val="20"/>
          <w:lang w:val="en-IN" w:eastAsia="en-IN"/>
        </w:rPr>
        <w:t>parameters:</w:t>
      </w:r>
    </w:p>
    <w:p w:rsidRPr="00C76979" w:rsidR="000A67B1" w:rsidP="000A67B1" w:rsidRDefault="000A67B1" w14:paraId="3F1325CB"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systemID</w:t>
      </w:r>
      <w:proofErr w:type="spellEnd"/>
      <w:r w:rsidRPr="00C76979">
        <w:rPr>
          <w:rFonts w:eastAsia="Times New Roman" w:cs="Arial"/>
          <w:szCs w:val="20"/>
          <w:lang w:val="en-IN" w:eastAsia="en-IN"/>
        </w:rPr>
        <w:t>: "&lt;SYSTEM_ID&gt;"</w:t>
      </w:r>
    </w:p>
    <w:p w:rsidRPr="00C76979" w:rsidR="000A67B1" w:rsidP="000A67B1" w:rsidRDefault="000A67B1" w14:paraId="5C9DB5C2"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storagepool</w:t>
      </w:r>
      <w:proofErr w:type="spellEnd"/>
      <w:r w:rsidRPr="00C76979">
        <w:rPr>
          <w:rFonts w:eastAsia="Times New Roman" w:cs="Arial"/>
          <w:szCs w:val="20"/>
          <w:lang w:val="en-IN" w:eastAsia="en-IN"/>
        </w:rPr>
        <w:t>: "&lt;STORAGE_POOL_GOLD&gt;"</w:t>
      </w:r>
    </w:p>
    <w:p w:rsidRPr="00C76979" w:rsidR="000A67B1" w:rsidP="000A67B1" w:rsidRDefault="000A67B1" w14:paraId="2952CB97"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thinProvisioned</w:t>
      </w:r>
      <w:proofErr w:type="spellEnd"/>
      <w:r w:rsidRPr="00C76979">
        <w:rPr>
          <w:rFonts w:eastAsia="Times New Roman" w:cs="Arial"/>
          <w:szCs w:val="20"/>
          <w:lang w:val="en-IN" w:eastAsia="en-IN"/>
        </w:rPr>
        <w:t>: "true"</w:t>
      </w:r>
    </w:p>
    <w:p w:rsidRPr="00C76979" w:rsidR="000A67B1" w:rsidP="000A67B1" w:rsidRDefault="000A67B1" w14:paraId="685919D9"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allowVolumeExpansion</w:t>
      </w:r>
      <w:proofErr w:type="spellEnd"/>
      <w:r w:rsidRPr="00C76979">
        <w:rPr>
          <w:rFonts w:eastAsia="Times New Roman" w:cs="Arial"/>
          <w:szCs w:val="20"/>
          <w:lang w:val="en-IN" w:eastAsia="en-IN"/>
        </w:rPr>
        <w:t>: true</w:t>
      </w:r>
    </w:p>
    <w:p w:rsidRPr="00C76979" w:rsidR="000A67B1" w:rsidP="000A67B1" w:rsidRDefault="000A67B1" w14:paraId="3D418A4D"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reclaimPolicy</w:t>
      </w:r>
      <w:proofErr w:type="spellEnd"/>
      <w:r w:rsidRPr="00C76979">
        <w:rPr>
          <w:rFonts w:eastAsia="Times New Roman" w:cs="Arial"/>
          <w:szCs w:val="20"/>
          <w:lang w:val="en-IN" w:eastAsia="en-IN"/>
        </w:rPr>
        <w:t>: Delete</w:t>
      </w:r>
    </w:p>
    <w:p w:rsidRPr="00C76979" w:rsidR="000A67B1" w:rsidP="000A67B1" w:rsidRDefault="000A67B1" w14:paraId="1663781A"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volumeBindingMode</w:t>
      </w:r>
      <w:proofErr w:type="spellEnd"/>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WaitForFirstConsumer</w:t>
      </w:r>
      <w:proofErr w:type="spellEnd"/>
    </w:p>
    <w:p w:rsidRPr="00C76979" w:rsidR="000A67B1" w:rsidP="000A67B1" w:rsidRDefault="000A67B1" w14:paraId="010345E8" w14:textId="77777777">
      <w:pPr>
        <w:spacing w:line="300" w:lineRule="atLeast"/>
        <w:rPr>
          <w:rFonts w:eastAsia="Times New Roman" w:cs="Arial"/>
          <w:szCs w:val="20"/>
          <w:lang w:val="en-IN" w:eastAsia="en-IN"/>
        </w:rPr>
      </w:pPr>
      <w:r w:rsidRPr="00C76979">
        <w:rPr>
          <w:rFonts w:eastAsia="Times New Roman" w:cs="Arial"/>
          <w:szCs w:val="20"/>
          <w:lang w:val="en-IN" w:eastAsia="en-IN"/>
        </w:rPr>
        <w:t>---</w:t>
      </w:r>
    </w:p>
    <w:p w:rsidRPr="00C76979" w:rsidR="000A67B1" w:rsidP="000A67B1" w:rsidRDefault="000A67B1" w14:paraId="759D7B31"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apiVersion</w:t>
      </w:r>
      <w:proofErr w:type="spellEnd"/>
      <w:r w:rsidRPr="00C76979">
        <w:rPr>
          <w:rFonts w:eastAsia="Times New Roman" w:cs="Arial"/>
          <w:szCs w:val="20"/>
          <w:lang w:val="en-IN" w:eastAsia="en-IN"/>
        </w:rPr>
        <w:t>: storage.k8s.io/v1</w:t>
      </w:r>
    </w:p>
    <w:p w:rsidRPr="00C76979" w:rsidR="000A67B1" w:rsidP="000A67B1" w:rsidRDefault="000A67B1" w14:paraId="358C038F"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kind: </w:t>
      </w:r>
      <w:proofErr w:type="spellStart"/>
      <w:r w:rsidRPr="00C76979">
        <w:rPr>
          <w:rFonts w:eastAsia="Times New Roman" w:cs="Arial"/>
          <w:szCs w:val="20"/>
          <w:lang w:val="en-IN" w:eastAsia="en-IN"/>
        </w:rPr>
        <w:t>StorageClass</w:t>
      </w:r>
      <w:proofErr w:type="spellEnd"/>
    </w:p>
    <w:p w:rsidRPr="00C76979" w:rsidR="000A67B1" w:rsidP="000A67B1" w:rsidRDefault="000A67B1" w14:paraId="57715499" w14:textId="77777777">
      <w:pPr>
        <w:spacing w:line="300" w:lineRule="atLeast"/>
        <w:rPr>
          <w:rFonts w:eastAsia="Times New Roman" w:cs="Arial"/>
          <w:szCs w:val="20"/>
          <w:lang w:val="en-IN" w:eastAsia="en-IN"/>
        </w:rPr>
      </w:pPr>
      <w:r w:rsidRPr="00C76979">
        <w:rPr>
          <w:rFonts w:eastAsia="Times New Roman" w:cs="Arial"/>
          <w:szCs w:val="20"/>
          <w:lang w:val="en-IN" w:eastAsia="en-IN"/>
        </w:rPr>
        <w:t>metadata:</w:t>
      </w:r>
    </w:p>
    <w:p w:rsidRPr="00C76979" w:rsidR="000A67B1" w:rsidP="000A67B1" w:rsidRDefault="000A67B1" w14:paraId="31C74EA5"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name: </w:t>
      </w:r>
      <w:proofErr w:type="spellStart"/>
      <w:r w:rsidRPr="00C76979">
        <w:rPr>
          <w:rFonts w:eastAsia="Times New Roman" w:cs="Arial"/>
          <w:szCs w:val="20"/>
          <w:lang w:val="en-IN" w:eastAsia="en-IN"/>
        </w:rPr>
        <w:t>powerflex</w:t>
      </w:r>
      <w:proofErr w:type="spellEnd"/>
      <w:r w:rsidRPr="00C76979">
        <w:rPr>
          <w:rFonts w:eastAsia="Times New Roman" w:cs="Arial"/>
          <w:szCs w:val="20"/>
          <w:lang w:val="en-IN" w:eastAsia="en-IN"/>
        </w:rPr>
        <w:t>-silver</w:t>
      </w:r>
    </w:p>
    <w:p w:rsidRPr="00C76979" w:rsidR="000A67B1" w:rsidP="000A67B1" w:rsidRDefault="000A67B1" w14:paraId="4620DA58" w14:textId="77777777">
      <w:pPr>
        <w:spacing w:line="300" w:lineRule="atLeast"/>
        <w:rPr>
          <w:rFonts w:eastAsia="Times New Roman" w:cs="Arial"/>
          <w:szCs w:val="20"/>
          <w:lang w:val="en-IN" w:eastAsia="en-IN"/>
        </w:rPr>
      </w:pPr>
      <w:r w:rsidRPr="00C76979">
        <w:rPr>
          <w:rFonts w:eastAsia="Times New Roman" w:cs="Arial"/>
          <w:szCs w:val="20"/>
          <w:lang w:val="en-IN" w:eastAsia="en-IN"/>
        </w:rPr>
        <w:t>provisioner: csi-vxflexos.dellemc.com</w:t>
      </w:r>
    </w:p>
    <w:p w:rsidRPr="00C76979" w:rsidR="000A67B1" w:rsidP="000A67B1" w:rsidRDefault="000A67B1" w14:paraId="756549F7" w14:textId="77777777">
      <w:pPr>
        <w:spacing w:line="300" w:lineRule="atLeast"/>
        <w:rPr>
          <w:rFonts w:eastAsia="Times New Roman" w:cs="Arial"/>
          <w:szCs w:val="20"/>
          <w:lang w:val="en-IN" w:eastAsia="en-IN"/>
        </w:rPr>
      </w:pPr>
      <w:r w:rsidRPr="00C76979">
        <w:rPr>
          <w:rFonts w:eastAsia="Times New Roman" w:cs="Arial"/>
          <w:szCs w:val="20"/>
          <w:lang w:val="en-IN" w:eastAsia="en-IN"/>
        </w:rPr>
        <w:t>parameters:</w:t>
      </w:r>
    </w:p>
    <w:p w:rsidRPr="00C76979" w:rsidR="000A67B1" w:rsidP="000A67B1" w:rsidRDefault="000A67B1" w14:paraId="49D38D6E"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systemID</w:t>
      </w:r>
      <w:proofErr w:type="spellEnd"/>
      <w:r w:rsidRPr="00C76979">
        <w:rPr>
          <w:rFonts w:eastAsia="Times New Roman" w:cs="Arial"/>
          <w:szCs w:val="20"/>
          <w:lang w:val="en-IN" w:eastAsia="en-IN"/>
        </w:rPr>
        <w:t>: "&lt;SYSTEM_ID&gt;"</w:t>
      </w:r>
    </w:p>
    <w:p w:rsidRPr="00C76979" w:rsidR="000A67B1" w:rsidP="000A67B1" w:rsidRDefault="000A67B1" w14:paraId="53E582CF"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storagepool</w:t>
      </w:r>
      <w:proofErr w:type="spellEnd"/>
      <w:r w:rsidRPr="00C76979">
        <w:rPr>
          <w:rFonts w:eastAsia="Times New Roman" w:cs="Arial"/>
          <w:szCs w:val="20"/>
          <w:lang w:val="en-IN" w:eastAsia="en-IN"/>
        </w:rPr>
        <w:t>: "&lt;STORAGE_POOL_SILVER&gt;"</w:t>
      </w:r>
    </w:p>
    <w:p w:rsidRPr="00C76979" w:rsidR="000A67B1" w:rsidP="000A67B1" w:rsidRDefault="000A67B1" w14:paraId="26D834D7"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thinProvisioned</w:t>
      </w:r>
      <w:proofErr w:type="spellEnd"/>
      <w:r w:rsidRPr="00C76979">
        <w:rPr>
          <w:rFonts w:eastAsia="Times New Roman" w:cs="Arial"/>
          <w:szCs w:val="20"/>
          <w:lang w:val="en-IN" w:eastAsia="en-IN"/>
        </w:rPr>
        <w:t>: "true"</w:t>
      </w:r>
    </w:p>
    <w:p w:rsidRPr="00C76979" w:rsidR="000A67B1" w:rsidP="000A67B1" w:rsidRDefault="000A67B1" w14:paraId="4F6FD653"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allowVolumeExpansion</w:t>
      </w:r>
      <w:proofErr w:type="spellEnd"/>
      <w:r w:rsidRPr="00C76979">
        <w:rPr>
          <w:rFonts w:eastAsia="Times New Roman" w:cs="Arial"/>
          <w:szCs w:val="20"/>
          <w:lang w:val="en-IN" w:eastAsia="en-IN"/>
        </w:rPr>
        <w:t>: true</w:t>
      </w:r>
    </w:p>
    <w:p w:rsidRPr="00C76979" w:rsidR="000A67B1" w:rsidP="000A67B1" w:rsidRDefault="000A67B1" w14:paraId="107E0D2A"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reclaimPolicy</w:t>
      </w:r>
      <w:proofErr w:type="spellEnd"/>
      <w:r w:rsidRPr="00C76979">
        <w:rPr>
          <w:rFonts w:eastAsia="Times New Roman" w:cs="Arial"/>
          <w:szCs w:val="20"/>
          <w:lang w:val="en-IN" w:eastAsia="en-IN"/>
        </w:rPr>
        <w:t>: Delete</w:t>
      </w:r>
    </w:p>
    <w:p w:rsidRPr="00C76979" w:rsidR="000A67B1" w:rsidP="000A67B1" w:rsidRDefault="000A67B1" w14:paraId="4ECBC405"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volumeBindingMode</w:t>
      </w:r>
      <w:proofErr w:type="spellEnd"/>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WaitForFirstConsumer</w:t>
      </w:r>
      <w:proofErr w:type="spellEnd"/>
    </w:p>
    <w:p w:rsidRPr="00C76979" w:rsidR="000A67B1" w:rsidP="000A67B1" w:rsidRDefault="000A67B1" w14:paraId="7A2BE3C2" w14:textId="77777777">
      <w:pPr>
        <w:spacing w:line="300" w:lineRule="atLeast"/>
        <w:rPr>
          <w:rFonts w:eastAsia="Times New Roman" w:cs="Arial"/>
          <w:szCs w:val="20"/>
          <w:lang w:val="en-IN" w:eastAsia="en-IN"/>
        </w:rPr>
      </w:pPr>
      <w:r w:rsidRPr="00C76979">
        <w:rPr>
          <w:rFonts w:eastAsia="Times New Roman" w:cs="Arial"/>
          <w:szCs w:val="20"/>
          <w:lang w:val="en-IN" w:eastAsia="en-IN"/>
        </w:rPr>
        <w:t>---</w:t>
      </w:r>
    </w:p>
    <w:p w:rsidRPr="00C76979" w:rsidR="000A67B1" w:rsidP="000A67B1" w:rsidRDefault="000A67B1" w14:paraId="00CD718E"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apiVersion</w:t>
      </w:r>
      <w:proofErr w:type="spellEnd"/>
      <w:r w:rsidRPr="00C76979">
        <w:rPr>
          <w:rFonts w:eastAsia="Times New Roman" w:cs="Arial"/>
          <w:szCs w:val="20"/>
          <w:lang w:val="en-IN" w:eastAsia="en-IN"/>
        </w:rPr>
        <w:t>: storage.k8s.io/v1</w:t>
      </w:r>
    </w:p>
    <w:p w:rsidRPr="00C76979" w:rsidR="000A67B1" w:rsidP="000A67B1" w:rsidRDefault="000A67B1" w14:paraId="648A1399"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kind: </w:t>
      </w:r>
      <w:proofErr w:type="spellStart"/>
      <w:r w:rsidRPr="00C76979">
        <w:rPr>
          <w:rFonts w:eastAsia="Times New Roman" w:cs="Arial"/>
          <w:szCs w:val="20"/>
          <w:lang w:val="en-IN" w:eastAsia="en-IN"/>
        </w:rPr>
        <w:t>StorageClass</w:t>
      </w:r>
      <w:proofErr w:type="spellEnd"/>
    </w:p>
    <w:p w:rsidRPr="00C76979" w:rsidR="000A67B1" w:rsidP="000A67B1" w:rsidRDefault="000A67B1" w14:paraId="201ECB92" w14:textId="77777777">
      <w:pPr>
        <w:spacing w:line="300" w:lineRule="atLeast"/>
        <w:rPr>
          <w:rFonts w:eastAsia="Times New Roman" w:cs="Arial"/>
          <w:szCs w:val="20"/>
          <w:lang w:val="en-IN" w:eastAsia="en-IN"/>
        </w:rPr>
      </w:pPr>
      <w:r w:rsidRPr="00C76979">
        <w:rPr>
          <w:rFonts w:eastAsia="Times New Roman" w:cs="Arial"/>
          <w:szCs w:val="20"/>
          <w:lang w:val="en-IN" w:eastAsia="en-IN"/>
        </w:rPr>
        <w:t>metadata:</w:t>
      </w:r>
    </w:p>
    <w:p w:rsidRPr="00C76979" w:rsidR="000A67B1" w:rsidP="000A67B1" w:rsidRDefault="000A67B1" w14:paraId="58747010"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name: </w:t>
      </w:r>
      <w:proofErr w:type="spellStart"/>
      <w:r w:rsidRPr="00C76979">
        <w:rPr>
          <w:rFonts w:eastAsia="Times New Roman" w:cs="Arial"/>
          <w:szCs w:val="20"/>
          <w:lang w:val="en-IN" w:eastAsia="en-IN"/>
        </w:rPr>
        <w:t>powerflex</w:t>
      </w:r>
      <w:proofErr w:type="spellEnd"/>
      <w:r w:rsidRPr="00C76979">
        <w:rPr>
          <w:rFonts w:eastAsia="Times New Roman" w:cs="Arial"/>
          <w:szCs w:val="20"/>
          <w:lang w:val="en-IN" w:eastAsia="en-IN"/>
        </w:rPr>
        <w:t>-bronze</w:t>
      </w:r>
    </w:p>
    <w:p w:rsidRPr="00C76979" w:rsidR="000A67B1" w:rsidP="000A67B1" w:rsidRDefault="000A67B1" w14:paraId="05FBEF5B" w14:textId="77777777">
      <w:pPr>
        <w:spacing w:line="300" w:lineRule="atLeast"/>
        <w:rPr>
          <w:rFonts w:eastAsia="Times New Roman" w:cs="Arial"/>
          <w:szCs w:val="20"/>
          <w:lang w:val="en-IN" w:eastAsia="en-IN"/>
        </w:rPr>
      </w:pPr>
      <w:r w:rsidRPr="00C76979">
        <w:rPr>
          <w:rFonts w:eastAsia="Times New Roman" w:cs="Arial"/>
          <w:szCs w:val="20"/>
          <w:lang w:val="en-IN" w:eastAsia="en-IN"/>
        </w:rPr>
        <w:t>provisioner: csi-vxflexos.dellemc.com</w:t>
      </w:r>
    </w:p>
    <w:p w:rsidRPr="00C76979" w:rsidR="000A67B1" w:rsidP="000A67B1" w:rsidRDefault="000A67B1" w14:paraId="2D1A2BDC" w14:textId="77777777">
      <w:pPr>
        <w:spacing w:line="300" w:lineRule="atLeast"/>
        <w:rPr>
          <w:rFonts w:eastAsia="Times New Roman" w:cs="Arial"/>
          <w:szCs w:val="20"/>
          <w:lang w:val="en-IN" w:eastAsia="en-IN"/>
        </w:rPr>
      </w:pPr>
      <w:r w:rsidRPr="00C76979">
        <w:rPr>
          <w:rFonts w:eastAsia="Times New Roman" w:cs="Arial"/>
          <w:szCs w:val="20"/>
          <w:lang w:val="en-IN" w:eastAsia="en-IN"/>
        </w:rPr>
        <w:t>parameters:</w:t>
      </w:r>
    </w:p>
    <w:p w:rsidRPr="00C76979" w:rsidR="000A67B1" w:rsidP="000A67B1" w:rsidRDefault="000A67B1" w14:paraId="60115A6E"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systemID</w:t>
      </w:r>
      <w:proofErr w:type="spellEnd"/>
      <w:r w:rsidRPr="00C76979">
        <w:rPr>
          <w:rFonts w:eastAsia="Times New Roman" w:cs="Arial"/>
          <w:szCs w:val="20"/>
          <w:lang w:val="en-IN" w:eastAsia="en-IN"/>
        </w:rPr>
        <w:t>: "&lt;SYSTEM_ID&gt;"</w:t>
      </w:r>
    </w:p>
    <w:p w:rsidRPr="00C76979" w:rsidR="000A67B1" w:rsidP="000A67B1" w:rsidRDefault="000A67B1" w14:paraId="14C7210E"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storagepool</w:t>
      </w:r>
      <w:proofErr w:type="spellEnd"/>
      <w:r w:rsidRPr="00C76979">
        <w:rPr>
          <w:rFonts w:eastAsia="Times New Roman" w:cs="Arial"/>
          <w:szCs w:val="20"/>
          <w:lang w:val="en-IN" w:eastAsia="en-IN"/>
        </w:rPr>
        <w:t>: "&lt;STORAGE_POOL_BRONZE&gt;"</w:t>
      </w:r>
    </w:p>
    <w:p w:rsidRPr="00C76979" w:rsidR="000A67B1" w:rsidP="000A67B1" w:rsidRDefault="000A67B1" w14:paraId="364BC990"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thinProvisioned</w:t>
      </w:r>
      <w:proofErr w:type="spellEnd"/>
      <w:r w:rsidRPr="00C76979">
        <w:rPr>
          <w:rFonts w:eastAsia="Times New Roman" w:cs="Arial"/>
          <w:szCs w:val="20"/>
          <w:lang w:val="en-IN" w:eastAsia="en-IN"/>
        </w:rPr>
        <w:t>: "true"</w:t>
      </w:r>
    </w:p>
    <w:p w:rsidRPr="00C76979" w:rsidR="000A67B1" w:rsidP="000A67B1" w:rsidRDefault="000A67B1" w14:paraId="14806AFD"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allowVolumeExpansion</w:t>
      </w:r>
      <w:proofErr w:type="spellEnd"/>
      <w:r w:rsidRPr="00C76979">
        <w:rPr>
          <w:rFonts w:eastAsia="Times New Roman" w:cs="Arial"/>
          <w:szCs w:val="20"/>
          <w:lang w:val="en-IN" w:eastAsia="en-IN"/>
        </w:rPr>
        <w:t>: true</w:t>
      </w:r>
    </w:p>
    <w:p w:rsidRPr="00C76979" w:rsidR="000A67B1" w:rsidP="000A67B1" w:rsidRDefault="000A67B1" w14:paraId="1D951EF0"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reclaimPolicy</w:t>
      </w:r>
      <w:proofErr w:type="spellEnd"/>
      <w:r w:rsidRPr="00C76979">
        <w:rPr>
          <w:rFonts w:eastAsia="Times New Roman" w:cs="Arial"/>
          <w:szCs w:val="20"/>
          <w:lang w:val="en-IN" w:eastAsia="en-IN"/>
        </w:rPr>
        <w:t>: Delete</w:t>
      </w:r>
    </w:p>
    <w:p w:rsidR="000A67B1" w:rsidP="000A67B1" w:rsidRDefault="000A67B1" w14:paraId="3A012090" w14:textId="7CD0AB69">
      <w:pPr>
        <w:rPr>
          <w:rFonts w:eastAsia="Times New Roman" w:cs="Arial"/>
          <w:szCs w:val="20"/>
          <w:lang w:val="en-IN" w:eastAsia="en-IN"/>
        </w:rPr>
      </w:pPr>
      <w:proofErr w:type="spellStart"/>
      <w:r w:rsidRPr="00C76979">
        <w:rPr>
          <w:rFonts w:eastAsia="Times New Roman" w:cs="Arial"/>
          <w:szCs w:val="20"/>
          <w:lang w:val="en-IN" w:eastAsia="en-IN"/>
        </w:rPr>
        <w:t>volumeBindingMode</w:t>
      </w:r>
      <w:proofErr w:type="spellEnd"/>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WaitForFirstConsumer</w:t>
      </w:r>
      <w:proofErr w:type="spellEnd"/>
    </w:p>
    <w:p w:rsidR="000A67B1" w:rsidP="000A67B1" w:rsidRDefault="000A67B1" w14:paraId="596B4F64" w14:textId="77777777">
      <w:pPr>
        <w:rPr>
          <w:rFonts w:eastAsia="Times New Roman" w:cs="Arial"/>
          <w:szCs w:val="20"/>
          <w:lang w:val="en-IN" w:eastAsia="en-IN"/>
        </w:rPr>
      </w:pPr>
    </w:p>
    <w:p w:rsidRPr="000A67B1" w:rsidR="000A67B1" w:rsidP="000A67B1" w:rsidRDefault="000A67B1" w14:paraId="77A46FFA" w14:textId="3F9FCE8C">
      <w:pPr>
        <w:pStyle w:val="ListParagraph"/>
        <w:numPr>
          <w:ilvl w:val="0"/>
          <w:numId w:val="179"/>
        </w:numPr>
        <w:rPr>
          <w:rFonts w:eastAsia="Times New Roman" w:cs="Arial"/>
          <w:szCs w:val="20"/>
          <w:lang w:val="en-IN" w:eastAsia="en-IN"/>
        </w:rPr>
      </w:pPr>
      <w:r w:rsidRPr="000A67B1">
        <w:rPr>
          <w:rFonts w:eastAsia="Times New Roman" w:cs="Arial"/>
          <w:szCs w:val="20"/>
          <w:lang w:val="en-IN" w:eastAsia="en-IN"/>
        </w:rPr>
        <w:t>Then apply the yaml file using below command</w:t>
      </w:r>
    </w:p>
    <w:p w:rsidR="000A67B1" w:rsidP="000A67B1" w:rsidRDefault="000A67B1" w14:paraId="1B6D3E3D" w14:textId="77777777">
      <w:pPr>
        <w:rPr>
          <w:rFonts w:eastAsia="Times New Roman" w:cs="Arial"/>
          <w:szCs w:val="20"/>
          <w:lang w:val="en-IN" w:eastAsia="en-IN"/>
        </w:rPr>
      </w:pPr>
    </w:p>
    <w:p w:rsidRPr="000A67B1" w:rsidR="000A67B1" w:rsidP="000A67B1" w:rsidRDefault="000A67B1" w14:paraId="24A36432" w14:textId="27445501">
      <w:pPr>
        <w:rPr>
          <w:i/>
          <w:iCs/>
        </w:rPr>
      </w:pPr>
      <w:proofErr w:type="spellStart"/>
      <w:r w:rsidRPr="000A67B1">
        <w:rPr>
          <w:rFonts w:eastAsia="Times New Roman" w:cs="Arial"/>
          <w:i/>
          <w:iCs/>
          <w:szCs w:val="20"/>
          <w:lang w:val="en-IN" w:eastAsia="en-IN"/>
        </w:rPr>
        <w:t>Oc</w:t>
      </w:r>
      <w:proofErr w:type="spellEnd"/>
      <w:r w:rsidRPr="000A67B1">
        <w:rPr>
          <w:rFonts w:eastAsia="Times New Roman" w:cs="Arial"/>
          <w:i/>
          <w:iCs/>
          <w:szCs w:val="20"/>
          <w:lang w:val="en-IN" w:eastAsia="en-IN"/>
        </w:rPr>
        <w:t xml:space="preserve"> apply -f </w:t>
      </w:r>
      <w:proofErr w:type="spellStart"/>
      <w:r w:rsidRPr="000A67B1">
        <w:rPr>
          <w:rFonts w:eastAsia="Times New Roman" w:cs="Arial"/>
          <w:i/>
          <w:iCs/>
          <w:szCs w:val="20"/>
          <w:lang w:val="en-IN" w:eastAsia="en-IN"/>
        </w:rPr>
        <w:t>storageclass.yaml</w:t>
      </w:r>
      <w:proofErr w:type="spellEnd"/>
    </w:p>
    <w:p w:rsidR="00DE111F" w:rsidRDefault="00DE111F" w14:paraId="7C8DF837" w14:textId="488B3847">
      <w:pPr>
        <w:pStyle w:val="Heading2"/>
      </w:pPr>
      <w:bookmarkStart w:name="_Toc221710220" w:id="41"/>
      <w:r>
        <w:t>Persistent Volumes</w:t>
      </w:r>
      <w:r w:rsidR="007846E2">
        <w:t xml:space="preserve"> Claims</w:t>
      </w:r>
      <w:bookmarkEnd w:id="41"/>
    </w:p>
    <w:p w:rsidRPr="007846E2" w:rsidR="007846E2" w:rsidP="007846E2" w:rsidRDefault="007846E2" w14:paraId="11663D19" w14:textId="0A269DFB">
      <w:r>
        <w:t>Once the CSI is connected to storage backed we can created PVCs under any namespace</w:t>
      </w:r>
    </w:p>
    <w:p w:rsidR="007846E2" w:rsidP="007846E2" w:rsidRDefault="007846E2" w14:paraId="1A429CD6" w14:textId="0EA31892">
      <w:pPr>
        <w:pStyle w:val="Heading3"/>
      </w:pPr>
      <w:r>
        <w:t>Trident</w:t>
      </w:r>
    </w:p>
    <w:p w:rsidR="007846E2" w:rsidP="007846E2" w:rsidRDefault="007846E2" w14:paraId="7A01A1DE" w14:textId="03FA225A">
      <w:r>
        <w:t>Example of creating a PVC in trident</w:t>
      </w:r>
    </w:p>
    <w:p w:rsidR="007846E2" w:rsidP="007846E2" w:rsidRDefault="007846E2" w14:paraId="003DFFC3" w14:textId="62EE44F4"/>
    <w:p w:rsidR="007846E2" w:rsidP="007846E2" w:rsidRDefault="007846E2" w14:paraId="23A8BFC3" w14:textId="5D86871A">
      <w:proofErr w:type="spellStart"/>
      <w:r w:rsidRPr="007846E2">
        <w:t>apiVersion</w:t>
      </w:r>
      <w:proofErr w:type="spellEnd"/>
      <w:r w:rsidRPr="007846E2">
        <w:t>: v1</w:t>
      </w:r>
      <w:r w:rsidRPr="007846E2">
        <w:br/>
      </w:r>
      <w:r w:rsidRPr="007846E2">
        <w:t xml:space="preserve">kind: </w:t>
      </w:r>
      <w:proofErr w:type="spellStart"/>
      <w:r w:rsidRPr="007846E2">
        <w:t>PersistentVolumeClaim</w:t>
      </w:r>
      <w:proofErr w:type="spellEnd"/>
      <w:r w:rsidRPr="007846E2">
        <w:br/>
      </w:r>
      <w:r w:rsidRPr="007846E2">
        <w:t>metadata:</w:t>
      </w:r>
      <w:r w:rsidRPr="007846E2">
        <w:br/>
      </w:r>
      <w:r w:rsidRPr="007846E2">
        <w:t>name: cyb-pvc1</w:t>
      </w:r>
      <w:r w:rsidRPr="007846E2">
        <w:br/>
      </w:r>
      <w:r w:rsidRPr="007846E2">
        <w:t xml:space="preserve">namespace: </w:t>
      </w:r>
      <w:proofErr w:type="spellStart"/>
      <w:r w:rsidRPr="007846E2">
        <w:t>cyb</w:t>
      </w:r>
      <w:proofErr w:type="spellEnd"/>
      <w:r w:rsidRPr="007846E2">
        <w:t>-project</w:t>
      </w:r>
      <w:r w:rsidRPr="007846E2">
        <w:br/>
      </w:r>
      <w:r w:rsidRPr="007846E2">
        <w:t>spec:</w:t>
      </w:r>
      <w:r w:rsidRPr="007846E2">
        <w:br/>
      </w:r>
      <w:proofErr w:type="spellStart"/>
      <w:r w:rsidRPr="007846E2">
        <w:t>accessModes</w:t>
      </w:r>
      <w:proofErr w:type="spellEnd"/>
      <w:r w:rsidRPr="007846E2">
        <w:t>:</w:t>
      </w:r>
      <w:r w:rsidRPr="007846E2">
        <w:br/>
      </w:r>
      <w:r w:rsidRPr="007846E2">
        <w:t xml:space="preserve">   - </w:t>
      </w:r>
      <w:proofErr w:type="spellStart"/>
      <w:r w:rsidRPr="007846E2">
        <w:t>ReadWriteOnce</w:t>
      </w:r>
      <w:proofErr w:type="spellEnd"/>
      <w:r w:rsidRPr="007846E2">
        <w:br/>
      </w:r>
      <w:r w:rsidRPr="007846E2">
        <w:t>resources:</w:t>
      </w:r>
      <w:r w:rsidRPr="007846E2">
        <w:br/>
      </w:r>
      <w:r w:rsidRPr="007846E2">
        <w:t>   requests:</w:t>
      </w:r>
      <w:r w:rsidRPr="007846E2">
        <w:br/>
      </w:r>
      <w:r w:rsidRPr="007846E2">
        <w:t>     storage: 9Gi</w:t>
      </w:r>
      <w:r w:rsidRPr="007846E2">
        <w:br/>
      </w:r>
      <w:proofErr w:type="spellStart"/>
      <w:r w:rsidRPr="007846E2">
        <w:t>storageClassName</w:t>
      </w:r>
      <w:proofErr w:type="spellEnd"/>
      <w:r w:rsidRPr="007846E2">
        <w:t xml:space="preserve">: </w:t>
      </w:r>
      <w:proofErr w:type="spellStart"/>
      <w:r w:rsidRPr="007846E2">
        <w:t>nfs</w:t>
      </w:r>
      <w:proofErr w:type="spellEnd"/>
      <w:r w:rsidRPr="007846E2">
        <w:t>-provision</w:t>
      </w:r>
    </w:p>
    <w:p w:rsidR="00F66C72" w:rsidP="007846E2" w:rsidRDefault="00F66C72" w14:paraId="0A41170F" w14:textId="77777777"/>
    <w:p w:rsidR="00F66C72" w:rsidP="007846E2" w:rsidRDefault="00F66C72" w14:paraId="6B8C2FAC" w14:textId="3E3ABE78">
      <w:r>
        <w:t>For RWX use below yaml</w:t>
      </w:r>
    </w:p>
    <w:p w:rsidR="00F66C72" w:rsidP="007846E2" w:rsidRDefault="00F66C72" w14:paraId="03CA34B8" w14:textId="77777777"/>
    <w:p w:rsidRPr="00F66C72" w:rsidR="00F66C72" w:rsidP="00F66C72" w:rsidRDefault="00F66C72" w14:paraId="4AEC50A2" w14:textId="77777777">
      <w:pPr>
        <w:rPr>
          <w:lang w:val="en-IN"/>
        </w:rPr>
      </w:pPr>
      <w:proofErr w:type="spellStart"/>
      <w:r w:rsidRPr="00F66C72">
        <w:rPr>
          <w:lang w:val="en-IN"/>
        </w:rPr>
        <w:t>apiVersion</w:t>
      </w:r>
      <w:proofErr w:type="spellEnd"/>
      <w:r w:rsidRPr="00F66C72">
        <w:rPr>
          <w:lang w:val="en-IN"/>
        </w:rPr>
        <w:t>: v1</w:t>
      </w:r>
      <w:r w:rsidRPr="00F66C72">
        <w:rPr>
          <w:lang w:val="en-IN"/>
        </w:rPr>
        <w:br/>
      </w:r>
      <w:r w:rsidRPr="00F66C72">
        <w:rPr>
          <w:lang w:val="en-IN"/>
        </w:rPr>
        <w:t xml:space="preserve">kind: </w:t>
      </w:r>
      <w:proofErr w:type="spellStart"/>
      <w:r w:rsidRPr="00F66C72">
        <w:rPr>
          <w:lang w:val="en-IN"/>
        </w:rPr>
        <w:t>PersistentVolumeClaim</w:t>
      </w:r>
      <w:proofErr w:type="spellEnd"/>
      <w:r w:rsidRPr="00F66C72">
        <w:rPr>
          <w:lang w:val="en-IN"/>
        </w:rPr>
        <w:br/>
      </w:r>
      <w:r w:rsidRPr="00F66C72">
        <w:rPr>
          <w:lang w:val="en-IN"/>
        </w:rPr>
        <w:t>metadata:</w:t>
      </w:r>
      <w:r w:rsidRPr="00F66C72">
        <w:rPr>
          <w:lang w:val="en-IN"/>
        </w:rPr>
        <w:br/>
      </w:r>
      <w:r w:rsidRPr="00F66C72">
        <w:rPr>
          <w:lang w:val="en-IN"/>
        </w:rPr>
        <w:t>name: pvc9</w:t>
      </w:r>
      <w:r w:rsidRPr="00F66C72">
        <w:rPr>
          <w:lang w:val="en-IN"/>
        </w:rPr>
        <w:br/>
      </w:r>
      <w:r w:rsidRPr="00F66C72">
        <w:rPr>
          <w:lang w:val="en-IN"/>
        </w:rPr>
        <w:t xml:space="preserve">namespace: </w:t>
      </w:r>
      <w:proofErr w:type="spellStart"/>
      <w:r w:rsidRPr="00F66C72">
        <w:rPr>
          <w:lang w:val="en-IN"/>
        </w:rPr>
        <w:t>unixtest</w:t>
      </w:r>
      <w:proofErr w:type="spellEnd"/>
      <w:r w:rsidRPr="00F66C72">
        <w:rPr>
          <w:lang w:val="en-IN"/>
        </w:rPr>
        <w:br/>
      </w:r>
      <w:r w:rsidRPr="00F66C72">
        <w:rPr>
          <w:lang w:val="en-IN"/>
        </w:rPr>
        <w:t>spec:</w:t>
      </w:r>
      <w:r w:rsidRPr="00F66C72">
        <w:rPr>
          <w:lang w:val="en-IN"/>
        </w:rPr>
        <w:br/>
      </w:r>
      <w:proofErr w:type="spellStart"/>
      <w:r w:rsidRPr="00F66C72">
        <w:rPr>
          <w:lang w:val="en-IN"/>
        </w:rPr>
        <w:t>accessModes</w:t>
      </w:r>
      <w:proofErr w:type="spellEnd"/>
      <w:r w:rsidRPr="00F66C72">
        <w:rPr>
          <w:lang w:val="en-IN"/>
        </w:rPr>
        <w:t>:</w:t>
      </w:r>
      <w:r w:rsidRPr="00F66C72">
        <w:rPr>
          <w:lang w:val="en-IN"/>
        </w:rPr>
        <w:br/>
      </w:r>
      <w:r w:rsidRPr="00F66C72">
        <w:rPr>
          <w:lang w:val="en-IN"/>
        </w:rPr>
        <w:t xml:space="preserve">   - </w:t>
      </w:r>
      <w:proofErr w:type="spellStart"/>
      <w:r w:rsidRPr="00F66C72">
        <w:rPr>
          <w:lang w:val="en-IN"/>
        </w:rPr>
        <w:t>ReadWriteMany</w:t>
      </w:r>
      <w:proofErr w:type="spellEnd"/>
      <w:r w:rsidRPr="00F66C72">
        <w:rPr>
          <w:lang w:val="en-IN"/>
        </w:rPr>
        <w:br/>
      </w:r>
      <w:r w:rsidRPr="00F66C72">
        <w:rPr>
          <w:lang w:val="en-IN"/>
        </w:rPr>
        <w:t>resources:</w:t>
      </w:r>
      <w:r w:rsidRPr="00F66C72">
        <w:rPr>
          <w:lang w:val="en-IN"/>
        </w:rPr>
        <w:br/>
      </w:r>
      <w:r w:rsidRPr="00F66C72">
        <w:rPr>
          <w:lang w:val="en-IN"/>
        </w:rPr>
        <w:t>   requests:</w:t>
      </w:r>
      <w:r w:rsidRPr="00F66C72">
        <w:rPr>
          <w:lang w:val="en-IN"/>
        </w:rPr>
        <w:br/>
      </w:r>
      <w:r w:rsidRPr="00F66C72">
        <w:rPr>
          <w:lang w:val="en-IN"/>
        </w:rPr>
        <w:t>     storage: 5Gi</w:t>
      </w:r>
      <w:r w:rsidRPr="00F66C72">
        <w:rPr>
          <w:lang w:val="en-IN"/>
        </w:rPr>
        <w:br/>
      </w:r>
      <w:proofErr w:type="spellStart"/>
      <w:r w:rsidRPr="00F66C72">
        <w:rPr>
          <w:lang w:val="en-IN"/>
        </w:rPr>
        <w:t>storageClassName</w:t>
      </w:r>
      <w:proofErr w:type="spellEnd"/>
      <w:r w:rsidRPr="00F66C72">
        <w:rPr>
          <w:lang w:val="en-IN"/>
        </w:rPr>
        <w:t xml:space="preserve">: </w:t>
      </w:r>
      <w:proofErr w:type="spellStart"/>
      <w:r w:rsidRPr="00F66C72">
        <w:rPr>
          <w:lang w:val="en-IN"/>
        </w:rPr>
        <w:t>nfs</w:t>
      </w:r>
      <w:proofErr w:type="spellEnd"/>
      <w:r w:rsidRPr="00F66C72">
        <w:rPr>
          <w:lang w:val="en-IN"/>
        </w:rPr>
        <w:t>-provision</w:t>
      </w:r>
    </w:p>
    <w:p w:rsidRPr="007846E2" w:rsidR="00F66C72" w:rsidP="007846E2" w:rsidRDefault="00F66C72" w14:paraId="7F9630DB" w14:textId="77777777"/>
    <w:p w:rsidR="007846E2" w:rsidRDefault="007846E2" w14:paraId="21F24A45" w14:textId="72FD5581">
      <w:pPr>
        <w:pStyle w:val="Heading3"/>
      </w:pPr>
      <w:r>
        <w:t>Dell CSM</w:t>
      </w:r>
    </w:p>
    <w:p w:rsidRPr="007846E2" w:rsidR="007846E2" w:rsidP="007846E2" w:rsidRDefault="007846E2" w14:paraId="50C7D6F9" w14:textId="77777777"/>
    <w:p w:rsidR="00AB3412" w:rsidP="00A4541B" w:rsidRDefault="00AB3412" w14:paraId="61C7016C" w14:textId="63DB92BA">
      <w:pPr>
        <w:pStyle w:val="Heading2"/>
      </w:pPr>
      <w:bookmarkStart w:name="_Toc221710221" w:id="42"/>
      <w:r>
        <w:t xml:space="preserve">Create </w:t>
      </w:r>
      <w:r w:rsidR="00C97198">
        <w:t>Containers</w:t>
      </w:r>
      <w:bookmarkEnd w:id="42"/>
    </w:p>
    <w:p w:rsidR="00C97198" w:rsidP="00C97198" w:rsidRDefault="00C97198" w14:paraId="7481E555" w14:textId="1E1810B6">
      <w:r>
        <w:t>There are various ways to deploy a containers. Below are the commonly used ways to deploy a container</w:t>
      </w:r>
    </w:p>
    <w:p w:rsidR="00C97198" w:rsidP="00C97198" w:rsidRDefault="00C97198" w14:paraId="3D92C68A" w14:textId="77777777"/>
    <w:p w:rsidR="00C97198" w:rsidP="00C97198" w:rsidRDefault="00C97198" w14:paraId="5DD8AE82" w14:textId="29F2CFF9">
      <w:r>
        <w:t>Pod:-</w:t>
      </w:r>
    </w:p>
    <w:p w:rsidR="00C97198" w:rsidP="00C97198" w:rsidRDefault="00C97198" w14:paraId="0DBAEFB0" w14:textId="77777777"/>
    <w:p w:rsidRPr="00C97198" w:rsidR="00C97198" w:rsidP="00C97198" w:rsidRDefault="00C97198" w14:paraId="28C682B5" w14:textId="7E904D0A">
      <w:pPr>
        <w:pStyle w:val="ListParagraph"/>
        <w:numPr>
          <w:ilvl w:val="0"/>
          <w:numId w:val="163"/>
        </w:numPr>
        <w:rPr>
          <w:lang w:val="en-IN"/>
        </w:rPr>
      </w:pPr>
      <w:r w:rsidRPr="00C97198">
        <w:rPr>
          <w:lang w:val="en-IN"/>
        </w:rPr>
        <w:t xml:space="preserve">Basic execution unit (1 or more containers). </w:t>
      </w:r>
    </w:p>
    <w:p w:rsidR="00C97198" w:rsidP="00C97198" w:rsidRDefault="00C97198" w14:paraId="62911D30" w14:textId="68435A6C">
      <w:pPr>
        <w:pStyle w:val="ListParagraph"/>
        <w:numPr>
          <w:ilvl w:val="0"/>
          <w:numId w:val="163"/>
        </w:numPr>
        <w:rPr>
          <w:lang w:val="en-IN"/>
        </w:rPr>
      </w:pPr>
      <w:r w:rsidRPr="00C97198">
        <w:rPr>
          <w:lang w:val="en-IN"/>
        </w:rPr>
        <w:t>Not recommended for production (no restart, no rollout).</w:t>
      </w:r>
    </w:p>
    <w:p w:rsidR="00C97198" w:rsidP="00C97198" w:rsidRDefault="00C97198" w14:paraId="00C0B052" w14:textId="77777777">
      <w:pPr>
        <w:rPr>
          <w:lang w:val="en-IN"/>
        </w:rPr>
      </w:pPr>
    </w:p>
    <w:p w:rsidR="00C97198" w:rsidP="00C97198" w:rsidRDefault="00C97198" w14:paraId="1BFC4CF8" w14:textId="79BCAF3F">
      <w:pPr>
        <w:rPr>
          <w:lang w:val="en-IN"/>
        </w:rPr>
      </w:pPr>
      <w:r>
        <w:rPr>
          <w:lang w:val="en-IN"/>
        </w:rPr>
        <w:t>Example</w:t>
      </w:r>
    </w:p>
    <w:p w:rsidR="00C97198" w:rsidP="00C97198" w:rsidRDefault="00C97198" w14:paraId="22FE397E" w14:textId="77777777">
      <w:pPr>
        <w:rPr>
          <w:lang w:val="en-IN"/>
        </w:rPr>
      </w:pPr>
    </w:p>
    <w:p w:rsidRPr="00C97198" w:rsidR="00C97198" w:rsidP="00C97198" w:rsidRDefault="00C97198" w14:paraId="09C15B9B" w14:textId="77777777">
      <w:pPr>
        <w:rPr>
          <w:lang w:val="en-IN"/>
        </w:rPr>
      </w:pPr>
      <w:proofErr w:type="spellStart"/>
      <w:r w:rsidRPr="00C97198">
        <w:rPr>
          <w:lang w:val="en-IN"/>
        </w:rPr>
        <w:t>apiVersion</w:t>
      </w:r>
      <w:proofErr w:type="spellEnd"/>
      <w:r w:rsidRPr="00C97198">
        <w:rPr>
          <w:lang w:val="en-IN"/>
        </w:rPr>
        <w:t>: v1</w:t>
      </w:r>
    </w:p>
    <w:p w:rsidRPr="00C97198" w:rsidR="00C97198" w:rsidP="00C97198" w:rsidRDefault="00C97198" w14:paraId="59E3FCB5" w14:textId="77777777">
      <w:pPr>
        <w:rPr>
          <w:lang w:val="en-IN"/>
        </w:rPr>
      </w:pPr>
      <w:r w:rsidRPr="00C97198">
        <w:rPr>
          <w:lang w:val="en-IN"/>
        </w:rPr>
        <w:t>kind: Pod</w:t>
      </w:r>
    </w:p>
    <w:p w:rsidRPr="00C97198" w:rsidR="00C97198" w:rsidP="00C97198" w:rsidRDefault="00C97198" w14:paraId="1A629CD3" w14:textId="77777777">
      <w:pPr>
        <w:rPr>
          <w:lang w:val="en-IN"/>
        </w:rPr>
      </w:pPr>
      <w:r w:rsidRPr="00C97198">
        <w:rPr>
          <w:lang w:val="en-IN"/>
        </w:rPr>
        <w:t>metadata:</w:t>
      </w:r>
    </w:p>
    <w:p w:rsidRPr="00C97198" w:rsidR="00C97198" w:rsidP="00C97198" w:rsidRDefault="00C97198" w14:paraId="542701CC" w14:textId="77777777">
      <w:pPr>
        <w:rPr>
          <w:lang w:val="en-IN"/>
        </w:rPr>
      </w:pPr>
      <w:r w:rsidRPr="00C97198">
        <w:rPr>
          <w:lang w:val="en-IN"/>
        </w:rPr>
        <w:t>  name: nginx-pod</w:t>
      </w:r>
    </w:p>
    <w:p w:rsidRPr="00C97198" w:rsidR="00C97198" w:rsidP="00C97198" w:rsidRDefault="00C97198" w14:paraId="777CE352" w14:textId="77777777">
      <w:pPr>
        <w:rPr>
          <w:lang w:val="en-IN"/>
        </w:rPr>
      </w:pPr>
      <w:r w:rsidRPr="00C97198">
        <w:rPr>
          <w:lang w:val="en-IN"/>
        </w:rPr>
        <w:t>spec:</w:t>
      </w:r>
    </w:p>
    <w:p w:rsidRPr="00C97198" w:rsidR="00C97198" w:rsidP="00C97198" w:rsidRDefault="00C97198" w14:paraId="0D29B66E" w14:textId="77777777">
      <w:pPr>
        <w:rPr>
          <w:lang w:val="en-IN"/>
        </w:rPr>
      </w:pPr>
      <w:r w:rsidRPr="00C97198">
        <w:rPr>
          <w:lang w:val="en-IN"/>
        </w:rPr>
        <w:t>  containers:</w:t>
      </w:r>
    </w:p>
    <w:p w:rsidRPr="00C97198" w:rsidR="00C97198" w:rsidP="00C97198" w:rsidRDefault="00C97198" w14:paraId="14485455" w14:textId="77777777">
      <w:pPr>
        <w:rPr>
          <w:lang w:val="en-IN"/>
        </w:rPr>
      </w:pPr>
      <w:r w:rsidRPr="00C97198">
        <w:rPr>
          <w:lang w:val="en-IN"/>
        </w:rPr>
        <w:t>    - name: nginx</w:t>
      </w:r>
    </w:p>
    <w:p w:rsidRPr="00C97198" w:rsidR="00C97198" w:rsidP="00C97198" w:rsidRDefault="00C97198" w14:paraId="35D80776" w14:textId="77777777">
      <w:pPr>
        <w:rPr>
          <w:lang w:val="en-IN"/>
        </w:rPr>
      </w:pPr>
      <w:r w:rsidRPr="00C97198">
        <w:rPr>
          <w:lang w:val="en-IN"/>
        </w:rPr>
        <w:t>      image: nginx:latest</w:t>
      </w:r>
    </w:p>
    <w:p w:rsidRPr="00C97198" w:rsidR="00C97198" w:rsidP="00C97198" w:rsidRDefault="00C97198" w14:paraId="3BA317C1" w14:textId="77777777">
      <w:pPr>
        <w:rPr>
          <w:lang w:val="en-IN"/>
        </w:rPr>
      </w:pPr>
      <w:r w:rsidRPr="00C97198">
        <w:rPr>
          <w:lang w:val="en-IN"/>
        </w:rPr>
        <w:t>      ports:</w:t>
      </w:r>
    </w:p>
    <w:p w:rsidRPr="00C97198" w:rsidR="00C97198" w:rsidP="00C97198" w:rsidRDefault="00C97198" w14:paraId="7AD31170" w14:textId="77777777">
      <w:pPr>
        <w:rPr>
          <w:lang w:val="en-IN"/>
        </w:rPr>
      </w:pPr>
      <w:r w:rsidRPr="00C97198">
        <w:rPr>
          <w:lang w:val="en-IN"/>
        </w:rPr>
        <w:t xml:space="preserve">        - </w:t>
      </w:r>
      <w:proofErr w:type="spellStart"/>
      <w:r w:rsidRPr="00C97198">
        <w:rPr>
          <w:lang w:val="en-IN"/>
        </w:rPr>
        <w:t>containerPort</w:t>
      </w:r>
      <w:proofErr w:type="spellEnd"/>
      <w:r w:rsidRPr="00C97198">
        <w:rPr>
          <w:lang w:val="en-IN"/>
        </w:rPr>
        <w:t>: 80</w:t>
      </w:r>
    </w:p>
    <w:p w:rsidR="00C97198" w:rsidP="00C97198" w:rsidRDefault="00C97198" w14:paraId="58B49FF5" w14:textId="77777777">
      <w:pPr>
        <w:rPr>
          <w:lang w:val="en-IN"/>
        </w:rPr>
      </w:pPr>
    </w:p>
    <w:p w:rsidR="00C97198" w:rsidP="00C97198" w:rsidRDefault="00C97198" w14:paraId="3902875D" w14:textId="77777777">
      <w:pPr>
        <w:rPr>
          <w:lang w:val="en-IN"/>
        </w:rPr>
      </w:pPr>
    </w:p>
    <w:p w:rsidR="00C97198" w:rsidP="00C97198" w:rsidRDefault="00C97198" w14:paraId="4679BA03" w14:textId="62D6160C">
      <w:pPr>
        <w:rPr>
          <w:lang w:val="en-IN"/>
        </w:rPr>
      </w:pPr>
      <w:r>
        <w:rPr>
          <w:lang w:val="en-IN"/>
        </w:rPr>
        <w:t>Deployment:-</w:t>
      </w:r>
    </w:p>
    <w:p w:rsidR="00C97198" w:rsidP="00C97198" w:rsidRDefault="00C97198" w14:paraId="302BF582" w14:textId="77777777">
      <w:pPr>
        <w:rPr>
          <w:lang w:val="en-IN"/>
        </w:rPr>
      </w:pPr>
    </w:p>
    <w:p w:rsidRPr="00C97198" w:rsidR="00C97198" w:rsidP="00C97198" w:rsidRDefault="00C97198" w14:paraId="508B8C1B" w14:textId="36750BFF">
      <w:pPr>
        <w:pStyle w:val="ListParagraph"/>
        <w:numPr>
          <w:ilvl w:val="0"/>
          <w:numId w:val="164"/>
        </w:numPr>
        <w:rPr>
          <w:lang w:val="en-IN"/>
        </w:rPr>
      </w:pPr>
      <w:r w:rsidRPr="00C97198">
        <w:rPr>
          <w:lang w:val="en-IN"/>
        </w:rPr>
        <w:t xml:space="preserve">Used for stateless applications. </w:t>
      </w:r>
    </w:p>
    <w:p w:rsidRPr="00C97198" w:rsidR="00C97198" w:rsidP="00C97198" w:rsidRDefault="00C97198" w14:paraId="148ACE9D" w14:textId="259F585F">
      <w:pPr>
        <w:pStyle w:val="ListParagraph"/>
        <w:numPr>
          <w:ilvl w:val="0"/>
          <w:numId w:val="164"/>
        </w:numPr>
        <w:rPr>
          <w:lang w:val="en-IN"/>
        </w:rPr>
      </w:pPr>
      <w:r w:rsidRPr="00C97198">
        <w:rPr>
          <w:lang w:val="en-IN"/>
        </w:rPr>
        <w:t xml:space="preserve">Supports rolling updates, rollbacks, scaling. </w:t>
      </w:r>
    </w:p>
    <w:p w:rsidR="00C97198" w:rsidP="00C97198" w:rsidRDefault="00C97198" w14:paraId="2C25189B" w14:textId="2AE3C61D">
      <w:pPr>
        <w:pStyle w:val="ListParagraph"/>
        <w:numPr>
          <w:ilvl w:val="0"/>
          <w:numId w:val="164"/>
        </w:numPr>
        <w:rPr>
          <w:lang w:val="en-IN"/>
        </w:rPr>
      </w:pPr>
      <w:r w:rsidRPr="00C97198">
        <w:rPr>
          <w:lang w:val="en-IN"/>
        </w:rPr>
        <w:t>Most commonly used workload.</w:t>
      </w:r>
    </w:p>
    <w:p w:rsidR="00C97198" w:rsidP="00C97198" w:rsidRDefault="00C97198" w14:paraId="08504987" w14:textId="77777777">
      <w:pPr>
        <w:rPr>
          <w:lang w:val="en-IN"/>
        </w:rPr>
      </w:pPr>
    </w:p>
    <w:p w:rsidR="00C97198" w:rsidP="00C97198" w:rsidRDefault="00C97198" w14:paraId="47155E94" w14:textId="32157C09">
      <w:pPr>
        <w:rPr>
          <w:lang w:val="en-IN"/>
        </w:rPr>
      </w:pPr>
      <w:r>
        <w:rPr>
          <w:lang w:val="en-IN"/>
        </w:rPr>
        <w:t>Example</w:t>
      </w:r>
    </w:p>
    <w:p w:rsidR="00C97198" w:rsidP="00C97198" w:rsidRDefault="00C97198" w14:paraId="3A985BFD" w14:textId="77777777">
      <w:pPr>
        <w:rPr>
          <w:lang w:val="en-IN"/>
        </w:rPr>
      </w:pPr>
    </w:p>
    <w:p w:rsidRPr="00C97198" w:rsidR="00C97198" w:rsidP="00C97198" w:rsidRDefault="00C97198" w14:paraId="69605EE3" w14:textId="77777777">
      <w:pPr>
        <w:rPr>
          <w:lang w:val="en-IN"/>
        </w:rPr>
      </w:pPr>
      <w:proofErr w:type="spellStart"/>
      <w:r w:rsidRPr="00C97198">
        <w:rPr>
          <w:lang w:val="en-IN"/>
        </w:rPr>
        <w:t>apiVersion</w:t>
      </w:r>
      <w:proofErr w:type="spellEnd"/>
      <w:r w:rsidRPr="00C97198">
        <w:rPr>
          <w:lang w:val="en-IN"/>
        </w:rPr>
        <w:t>: apps/v1</w:t>
      </w:r>
    </w:p>
    <w:p w:rsidRPr="00C97198" w:rsidR="00C97198" w:rsidP="00C97198" w:rsidRDefault="00C97198" w14:paraId="31251BAF" w14:textId="77777777">
      <w:pPr>
        <w:rPr>
          <w:lang w:val="en-IN"/>
        </w:rPr>
      </w:pPr>
      <w:r w:rsidRPr="00C97198">
        <w:rPr>
          <w:lang w:val="en-IN"/>
        </w:rPr>
        <w:t>kind: Deployment</w:t>
      </w:r>
    </w:p>
    <w:p w:rsidRPr="00C97198" w:rsidR="00C97198" w:rsidP="00C97198" w:rsidRDefault="00C97198" w14:paraId="77A3CDA8" w14:textId="77777777">
      <w:pPr>
        <w:rPr>
          <w:lang w:val="en-IN"/>
        </w:rPr>
      </w:pPr>
      <w:r w:rsidRPr="00C97198">
        <w:rPr>
          <w:lang w:val="en-IN"/>
        </w:rPr>
        <w:t>metadata:</w:t>
      </w:r>
    </w:p>
    <w:p w:rsidRPr="00C97198" w:rsidR="00C97198" w:rsidP="00C97198" w:rsidRDefault="00C97198" w14:paraId="62159200" w14:textId="77777777">
      <w:pPr>
        <w:rPr>
          <w:lang w:val="en-IN"/>
        </w:rPr>
      </w:pPr>
      <w:r w:rsidRPr="00C97198">
        <w:rPr>
          <w:lang w:val="en-IN"/>
        </w:rPr>
        <w:t>  name: nginx-deployment</w:t>
      </w:r>
    </w:p>
    <w:p w:rsidRPr="00C97198" w:rsidR="00C97198" w:rsidP="00C97198" w:rsidRDefault="00C97198" w14:paraId="708F0076" w14:textId="77777777">
      <w:pPr>
        <w:rPr>
          <w:lang w:val="en-IN"/>
        </w:rPr>
      </w:pPr>
      <w:r w:rsidRPr="00C97198">
        <w:rPr>
          <w:lang w:val="en-IN"/>
        </w:rPr>
        <w:t>spec:</w:t>
      </w:r>
    </w:p>
    <w:p w:rsidRPr="00C97198" w:rsidR="00C97198" w:rsidP="00C97198" w:rsidRDefault="00C97198" w14:paraId="39118F60" w14:textId="77777777">
      <w:pPr>
        <w:rPr>
          <w:lang w:val="en-IN"/>
        </w:rPr>
      </w:pPr>
      <w:r w:rsidRPr="00C97198">
        <w:rPr>
          <w:lang w:val="en-IN"/>
        </w:rPr>
        <w:t>  replicas: 3</w:t>
      </w:r>
    </w:p>
    <w:p w:rsidRPr="00C97198" w:rsidR="00C97198" w:rsidP="00C97198" w:rsidRDefault="00C97198" w14:paraId="71B62DEA" w14:textId="77777777">
      <w:pPr>
        <w:rPr>
          <w:lang w:val="en-IN"/>
        </w:rPr>
      </w:pPr>
      <w:r w:rsidRPr="00C97198">
        <w:rPr>
          <w:lang w:val="en-IN"/>
        </w:rPr>
        <w:t>  selector:</w:t>
      </w:r>
    </w:p>
    <w:p w:rsidRPr="00C97198" w:rsidR="00C97198" w:rsidP="00C97198" w:rsidRDefault="00C97198" w14:paraId="750C5441" w14:textId="77777777">
      <w:pPr>
        <w:rPr>
          <w:lang w:val="en-IN"/>
        </w:rPr>
      </w:pPr>
      <w:r w:rsidRPr="00C97198">
        <w:rPr>
          <w:lang w:val="en-IN"/>
        </w:rPr>
        <w:t xml:space="preserve">    </w:t>
      </w:r>
      <w:proofErr w:type="spellStart"/>
      <w:r w:rsidRPr="00C97198">
        <w:rPr>
          <w:lang w:val="en-IN"/>
        </w:rPr>
        <w:t>matchLabels</w:t>
      </w:r>
      <w:proofErr w:type="spellEnd"/>
      <w:r w:rsidRPr="00C97198">
        <w:rPr>
          <w:lang w:val="en-IN"/>
        </w:rPr>
        <w:t>:</w:t>
      </w:r>
    </w:p>
    <w:p w:rsidRPr="00C97198" w:rsidR="00C97198" w:rsidP="00C97198" w:rsidRDefault="00C97198" w14:paraId="75093154" w14:textId="77777777">
      <w:pPr>
        <w:rPr>
          <w:lang w:val="en-IN"/>
        </w:rPr>
      </w:pPr>
      <w:r w:rsidRPr="00C97198">
        <w:rPr>
          <w:lang w:val="en-IN"/>
        </w:rPr>
        <w:t>      app: nginx</w:t>
      </w:r>
    </w:p>
    <w:p w:rsidRPr="00C97198" w:rsidR="00C97198" w:rsidP="00C97198" w:rsidRDefault="00C97198" w14:paraId="7CB65D1F" w14:textId="77777777">
      <w:pPr>
        <w:rPr>
          <w:lang w:val="en-IN"/>
        </w:rPr>
      </w:pPr>
      <w:r w:rsidRPr="00C97198">
        <w:rPr>
          <w:lang w:val="en-IN"/>
        </w:rPr>
        <w:t>  template:</w:t>
      </w:r>
    </w:p>
    <w:p w:rsidRPr="00C97198" w:rsidR="00C97198" w:rsidP="00C97198" w:rsidRDefault="00C97198" w14:paraId="7B1F66F8" w14:textId="77777777">
      <w:pPr>
        <w:rPr>
          <w:lang w:val="en-IN"/>
        </w:rPr>
      </w:pPr>
      <w:r w:rsidRPr="00C97198">
        <w:rPr>
          <w:lang w:val="en-IN"/>
        </w:rPr>
        <w:t>    metadata:</w:t>
      </w:r>
    </w:p>
    <w:p w:rsidRPr="00C97198" w:rsidR="00C97198" w:rsidP="00C97198" w:rsidRDefault="00C97198" w14:paraId="7EBE29E8" w14:textId="77777777">
      <w:pPr>
        <w:rPr>
          <w:lang w:val="en-IN"/>
        </w:rPr>
      </w:pPr>
      <w:r w:rsidRPr="00C97198">
        <w:rPr>
          <w:lang w:val="en-IN"/>
        </w:rPr>
        <w:t>      labels:</w:t>
      </w:r>
    </w:p>
    <w:p w:rsidRPr="00C97198" w:rsidR="00C97198" w:rsidP="00C97198" w:rsidRDefault="00C97198" w14:paraId="605AA62F" w14:textId="77777777">
      <w:pPr>
        <w:rPr>
          <w:lang w:val="en-IN"/>
        </w:rPr>
      </w:pPr>
      <w:r w:rsidRPr="00C97198">
        <w:rPr>
          <w:lang w:val="en-IN"/>
        </w:rPr>
        <w:t>        app: nginx</w:t>
      </w:r>
    </w:p>
    <w:p w:rsidRPr="00C97198" w:rsidR="00C97198" w:rsidP="00C97198" w:rsidRDefault="00C97198" w14:paraId="10A6517D" w14:textId="77777777">
      <w:pPr>
        <w:rPr>
          <w:lang w:val="en-IN"/>
        </w:rPr>
      </w:pPr>
      <w:r w:rsidRPr="00C97198">
        <w:rPr>
          <w:lang w:val="en-IN"/>
        </w:rPr>
        <w:t>    spec:</w:t>
      </w:r>
    </w:p>
    <w:p w:rsidRPr="00C97198" w:rsidR="00C97198" w:rsidP="00C97198" w:rsidRDefault="00C97198" w14:paraId="5790D7EA" w14:textId="77777777">
      <w:pPr>
        <w:rPr>
          <w:lang w:val="en-IN"/>
        </w:rPr>
      </w:pPr>
      <w:r w:rsidRPr="00C97198">
        <w:rPr>
          <w:lang w:val="en-IN"/>
        </w:rPr>
        <w:t>      containers:</w:t>
      </w:r>
    </w:p>
    <w:p w:rsidRPr="00C97198" w:rsidR="00C97198" w:rsidP="00C97198" w:rsidRDefault="00C97198" w14:paraId="6AB80BFD" w14:textId="77777777">
      <w:pPr>
        <w:rPr>
          <w:lang w:val="en-IN"/>
        </w:rPr>
      </w:pPr>
      <w:r w:rsidRPr="00C97198">
        <w:rPr>
          <w:lang w:val="en-IN"/>
        </w:rPr>
        <w:t>        - name: nginx</w:t>
      </w:r>
    </w:p>
    <w:p w:rsidRPr="00C97198" w:rsidR="00C97198" w:rsidP="00C97198" w:rsidRDefault="00C97198" w14:paraId="31B0DCE6" w14:textId="77777777">
      <w:pPr>
        <w:rPr>
          <w:lang w:val="en-IN"/>
        </w:rPr>
      </w:pPr>
      <w:r w:rsidRPr="00C97198">
        <w:rPr>
          <w:lang w:val="en-IN"/>
        </w:rPr>
        <w:t>          image: nginx:latest</w:t>
      </w:r>
    </w:p>
    <w:p w:rsidRPr="00C97198" w:rsidR="00C97198" w:rsidP="00C97198" w:rsidRDefault="00C97198" w14:paraId="69174449" w14:textId="77777777">
      <w:pPr>
        <w:rPr>
          <w:lang w:val="en-IN"/>
        </w:rPr>
      </w:pPr>
      <w:r w:rsidRPr="00C97198">
        <w:rPr>
          <w:lang w:val="en-IN"/>
        </w:rPr>
        <w:t>          ports:</w:t>
      </w:r>
    </w:p>
    <w:p w:rsidRPr="00C97198" w:rsidR="00C97198" w:rsidP="00C97198" w:rsidRDefault="00C97198" w14:paraId="3CA39177" w14:textId="77777777">
      <w:pPr>
        <w:rPr>
          <w:lang w:val="en-IN"/>
        </w:rPr>
      </w:pPr>
      <w:r w:rsidRPr="00C97198">
        <w:rPr>
          <w:lang w:val="en-IN"/>
        </w:rPr>
        <w:t xml:space="preserve">            - </w:t>
      </w:r>
      <w:proofErr w:type="spellStart"/>
      <w:r w:rsidRPr="00C97198">
        <w:rPr>
          <w:lang w:val="en-IN"/>
        </w:rPr>
        <w:t>containerPort</w:t>
      </w:r>
      <w:proofErr w:type="spellEnd"/>
      <w:r w:rsidRPr="00C97198">
        <w:rPr>
          <w:lang w:val="en-IN"/>
        </w:rPr>
        <w:t>: 80</w:t>
      </w:r>
    </w:p>
    <w:p w:rsidR="00C97198" w:rsidP="00C97198" w:rsidRDefault="00C97198" w14:paraId="32A25B11" w14:textId="77777777">
      <w:pPr>
        <w:rPr>
          <w:lang w:val="en-IN"/>
        </w:rPr>
      </w:pPr>
    </w:p>
    <w:p w:rsidR="00C97198" w:rsidP="00C97198" w:rsidRDefault="00C97198" w14:paraId="5C63D02A" w14:textId="77777777">
      <w:pPr>
        <w:rPr>
          <w:lang w:val="en-IN"/>
        </w:rPr>
      </w:pPr>
    </w:p>
    <w:p w:rsidR="00C97198" w:rsidP="00C97198" w:rsidRDefault="00C97198" w14:paraId="67216402" w14:textId="4BDCD0AD">
      <w:pPr>
        <w:rPr>
          <w:lang w:val="en-IN"/>
        </w:rPr>
      </w:pPr>
      <w:proofErr w:type="spellStart"/>
      <w:r>
        <w:rPr>
          <w:lang w:val="en-IN"/>
        </w:rPr>
        <w:t>Replicaset</w:t>
      </w:r>
      <w:proofErr w:type="spellEnd"/>
      <w:r>
        <w:rPr>
          <w:lang w:val="en-IN"/>
        </w:rPr>
        <w:t>:-</w:t>
      </w:r>
    </w:p>
    <w:p w:rsidR="00C97198" w:rsidP="00C97198" w:rsidRDefault="00C97198" w14:paraId="01FA73CF" w14:textId="77777777">
      <w:pPr>
        <w:rPr>
          <w:lang w:val="en-IN"/>
        </w:rPr>
      </w:pPr>
    </w:p>
    <w:p w:rsidRPr="00C97198" w:rsidR="00C97198" w:rsidP="00C97198" w:rsidRDefault="00C97198" w14:paraId="03C012FF" w14:textId="1D469DDC">
      <w:pPr>
        <w:pStyle w:val="ListParagraph"/>
        <w:numPr>
          <w:ilvl w:val="0"/>
          <w:numId w:val="165"/>
        </w:numPr>
        <w:rPr>
          <w:lang w:val="en-IN"/>
        </w:rPr>
      </w:pPr>
      <w:r w:rsidRPr="00C97198">
        <w:rPr>
          <w:lang w:val="en-IN"/>
        </w:rPr>
        <w:t xml:space="preserve">Manages a specific number of identical pods. </w:t>
      </w:r>
    </w:p>
    <w:p w:rsidR="00C97198" w:rsidP="00C97198" w:rsidRDefault="00C97198" w14:paraId="7AA56F3D" w14:textId="02189887">
      <w:pPr>
        <w:pStyle w:val="ListParagraph"/>
        <w:numPr>
          <w:ilvl w:val="0"/>
          <w:numId w:val="165"/>
        </w:numPr>
        <w:rPr>
          <w:lang w:val="en-IN"/>
        </w:rPr>
      </w:pPr>
      <w:r w:rsidRPr="00C97198">
        <w:rPr>
          <w:lang w:val="en-IN"/>
        </w:rPr>
        <w:t>Usually not created directly (Deployment manages it)</w:t>
      </w:r>
    </w:p>
    <w:p w:rsidR="00C97198" w:rsidP="00C97198" w:rsidRDefault="00C97198" w14:paraId="6C2CDEB0" w14:textId="77777777">
      <w:pPr>
        <w:rPr>
          <w:lang w:val="en-IN"/>
        </w:rPr>
      </w:pPr>
    </w:p>
    <w:p w:rsidR="00C97198" w:rsidP="00C97198" w:rsidRDefault="00C97198" w14:paraId="3BDA5A78" w14:textId="615A674F">
      <w:pPr>
        <w:rPr>
          <w:lang w:val="en-IN"/>
        </w:rPr>
      </w:pPr>
      <w:r>
        <w:rPr>
          <w:lang w:val="en-IN"/>
        </w:rPr>
        <w:t>Example</w:t>
      </w:r>
    </w:p>
    <w:p w:rsidR="00C97198" w:rsidP="00C97198" w:rsidRDefault="00C97198" w14:paraId="6D56040F" w14:textId="77777777">
      <w:pPr>
        <w:rPr>
          <w:lang w:val="en-IN"/>
        </w:rPr>
      </w:pPr>
    </w:p>
    <w:p w:rsidRPr="00C97198" w:rsidR="00C97198" w:rsidP="00C97198" w:rsidRDefault="00C97198" w14:paraId="51296978" w14:textId="77777777">
      <w:pPr>
        <w:rPr>
          <w:lang w:val="en-IN"/>
        </w:rPr>
      </w:pPr>
      <w:proofErr w:type="spellStart"/>
      <w:r w:rsidRPr="00C97198">
        <w:rPr>
          <w:lang w:val="en-IN"/>
        </w:rPr>
        <w:t>apiVersion</w:t>
      </w:r>
      <w:proofErr w:type="spellEnd"/>
      <w:r w:rsidRPr="00C97198">
        <w:rPr>
          <w:lang w:val="en-IN"/>
        </w:rPr>
        <w:t>: apps/v1</w:t>
      </w:r>
    </w:p>
    <w:p w:rsidRPr="00C97198" w:rsidR="00C97198" w:rsidP="00C97198" w:rsidRDefault="00C97198" w14:paraId="3CBFFDF4" w14:textId="77777777">
      <w:pPr>
        <w:rPr>
          <w:lang w:val="en-IN"/>
        </w:rPr>
      </w:pPr>
      <w:r w:rsidRPr="00C97198">
        <w:rPr>
          <w:lang w:val="en-IN"/>
        </w:rPr>
        <w:t xml:space="preserve">kind: </w:t>
      </w:r>
      <w:proofErr w:type="spellStart"/>
      <w:r w:rsidRPr="00C97198">
        <w:rPr>
          <w:lang w:val="en-IN"/>
        </w:rPr>
        <w:t>ReplicaSet</w:t>
      </w:r>
      <w:proofErr w:type="spellEnd"/>
    </w:p>
    <w:p w:rsidRPr="00C97198" w:rsidR="00C97198" w:rsidP="00C97198" w:rsidRDefault="00C97198" w14:paraId="2C7E5FEB" w14:textId="77777777">
      <w:pPr>
        <w:rPr>
          <w:lang w:val="en-IN"/>
        </w:rPr>
      </w:pPr>
      <w:r w:rsidRPr="00C97198">
        <w:rPr>
          <w:lang w:val="en-IN"/>
        </w:rPr>
        <w:t>metadata:</w:t>
      </w:r>
    </w:p>
    <w:p w:rsidRPr="00C97198" w:rsidR="00C97198" w:rsidP="00C97198" w:rsidRDefault="00C97198" w14:paraId="073291E4" w14:textId="77777777">
      <w:pPr>
        <w:rPr>
          <w:lang w:val="en-IN"/>
        </w:rPr>
      </w:pPr>
      <w:r w:rsidRPr="00C97198">
        <w:rPr>
          <w:lang w:val="en-IN"/>
        </w:rPr>
        <w:t>  name: nginx-</w:t>
      </w:r>
      <w:proofErr w:type="spellStart"/>
      <w:r w:rsidRPr="00C97198">
        <w:rPr>
          <w:lang w:val="en-IN"/>
        </w:rPr>
        <w:t>replicaset</w:t>
      </w:r>
      <w:proofErr w:type="spellEnd"/>
    </w:p>
    <w:p w:rsidRPr="00C97198" w:rsidR="00C97198" w:rsidP="00C97198" w:rsidRDefault="00C97198" w14:paraId="3A13914C" w14:textId="77777777">
      <w:pPr>
        <w:rPr>
          <w:lang w:val="en-IN"/>
        </w:rPr>
      </w:pPr>
      <w:r w:rsidRPr="00C97198">
        <w:rPr>
          <w:lang w:val="en-IN"/>
        </w:rPr>
        <w:t>spec:</w:t>
      </w:r>
    </w:p>
    <w:p w:rsidRPr="00C97198" w:rsidR="00C97198" w:rsidP="00C97198" w:rsidRDefault="00C97198" w14:paraId="1BB9F6AA" w14:textId="77777777">
      <w:pPr>
        <w:rPr>
          <w:lang w:val="en-IN"/>
        </w:rPr>
      </w:pPr>
      <w:r w:rsidRPr="00C97198">
        <w:rPr>
          <w:lang w:val="en-IN"/>
        </w:rPr>
        <w:t>  replicas: 3</w:t>
      </w:r>
    </w:p>
    <w:p w:rsidRPr="00C97198" w:rsidR="00C97198" w:rsidP="00C97198" w:rsidRDefault="00C97198" w14:paraId="48389A5E" w14:textId="77777777">
      <w:pPr>
        <w:rPr>
          <w:lang w:val="en-IN"/>
        </w:rPr>
      </w:pPr>
      <w:r w:rsidRPr="00C97198">
        <w:rPr>
          <w:lang w:val="en-IN"/>
        </w:rPr>
        <w:t>  selector:</w:t>
      </w:r>
    </w:p>
    <w:p w:rsidRPr="00C97198" w:rsidR="00C97198" w:rsidP="00C97198" w:rsidRDefault="00C97198" w14:paraId="3E86F458" w14:textId="77777777">
      <w:pPr>
        <w:rPr>
          <w:lang w:val="en-IN"/>
        </w:rPr>
      </w:pPr>
      <w:r w:rsidRPr="00C97198">
        <w:rPr>
          <w:lang w:val="en-IN"/>
        </w:rPr>
        <w:t xml:space="preserve">    </w:t>
      </w:r>
      <w:proofErr w:type="spellStart"/>
      <w:r w:rsidRPr="00C97198">
        <w:rPr>
          <w:lang w:val="en-IN"/>
        </w:rPr>
        <w:t>matchLabels</w:t>
      </w:r>
      <w:proofErr w:type="spellEnd"/>
      <w:r w:rsidRPr="00C97198">
        <w:rPr>
          <w:lang w:val="en-IN"/>
        </w:rPr>
        <w:t>:</w:t>
      </w:r>
    </w:p>
    <w:p w:rsidRPr="00C97198" w:rsidR="00C97198" w:rsidP="00C97198" w:rsidRDefault="00C97198" w14:paraId="5A58B8E5" w14:textId="77777777">
      <w:pPr>
        <w:rPr>
          <w:lang w:val="en-IN"/>
        </w:rPr>
      </w:pPr>
      <w:r w:rsidRPr="00C97198">
        <w:rPr>
          <w:lang w:val="en-IN"/>
        </w:rPr>
        <w:t>      app: nginx</w:t>
      </w:r>
    </w:p>
    <w:p w:rsidRPr="00C97198" w:rsidR="00C97198" w:rsidP="00C97198" w:rsidRDefault="00C97198" w14:paraId="18BA1CBC" w14:textId="77777777">
      <w:pPr>
        <w:rPr>
          <w:lang w:val="en-IN"/>
        </w:rPr>
      </w:pPr>
      <w:r w:rsidRPr="00C97198">
        <w:rPr>
          <w:lang w:val="en-IN"/>
        </w:rPr>
        <w:t>  template:</w:t>
      </w:r>
    </w:p>
    <w:p w:rsidRPr="00C97198" w:rsidR="00C97198" w:rsidP="00C97198" w:rsidRDefault="00C97198" w14:paraId="36ED0F38" w14:textId="77777777">
      <w:pPr>
        <w:rPr>
          <w:lang w:val="en-IN"/>
        </w:rPr>
      </w:pPr>
      <w:r w:rsidRPr="00C97198">
        <w:rPr>
          <w:lang w:val="en-IN"/>
        </w:rPr>
        <w:t>    metadata:</w:t>
      </w:r>
    </w:p>
    <w:p w:rsidRPr="00C97198" w:rsidR="00C97198" w:rsidP="00C97198" w:rsidRDefault="00C97198" w14:paraId="3F6DB6A7" w14:textId="77777777">
      <w:pPr>
        <w:rPr>
          <w:lang w:val="en-IN"/>
        </w:rPr>
      </w:pPr>
      <w:r w:rsidRPr="00C97198">
        <w:rPr>
          <w:lang w:val="en-IN"/>
        </w:rPr>
        <w:t>      labels:</w:t>
      </w:r>
    </w:p>
    <w:p w:rsidRPr="00C97198" w:rsidR="00C97198" w:rsidP="00C97198" w:rsidRDefault="00C97198" w14:paraId="6F05004D" w14:textId="77777777">
      <w:pPr>
        <w:rPr>
          <w:lang w:val="en-IN"/>
        </w:rPr>
      </w:pPr>
      <w:r w:rsidRPr="00C97198">
        <w:rPr>
          <w:lang w:val="en-IN"/>
        </w:rPr>
        <w:t>        app: nginx</w:t>
      </w:r>
    </w:p>
    <w:p w:rsidRPr="00C97198" w:rsidR="00C97198" w:rsidP="00C97198" w:rsidRDefault="00C97198" w14:paraId="2DE98FCC" w14:textId="77777777">
      <w:pPr>
        <w:rPr>
          <w:lang w:val="en-IN"/>
        </w:rPr>
      </w:pPr>
      <w:r w:rsidRPr="00C97198">
        <w:rPr>
          <w:lang w:val="en-IN"/>
        </w:rPr>
        <w:t>    spec:</w:t>
      </w:r>
    </w:p>
    <w:p w:rsidRPr="00C97198" w:rsidR="00C97198" w:rsidP="00C97198" w:rsidRDefault="00C97198" w14:paraId="743E4878" w14:textId="77777777">
      <w:pPr>
        <w:rPr>
          <w:lang w:val="en-IN"/>
        </w:rPr>
      </w:pPr>
      <w:r w:rsidRPr="00C97198">
        <w:rPr>
          <w:lang w:val="en-IN"/>
        </w:rPr>
        <w:t>      containers:</w:t>
      </w:r>
    </w:p>
    <w:p w:rsidRPr="00C97198" w:rsidR="00C97198" w:rsidP="00C97198" w:rsidRDefault="00C97198" w14:paraId="146F08C0" w14:textId="77777777">
      <w:pPr>
        <w:rPr>
          <w:lang w:val="en-IN"/>
        </w:rPr>
      </w:pPr>
      <w:r w:rsidRPr="00C97198">
        <w:rPr>
          <w:lang w:val="en-IN"/>
        </w:rPr>
        <w:t>        - name: nginx</w:t>
      </w:r>
    </w:p>
    <w:p w:rsidRPr="00C97198" w:rsidR="00C97198" w:rsidP="00C97198" w:rsidRDefault="00C97198" w14:paraId="02AF699F" w14:textId="77777777">
      <w:pPr>
        <w:rPr>
          <w:lang w:val="en-IN"/>
        </w:rPr>
      </w:pPr>
      <w:r w:rsidRPr="00C97198">
        <w:rPr>
          <w:lang w:val="en-IN"/>
        </w:rPr>
        <w:t>          image: nginx:latest</w:t>
      </w:r>
    </w:p>
    <w:p w:rsidRPr="00C97198" w:rsidR="00C97198" w:rsidP="00C97198" w:rsidRDefault="00C97198" w14:paraId="1E73B143" w14:textId="77777777">
      <w:pPr>
        <w:rPr>
          <w:lang w:val="en-IN"/>
        </w:rPr>
      </w:pPr>
      <w:r w:rsidRPr="00C97198">
        <w:rPr>
          <w:lang w:val="en-IN"/>
        </w:rPr>
        <w:t>          ports:</w:t>
      </w:r>
    </w:p>
    <w:p w:rsidRPr="00C97198" w:rsidR="00C97198" w:rsidP="00C97198" w:rsidRDefault="00C97198" w14:paraId="5764092B" w14:textId="77777777">
      <w:pPr>
        <w:rPr>
          <w:lang w:val="en-IN"/>
        </w:rPr>
      </w:pPr>
      <w:r w:rsidRPr="00C97198">
        <w:rPr>
          <w:lang w:val="en-IN"/>
        </w:rPr>
        <w:t xml:space="preserve">            - </w:t>
      </w:r>
      <w:proofErr w:type="spellStart"/>
      <w:r w:rsidRPr="00C97198">
        <w:rPr>
          <w:lang w:val="en-IN"/>
        </w:rPr>
        <w:t>containerPort</w:t>
      </w:r>
      <w:proofErr w:type="spellEnd"/>
      <w:r w:rsidRPr="00C97198">
        <w:rPr>
          <w:lang w:val="en-IN"/>
        </w:rPr>
        <w:t>: 80</w:t>
      </w:r>
    </w:p>
    <w:p w:rsidR="00C97198" w:rsidP="00C97198" w:rsidRDefault="00C97198" w14:paraId="03E3B4E8" w14:textId="77777777">
      <w:pPr>
        <w:rPr>
          <w:lang w:val="en-IN"/>
        </w:rPr>
      </w:pPr>
    </w:p>
    <w:p w:rsidR="00C97198" w:rsidP="00C97198" w:rsidRDefault="00C97198" w14:paraId="29163711" w14:textId="77777777">
      <w:pPr>
        <w:rPr>
          <w:lang w:val="en-IN"/>
        </w:rPr>
      </w:pPr>
    </w:p>
    <w:p w:rsidR="00C97198" w:rsidP="00C97198" w:rsidRDefault="00C97198" w14:paraId="690C9CB0" w14:textId="78A3F6FF">
      <w:pPr>
        <w:rPr>
          <w:lang w:val="en-IN"/>
        </w:rPr>
      </w:pPr>
      <w:proofErr w:type="spellStart"/>
      <w:r>
        <w:rPr>
          <w:lang w:val="en-IN"/>
        </w:rPr>
        <w:t>StatefulSet</w:t>
      </w:r>
      <w:proofErr w:type="spellEnd"/>
      <w:r>
        <w:rPr>
          <w:lang w:val="en-IN"/>
        </w:rPr>
        <w:t>:-</w:t>
      </w:r>
    </w:p>
    <w:p w:rsidR="00C97198" w:rsidP="00C97198" w:rsidRDefault="00C97198" w14:paraId="67CC5AEA" w14:textId="77777777">
      <w:pPr>
        <w:rPr>
          <w:lang w:val="en-IN"/>
        </w:rPr>
      </w:pPr>
    </w:p>
    <w:p w:rsidRPr="00C97198" w:rsidR="00C97198" w:rsidP="00C97198" w:rsidRDefault="00C97198" w14:paraId="3BD70B82" w14:textId="5BD08CB5">
      <w:pPr>
        <w:pStyle w:val="ListParagraph"/>
        <w:numPr>
          <w:ilvl w:val="0"/>
          <w:numId w:val="166"/>
        </w:numPr>
        <w:rPr>
          <w:lang w:val="en-IN"/>
        </w:rPr>
      </w:pPr>
      <w:r w:rsidRPr="00C97198">
        <w:rPr>
          <w:lang w:val="en-IN"/>
        </w:rPr>
        <w:t xml:space="preserve">For stateful apps (databases, distributed systems). </w:t>
      </w:r>
    </w:p>
    <w:p w:rsidR="00C97198" w:rsidP="00C97198" w:rsidRDefault="00C97198" w14:paraId="43E155B7" w14:textId="03FF0BD2">
      <w:pPr>
        <w:pStyle w:val="ListParagraph"/>
        <w:numPr>
          <w:ilvl w:val="0"/>
          <w:numId w:val="166"/>
        </w:numPr>
        <w:rPr>
          <w:lang w:val="en-IN"/>
        </w:rPr>
      </w:pPr>
      <w:r w:rsidRPr="00C97198">
        <w:rPr>
          <w:lang w:val="en-IN"/>
        </w:rPr>
        <w:t>Provides stable network IDs, stable storage, ordered start/stop.</w:t>
      </w:r>
    </w:p>
    <w:p w:rsidR="00C97198" w:rsidP="00C97198" w:rsidRDefault="00C97198" w14:paraId="78B5634D" w14:textId="77777777">
      <w:pPr>
        <w:rPr>
          <w:lang w:val="en-IN"/>
        </w:rPr>
      </w:pPr>
    </w:p>
    <w:p w:rsidR="00C97198" w:rsidP="00C97198" w:rsidRDefault="00C97198" w14:paraId="4D277256" w14:textId="13A6A020">
      <w:pPr>
        <w:rPr>
          <w:lang w:val="en-IN"/>
        </w:rPr>
      </w:pPr>
      <w:r>
        <w:rPr>
          <w:lang w:val="en-IN"/>
        </w:rPr>
        <w:t>Example</w:t>
      </w:r>
    </w:p>
    <w:p w:rsidR="00C97198" w:rsidP="00C97198" w:rsidRDefault="00C97198" w14:paraId="5DF3FAB1" w14:textId="77777777">
      <w:pPr>
        <w:rPr>
          <w:lang w:val="en-IN"/>
        </w:rPr>
      </w:pPr>
    </w:p>
    <w:p w:rsidRPr="00C97198" w:rsidR="00C97198" w:rsidP="00C97198" w:rsidRDefault="00C97198" w14:paraId="789BD07F" w14:textId="77777777">
      <w:pPr>
        <w:rPr>
          <w:lang w:val="en-IN"/>
        </w:rPr>
      </w:pPr>
      <w:proofErr w:type="spellStart"/>
      <w:r w:rsidRPr="00C97198">
        <w:rPr>
          <w:lang w:val="en-IN"/>
        </w:rPr>
        <w:t>apiVersion</w:t>
      </w:r>
      <w:proofErr w:type="spellEnd"/>
      <w:r w:rsidRPr="00C97198">
        <w:rPr>
          <w:lang w:val="en-IN"/>
        </w:rPr>
        <w:t>: v1</w:t>
      </w:r>
    </w:p>
    <w:p w:rsidRPr="00C97198" w:rsidR="00C97198" w:rsidP="00C97198" w:rsidRDefault="00C97198" w14:paraId="0C9A9A5E" w14:textId="77777777">
      <w:pPr>
        <w:rPr>
          <w:lang w:val="en-IN"/>
        </w:rPr>
      </w:pPr>
      <w:r w:rsidRPr="00C97198">
        <w:rPr>
          <w:lang w:val="en-IN"/>
        </w:rPr>
        <w:t>kind: Service</w:t>
      </w:r>
    </w:p>
    <w:p w:rsidRPr="00C97198" w:rsidR="00C97198" w:rsidP="00C97198" w:rsidRDefault="00C97198" w14:paraId="2220AFF0" w14:textId="77777777">
      <w:pPr>
        <w:rPr>
          <w:lang w:val="en-IN"/>
        </w:rPr>
      </w:pPr>
      <w:r w:rsidRPr="00C97198">
        <w:rPr>
          <w:lang w:val="en-IN"/>
        </w:rPr>
        <w:t>metadata:</w:t>
      </w:r>
    </w:p>
    <w:p w:rsidRPr="00C97198" w:rsidR="00C97198" w:rsidP="00C97198" w:rsidRDefault="00C97198" w14:paraId="5B0A4EF8" w14:textId="77777777">
      <w:pPr>
        <w:rPr>
          <w:lang w:val="en-IN"/>
        </w:rPr>
      </w:pPr>
      <w:r w:rsidRPr="00C97198">
        <w:rPr>
          <w:lang w:val="en-IN"/>
        </w:rPr>
        <w:t>  name: nginx-headless</w:t>
      </w:r>
    </w:p>
    <w:p w:rsidRPr="00C97198" w:rsidR="00C97198" w:rsidP="00C97198" w:rsidRDefault="00C97198" w14:paraId="3584768E" w14:textId="77777777">
      <w:pPr>
        <w:rPr>
          <w:lang w:val="en-IN"/>
        </w:rPr>
      </w:pPr>
      <w:r w:rsidRPr="00C97198">
        <w:rPr>
          <w:lang w:val="en-IN"/>
        </w:rPr>
        <w:t>spec:</w:t>
      </w:r>
    </w:p>
    <w:p w:rsidRPr="00C97198" w:rsidR="00C97198" w:rsidP="00C97198" w:rsidRDefault="00C97198" w14:paraId="35C50618" w14:textId="77777777">
      <w:pPr>
        <w:rPr>
          <w:lang w:val="en-IN"/>
        </w:rPr>
      </w:pPr>
      <w:r w:rsidRPr="00C97198">
        <w:rPr>
          <w:lang w:val="en-IN"/>
        </w:rPr>
        <w:t xml:space="preserve">  </w:t>
      </w:r>
      <w:proofErr w:type="spellStart"/>
      <w:r w:rsidRPr="00C97198">
        <w:rPr>
          <w:lang w:val="en-IN"/>
        </w:rPr>
        <w:t>clusterIP</w:t>
      </w:r>
      <w:proofErr w:type="spellEnd"/>
      <w:r w:rsidRPr="00C97198">
        <w:rPr>
          <w:lang w:val="en-IN"/>
        </w:rPr>
        <w:t>: None</w:t>
      </w:r>
    </w:p>
    <w:p w:rsidRPr="00C97198" w:rsidR="00C97198" w:rsidP="00C97198" w:rsidRDefault="00C97198" w14:paraId="62879EC2" w14:textId="77777777">
      <w:pPr>
        <w:rPr>
          <w:lang w:val="en-IN"/>
        </w:rPr>
      </w:pPr>
      <w:r w:rsidRPr="00C97198">
        <w:rPr>
          <w:lang w:val="en-IN"/>
        </w:rPr>
        <w:t>  selector:</w:t>
      </w:r>
    </w:p>
    <w:p w:rsidRPr="00C97198" w:rsidR="00C97198" w:rsidP="00C97198" w:rsidRDefault="00C97198" w14:paraId="07E262BB" w14:textId="77777777">
      <w:pPr>
        <w:rPr>
          <w:lang w:val="en-IN"/>
        </w:rPr>
      </w:pPr>
      <w:r w:rsidRPr="00C97198">
        <w:rPr>
          <w:lang w:val="en-IN"/>
        </w:rPr>
        <w:t>    app: nginx</w:t>
      </w:r>
    </w:p>
    <w:p w:rsidRPr="00C97198" w:rsidR="00C97198" w:rsidP="00C97198" w:rsidRDefault="00C97198" w14:paraId="12F242C7" w14:textId="77777777">
      <w:pPr>
        <w:rPr>
          <w:lang w:val="en-IN"/>
        </w:rPr>
      </w:pPr>
      <w:r w:rsidRPr="00C97198">
        <w:rPr>
          <w:lang w:val="en-IN"/>
        </w:rPr>
        <w:t>``</w:t>
      </w:r>
    </w:p>
    <w:p w:rsidRPr="00C97198" w:rsidR="00C97198" w:rsidP="00C97198" w:rsidRDefault="00C97198" w14:paraId="7E35556E" w14:textId="77777777">
      <w:pPr>
        <w:rPr>
          <w:lang w:val="en-IN"/>
        </w:rPr>
      </w:pPr>
      <w:proofErr w:type="spellStart"/>
      <w:r w:rsidRPr="00C97198">
        <w:rPr>
          <w:lang w:val="en-IN"/>
        </w:rPr>
        <w:t>apiVersion</w:t>
      </w:r>
      <w:proofErr w:type="spellEnd"/>
      <w:r w:rsidRPr="00C97198">
        <w:rPr>
          <w:lang w:val="en-IN"/>
        </w:rPr>
        <w:t>: apps/v1</w:t>
      </w:r>
    </w:p>
    <w:p w:rsidRPr="00C97198" w:rsidR="00C97198" w:rsidP="00C97198" w:rsidRDefault="00C97198" w14:paraId="5F1B487B" w14:textId="77777777">
      <w:pPr>
        <w:rPr>
          <w:lang w:val="en-IN"/>
        </w:rPr>
      </w:pPr>
      <w:r w:rsidRPr="00C97198">
        <w:rPr>
          <w:lang w:val="en-IN"/>
        </w:rPr>
        <w:t xml:space="preserve">kind: </w:t>
      </w:r>
      <w:proofErr w:type="spellStart"/>
      <w:r w:rsidRPr="00C97198">
        <w:rPr>
          <w:lang w:val="en-IN"/>
        </w:rPr>
        <w:t>StatefulSet</w:t>
      </w:r>
      <w:proofErr w:type="spellEnd"/>
    </w:p>
    <w:p w:rsidRPr="00C97198" w:rsidR="00C97198" w:rsidP="00C97198" w:rsidRDefault="00C97198" w14:paraId="34B889B3" w14:textId="77777777">
      <w:pPr>
        <w:rPr>
          <w:lang w:val="en-IN"/>
        </w:rPr>
      </w:pPr>
      <w:r w:rsidRPr="00C97198">
        <w:rPr>
          <w:lang w:val="en-IN"/>
        </w:rPr>
        <w:t>metadata:</w:t>
      </w:r>
    </w:p>
    <w:p w:rsidRPr="00C97198" w:rsidR="00C97198" w:rsidP="00C97198" w:rsidRDefault="00C97198" w14:paraId="26876AE6" w14:textId="77777777">
      <w:pPr>
        <w:rPr>
          <w:lang w:val="en-IN"/>
        </w:rPr>
      </w:pPr>
      <w:r w:rsidRPr="00C97198">
        <w:rPr>
          <w:lang w:val="en-IN"/>
        </w:rPr>
        <w:t>  name: nginx-</w:t>
      </w:r>
      <w:proofErr w:type="spellStart"/>
      <w:r w:rsidRPr="00C97198">
        <w:rPr>
          <w:lang w:val="en-IN"/>
        </w:rPr>
        <w:t>statefulset</w:t>
      </w:r>
      <w:proofErr w:type="spellEnd"/>
    </w:p>
    <w:p w:rsidRPr="00C97198" w:rsidR="00C97198" w:rsidP="00C97198" w:rsidRDefault="00C97198" w14:paraId="341CCF59" w14:textId="77777777">
      <w:pPr>
        <w:rPr>
          <w:lang w:val="en-IN"/>
        </w:rPr>
      </w:pPr>
      <w:r w:rsidRPr="00C97198">
        <w:rPr>
          <w:lang w:val="en-IN"/>
        </w:rPr>
        <w:t>spec:</w:t>
      </w:r>
    </w:p>
    <w:p w:rsidRPr="00C97198" w:rsidR="00C97198" w:rsidP="00C97198" w:rsidRDefault="00C97198" w14:paraId="504B6259" w14:textId="77777777">
      <w:pPr>
        <w:rPr>
          <w:lang w:val="en-IN"/>
        </w:rPr>
      </w:pPr>
      <w:r w:rsidRPr="00C97198">
        <w:rPr>
          <w:lang w:val="en-IN"/>
        </w:rPr>
        <w:t xml:space="preserve">  </w:t>
      </w:r>
      <w:proofErr w:type="spellStart"/>
      <w:r w:rsidRPr="00C97198">
        <w:rPr>
          <w:lang w:val="en-IN"/>
        </w:rPr>
        <w:t>serviceName</w:t>
      </w:r>
      <w:proofErr w:type="spellEnd"/>
      <w:r w:rsidRPr="00C97198">
        <w:rPr>
          <w:lang w:val="en-IN"/>
        </w:rPr>
        <w:t>: nginx-headless</w:t>
      </w:r>
    </w:p>
    <w:p w:rsidRPr="00C97198" w:rsidR="00C97198" w:rsidP="00C97198" w:rsidRDefault="00C97198" w14:paraId="7708C213" w14:textId="77777777">
      <w:pPr>
        <w:rPr>
          <w:lang w:val="en-IN"/>
        </w:rPr>
      </w:pPr>
      <w:r w:rsidRPr="00C97198">
        <w:rPr>
          <w:lang w:val="en-IN"/>
        </w:rPr>
        <w:t>  replicas: 3</w:t>
      </w:r>
    </w:p>
    <w:p w:rsidRPr="00C97198" w:rsidR="00C97198" w:rsidP="00C97198" w:rsidRDefault="00C97198" w14:paraId="260A59A0" w14:textId="77777777">
      <w:pPr>
        <w:rPr>
          <w:lang w:val="en-IN"/>
        </w:rPr>
      </w:pPr>
      <w:r w:rsidRPr="00C97198">
        <w:rPr>
          <w:lang w:val="en-IN"/>
        </w:rPr>
        <w:t>  selector:</w:t>
      </w:r>
    </w:p>
    <w:p w:rsidRPr="00C97198" w:rsidR="00C97198" w:rsidP="00C97198" w:rsidRDefault="00C97198" w14:paraId="761D1960" w14:textId="77777777">
      <w:pPr>
        <w:rPr>
          <w:lang w:val="en-IN"/>
        </w:rPr>
      </w:pPr>
      <w:r w:rsidRPr="00C97198">
        <w:rPr>
          <w:lang w:val="en-IN"/>
        </w:rPr>
        <w:t xml:space="preserve">    </w:t>
      </w:r>
      <w:proofErr w:type="spellStart"/>
      <w:r w:rsidRPr="00C97198">
        <w:rPr>
          <w:lang w:val="en-IN"/>
        </w:rPr>
        <w:t>matchLabels</w:t>
      </w:r>
      <w:proofErr w:type="spellEnd"/>
      <w:r w:rsidRPr="00C97198">
        <w:rPr>
          <w:lang w:val="en-IN"/>
        </w:rPr>
        <w:t>:</w:t>
      </w:r>
    </w:p>
    <w:p w:rsidRPr="00C97198" w:rsidR="00C97198" w:rsidP="00C97198" w:rsidRDefault="00C97198" w14:paraId="5563784D" w14:textId="77777777">
      <w:pPr>
        <w:rPr>
          <w:lang w:val="en-IN"/>
        </w:rPr>
      </w:pPr>
      <w:r w:rsidRPr="00C97198">
        <w:rPr>
          <w:lang w:val="en-IN"/>
        </w:rPr>
        <w:t>      app: nginx</w:t>
      </w:r>
    </w:p>
    <w:p w:rsidRPr="00C97198" w:rsidR="00C97198" w:rsidP="00C97198" w:rsidRDefault="00C97198" w14:paraId="640B08B3" w14:textId="77777777">
      <w:pPr>
        <w:rPr>
          <w:lang w:val="en-IN"/>
        </w:rPr>
      </w:pPr>
      <w:r w:rsidRPr="00C97198">
        <w:rPr>
          <w:lang w:val="en-IN"/>
        </w:rPr>
        <w:t>  template:</w:t>
      </w:r>
    </w:p>
    <w:p w:rsidRPr="00C97198" w:rsidR="00C97198" w:rsidP="00C97198" w:rsidRDefault="00C97198" w14:paraId="165995FE" w14:textId="77777777">
      <w:pPr>
        <w:rPr>
          <w:lang w:val="en-IN"/>
        </w:rPr>
      </w:pPr>
      <w:r w:rsidRPr="00C97198">
        <w:rPr>
          <w:lang w:val="en-IN"/>
        </w:rPr>
        <w:t>    metadata:</w:t>
      </w:r>
    </w:p>
    <w:p w:rsidRPr="00C97198" w:rsidR="00C97198" w:rsidP="00C97198" w:rsidRDefault="00C97198" w14:paraId="05DBF862" w14:textId="77777777">
      <w:pPr>
        <w:rPr>
          <w:lang w:val="en-IN"/>
        </w:rPr>
      </w:pPr>
      <w:r w:rsidRPr="00C97198">
        <w:rPr>
          <w:lang w:val="en-IN"/>
        </w:rPr>
        <w:t>      labels:</w:t>
      </w:r>
    </w:p>
    <w:p w:rsidRPr="00C97198" w:rsidR="00C97198" w:rsidP="00C97198" w:rsidRDefault="00C97198" w14:paraId="62D48989" w14:textId="77777777">
      <w:pPr>
        <w:rPr>
          <w:lang w:val="en-IN"/>
        </w:rPr>
      </w:pPr>
      <w:r w:rsidRPr="00C97198">
        <w:rPr>
          <w:lang w:val="en-IN"/>
        </w:rPr>
        <w:t>        app: nginx</w:t>
      </w:r>
    </w:p>
    <w:p w:rsidRPr="00C97198" w:rsidR="00C97198" w:rsidP="00C97198" w:rsidRDefault="00C97198" w14:paraId="0EAD46FB" w14:textId="77777777">
      <w:pPr>
        <w:rPr>
          <w:lang w:val="en-IN"/>
        </w:rPr>
      </w:pPr>
      <w:r w:rsidRPr="00C97198">
        <w:rPr>
          <w:lang w:val="en-IN"/>
        </w:rPr>
        <w:t>    spec:</w:t>
      </w:r>
    </w:p>
    <w:p w:rsidRPr="00C97198" w:rsidR="00C97198" w:rsidP="00C97198" w:rsidRDefault="00C97198" w14:paraId="2888C87A" w14:textId="77777777">
      <w:pPr>
        <w:rPr>
          <w:lang w:val="en-IN"/>
        </w:rPr>
      </w:pPr>
      <w:r w:rsidRPr="00C97198">
        <w:rPr>
          <w:lang w:val="en-IN"/>
        </w:rPr>
        <w:t>      containers:</w:t>
      </w:r>
    </w:p>
    <w:p w:rsidRPr="00C97198" w:rsidR="00C97198" w:rsidP="00C97198" w:rsidRDefault="00C97198" w14:paraId="227FBA20" w14:textId="77777777">
      <w:pPr>
        <w:rPr>
          <w:lang w:val="en-IN"/>
        </w:rPr>
      </w:pPr>
      <w:r w:rsidRPr="00C97198">
        <w:rPr>
          <w:lang w:val="en-IN"/>
        </w:rPr>
        <w:t>        - name: nginx</w:t>
      </w:r>
    </w:p>
    <w:p w:rsidRPr="00C97198" w:rsidR="00C97198" w:rsidP="00C97198" w:rsidRDefault="00C97198" w14:paraId="1914343F" w14:textId="77777777">
      <w:pPr>
        <w:rPr>
          <w:lang w:val="en-IN"/>
        </w:rPr>
      </w:pPr>
      <w:r w:rsidRPr="00C97198">
        <w:rPr>
          <w:lang w:val="en-IN"/>
        </w:rPr>
        <w:t>          image: nginx:latest</w:t>
      </w:r>
    </w:p>
    <w:p w:rsidRPr="00C97198" w:rsidR="00C97198" w:rsidP="00C97198" w:rsidRDefault="00C97198" w14:paraId="37250777" w14:textId="77777777">
      <w:pPr>
        <w:rPr>
          <w:lang w:val="en-IN"/>
        </w:rPr>
      </w:pPr>
      <w:r w:rsidRPr="00C97198">
        <w:rPr>
          <w:lang w:val="en-IN"/>
        </w:rPr>
        <w:t>          ports:</w:t>
      </w:r>
    </w:p>
    <w:p w:rsidRPr="00C97198" w:rsidR="00C97198" w:rsidP="00C97198" w:rsidRDefault="00C97198" w14:paraId="229C2B03" w14:textId="77777777">
      <w:pPr>
        <w:rPr>
          <w:lang w:val="en-IN"/>
        </w:rPr>
      </w:pPr>
      <w:r w:rsidRPr="00C97198">
        <w:rPr>
          <w:lang w:val="en-IN"/>
        </w:rPr>
        <w:t xml:space="preserve">            - </w:t>
      </w:r>
      <w:proofErr w:type="spellStart"/>
      <w:r w:rsidRPr="00C97198">
        <w:rPr>
          <w:lang w:val="en-IN"/>
        </w:rPr>
        <w:t>containerPort</w:t>
      </w:r>
      <w:proofErr w:type="spellEnd"/>
      <w:r w:rsidRPr="00C97198">
        <w:rPr>
          <w:lang w:val="en-IN"/>
        </w:rPr>
        <w:t>: 80</w:t>
      </w:r>
    </w:p>
    <w:p w:rsidR="00C97198" w:rsidP="00C97198" w:rsidRDefault="00C97198" w14:paraId="46D61797" w14:textId="77777777">
      <w:pPr>
        <w:rPr>
          <w:lang w:val="en-IN"/>
        </w:rPr>
      </w:pPr>
    </w:p>
    <w:p w:rsidR="00C97198" w:rsidP="00C97198" w:rsidRDefault="00C97198" w14:paraId="0E7C7EE5" w14:textId="77777777">
      <w:pPr>
        <w:rPr>
          <w:lang w:val="en-IN"/>
        </w:rPr>
      </w:pPr>
    </w:p>
    <w:p w:rsidR="00C97198" w:rsidP="00C97198" w:rsidRDefault="00C97198" w14:paraId="3A1AA840" w14:textId="4277D1C6">
      <w:pPr>
        <w:rPr>
          <w:lang w:val="en-IN"/>
        </w:rPr>
      </w:pPr>
      <w:proofErr w:type="spellStart"/>
      <w:r>
        <w:rPr>
          <w:lang w:val="en-IN"/>
        </w:rPr>
        <w:t>DaemonSet</w:t>
      </w:r>
      <w:proofErr w:type="spellEnd"/>
      <w:r>
        <w:rPr>
          <w:lang w:val="en-IN"/>
        </w:rPr>
        <w:t>:-</w:t>
      </w:r>
    </w:p>
    <w:p w:rsidR="00C97198" w:rsidP="00C97198" w:rsidRDefault="00C97198" w14:paraId="5B3F7DD1" w14:textId="77777777">
      <w:pPr>
        <w:rPr>
          <w:lang w:val="en-IN"/>
        </w:rPr>
      </w:pPr>
    </w:p>
    <w:p w:rsidRPr="00C97198" w:rsidR="00C97198" w:rsidP="00C97198" w:rsidRDefault="00C97198" w14:paraId="31CB5284" w14:textId="7567804D">
      <w:pPr>
        <w:pStyle w:val="ListParagraph"/>
        <w:numPr>
          <w:ilvl w:val="0"/>
          <w:numId w:val="167"/>
        </w:numPr>
        <w:rPr>
          <w:lang w:val="en-IN"/>
        </w:rPr>
      </w:pPr>
      <w:r w:rsidRPr="00C97198">
        <w:rPr>
          <w:lang w:val="en-IN"/>
        </w:rPr>
        <w:t xml:space="preserve">Ensures a pod </w:t>
      </w:r>
      <w:r w:rsidRPr="00C97198">
        <w:rPr>
          <w:i/>
          <w:iCs/>
          <w:lang w:val="en-IN"/>
        </w:rPr>
        <w:t>runs on every node</w:t>
      </w:r>
      <w:r w:rsidRPr="00C97198">
        <w:rPr>
          <w:lang w:val="en-IN"/>
        </w:rPr>
        <w:t xml:space="preserve"> (or selected nodes). </w:t>
      </w:r>
    </w:p>
    <w:p w:rsidR="00C97198" w:rsidP="00C97198" w:rsidRDefault="00C97198" w14:paraId="60296EF0" w14:textId="650105F8">
      <w:pPr>
        <w:pStyle w:val="ListParagraph"/>
        <w:numPr>
          <w:ilvl w:val="0"/>
          <w:numId w:val="167"/>
        </w:numPr>
        <w:rPr>
          <w:lang w:val="en-IN"/>
        </w:rPr>
      </w:pPr>
      <w:r w:rsidRPr="00C97198">
        <w:rPr>
          <w:lang w:val="en-IN"/>
        </w:rPr>
        <w:t>Used for logging agents, monitoring agents, CNI plugins.</w:t>
      </w:r>
    </w:p>
    <w:p w:rsidR="00C97198" w:rsidP="00C97198" w:rsidRDefault="00C97198" w14:paraId="0AAEE344" w14:textId="77777777">
      <w:pPr>
        <w:rPr>
          <w:lang w:val="en-IN"/>
        </w:rPr>
      </w:pPr>
    </w:p>
    <w:p w:rsidR="00C97198" w:rsidP="00C97198" w:rsidRDefault="00C97198" w14:paraId="093BB678" w14:textId="3B7AAF01">
      <w:pPr>
        <w:rPr>
          <w:lang w:val="en-IN"/>
        </w:rPr>
      </w:pPr>
      <w:r>
        <w:rPr>
          <w:lang w:val="en-IN"/>
        </w:rPr>
        <w:t>Example</w:t>
      </w:r>
    </w:p>
    <w:p w:rsidR="00C97198" w:rsidP="00C97198" w:rsidRDefault="00C97198" w14:paraId="3387ECBF" w14:textId="77777777">
      <w:pPr>
        <w:rPr>
          <w:lang w:val="en-IN"/>
        </w:rPr>
      </w:pPr>
    </w:p>
    <w:p w:rsidRPr="00C97198" w:rsidR="00C97198" w:rsidP="00C97198" w:rsidRDefault="00C97198" w14:paraId="6094938D" w14:textId="77777777">
      <w:pPr>
        <w:rPr>
          <w:lang w:val="en-IN"/>
        </w:rPr>
      </w:pPr>
      <w:proofErr w:type="spellStart"/>
      <w:r w:rsidRPr="00C97198">
        <w:rPr>
          <w:lang w:val="en-IN"/>
        </w:rPr>
        <w:t>apiVersion</w:t>
      </w:r>
      <w:proofErr w:type="spellEnd"/>
      <w:r w:rsidRPr="00C97198">
        <w:rPr>
          <w:lang w:val="en-IN"/>
        </w:rPr>
        <w:t>: apps/v1</w:t>
      </w:r>
    </w:p>
    <w:p w:rsidRPr="00C97198" w:rsidR="00C97198" w:rsidP="00C97198" w:rsidRDefault="00C97198" w14:paraId="3EED6762" w14:textId="77777777">
      <w:pPr>
        <w:rPr>
          <w:lang w:val="en-IN"/>
        </w:rPr>
      </w:pPr>
      <w:r w:rsidRPr="00C97198">
        <w:rPr>
          <w:lang w:val="en-IN"/>
        </w:rPr>
        <w:t xml:space="preserve">kind: </w:t>
      </w:r>
      <w:proofErr w:type="spellStart"/>
      <w:r w:rsidRPr="00C97198">
        <w:rPr>
          <w:lang w:val="en-IN"/>
        </w:rPr>
        <w:t>DaemonSet</w:t>
      </w:r>
      <w:proofErr w:type="spellEnd"/>
    </w:p>
    <w:p w:rsidRPr="00C97198" w:rsidR="00C97198" w:rsidP="00C97198" w:rsidRDefault="00C97198" w14:paraId="34A3E84E" w14:textId="77777777">
      <w:pPr>
        <w:rPr>
          <w:lang w:val="en-IN"/>
        </w:rPr>
      </w:pPr>
      <w:r w:rsidRPr="00C97198">
        <w:rPr>
          <w:lang w:val="en-IN"/>
        </w:rPr>
        <w:t>metadata:</w:t>
      </w:r>
    </w:p>
    <w:p w:rsidRPr="00C97198" w:rsidR="00C97198" w:rsidP="00C97198" w:rsidRDefault="00C97198" w14:paraId="0F13B9AD" w14:textId="77777777">
      <w:pPr>
        <w:rPr>
          <w:lang w:val="en-IN"/>
        </w:rPr>
      </w:pPr>
      <w:r w:rsidRPr="00C97198">
        <w:rPr>
          <w:lang w:val="en-IN"/>
        </w:rPr>
        <w:t>  name: nginx-</w:t>
      </w:r>
      <w:proofErr w:type="spellStart"/>
      <w:r w:rsidRPr="00C97198">
        <w:rPr>
          <w:lang w:val="en-IN"/>
        </w:rPr>
        <w:t>daemonset</w:t>
      </w:r>
      <w:proofErr w:type="spellEnd"/>
    </w:p>
    <w:p w:rsidRPr="00C97198" w:rsidR="00C97198" w:rsidP="00C97198" w:rsidRDefault="00C97198" w14:paraId="02C6E450" w14:textId="77777777">
      <w:pPr>
        <w:rPr>
          <w:lang w:val="en-IN"/>
        </w:rPr>
      </w:pPr>
      <w:r w:rsidRPr="00C97198">
        <w:rPr>
          <w:lang w:val="en-IN"/>
        </w:rPr>
        <w:t>spec:</w:t>
      </w:r>
    </w:p>
    <w:p w:rsidRPr="00C97198" w:rsidR="00C97198" w:rsidP="00C97198" w:rsidRDefault="00C97198" w14:paraId="233188F6" w14:textId="77777777">
      <w:pPr>
        <w:rPr>
          <w:lang w:val="en-IN"/>
        </w:rPr>
      </w:pPr>
      <w:r w:rsidRPr="00C97198">
        <w:rPr>
          <w:lang w:val="en-IN"/>
        </w:rPr>
        <w:t>  selector:</w:t>
      </w:r>
    </w:p>
    <w:p w:rsidRPr="00C97198" w:rsidR="00C97198" w:rsidP="00C97198" w:rsidRDefault="00C97198" w14:paraId="3E600C2D" w14:textId="77777777">
      <w:pPr>
        <w:rPr>
          <w:lang w:val="en-IN"/>
        </w:rPr>
      </w:pPr>
      <w:r w:rsidRPr="00C97198">
        <w:rPr>
          <w:lang w:val="en-IN"/>
        </w:rPr>
        <w:t xml:space="preserve">    </w:t>
      </w:r>
      <w:proofErr w:type="spellStart"/>
      <w:r w:rsidRPr="00C97198">
        <w:rPr>
          <w:lang w:val="en-IN"/>
        </w:rPr>
        <w:t>matchLabels</w:t>
      </w:r>
      <w:proofErr w:type="spellEnd"/>
      <w:r w:rsidRPr="00C97198">
        <w:rPr>
          <w:lang w:val="en-IN"/>
        </w:rPr>
        <w:t>:</w:t>
      </w:r>
    </w:p>
    <w:p w:rsidRPr="00C97198" w:rsidR="00C97198" w:rsidP="00C97198" w:rsidRDefault="00C97198" w14:paraId="05BFFDC8" w14:textId="77777777">
      <w:pPr>
        <w:rPr>
          <w:lang w:val="en-IN"/>
        </w:rPr>
      </w:pPr>
      <w:r w:rsidRPr="00C97198">
        <w:rPr>
          <w:lang w:val="en-IN"/>
        </w:rPr>
        <w:t>      app: nginx</w:t>
      </w:r>
    </w:p>
    <w:p w:rsidRPr="00C97198" w:rsidR="00C97198" w:rsidP="00C97198" w:rsidRDefault="00C97198" w14:paraId="3177968F" w14:textId="77777777">
      <w:pPr>
        <w:rPr>
          <w:lang w:val="en-IN"/>
        </w:rPr>
      </w:pPr>
      <w:r w:rsidRPr="00C97198">
        <w:rPr>
          <w:lang w:val="en-IN"/>
        </w:rPr>
        <w:t>  template:</w:t>
      </w:r>
    </w:p>
    <w:p w:rsidRPr="00C97198" w:rsidR="00C97198" w:rsidP="00C97198" w:rsidRDefault="00C97198" w14:paraId="53D7A891" w14:textId="77777777">
      <w:pPr>
        <w:rPr>
          <w:lang w:val="en-IN"/>
        </w:rPr>
      </w:pPr>
      <w:r w:rsidRPr="00C97198">
        <w:rPr>
          <w:lang w:val="en-IN"/>
        </w:rPr>
        <w:t>    metadata:</w:t>
      </w:r>
    </w:p>
    <w:p w:rsidRPr="00C97198" w:rsidR="00C97198" w:rsidP="00C97198" w:rsidRDefault="00C97198" w14:paraId="136A9A7F" w14:textId="77777777">
      <w:pPr>
        <w:rPr>
          <w:lang w:val="en-IN"/>
        </w:rPr>
      </w:pPr>
      <w:r w:rsidRPr="00C97198">
        <w:rPr>
          <w:lang w:val="en-IN"/>
        </w:rPr>
        <w:t>      labels:</w:t>
      </w:r>
    </w:p>
    <w:p w:rsidRPr="00C97198" w:rsidR="00C97198" w:rsidP="00C97198" w:rsidRDefault="00C97198" w14:paraId="7BB5A91D" w14:textId="77777777">
      <w:pPr>
        <w:rPr>
          <w:lang w:val="en-IN"/>
        </w:rPr>
      </w:pPr>
      <w:r w:rsidRPr="00C97198">
        <w:rPr>
          <w:lang w:val="en-IN"/>
        </w:rPr>
        <w:t>        app: nginx</w:t>
      </w:r>
    </w:p>
    <w:p w:rsidRPr="00C97198" w:rsidR="00C97198" w:rsidP="00C97198" w:rsidRDefault="00C97198" w14:paraId="0325B978" w14:textId="77777777">
      <w:pPr>
        <w:rPr>
          <w:lang w:val="en-IN"/>
        </w:rPr>
      </w:pPr>
      <w:r w:rsidRPr="00C97198">
        <w:rPr>
          <w:lang w:val="en-IN"/>
        </w:rPr>
        <w:t>    spec:</w:t>
      </w:r>
    </w:p>
    <w:p w:rsidRPr="00C97198" w:rsidR="00C97198" w:rsidP="00C97198" w:rsidRDefault="00C97198" w14:paraId="5948F4DA" w14:textId="77777777">
      <w:pPr>
        <w:rPr>
          <w:lang w:val="en-IN"/>
        </w:rPr>
      </w:pPr>
      <w:r w:rsidRPr="00C97198">
        <w:rPr>
          <w:lang w:val="en-IN"/>
        </w:rPr>
        <w:t>      containers:</w:t>
      </w:r>
    </w:p>
    <w:p w:rsidRPr="00C97198" w:rsidR="00C97198" w:rsidP="00C97198" w:rsidRDefault="00C97198" w14:paraId="5EE63B3E" w14:textId="77777777">
      <w:pPr>
        <w:rPr>
          <w:lang w:val="en-IN"/>
        </w:rPr>
      </w:pPr>
      <w:r w:rsidRPr="00C97198">
        <w:rPr>
          <w:lang w:val="en-IN"/>
        </w:rPr>
        <w:t>        - name: nginx</w:t>
      </w:r>
    </w:p>
    <w:p w:rsidRPr="00C97198" w:rsidR="00C97198" w:rsidP="00C97198" w:rsidRDefault="00C97198" w14:paraId="417BA785" w14:textId="77777777">
      <w:pPr>
        <w:rPr>
          <w:lang w:val="en-IN"/>
        </w:rPr>
      </w:pPr>
      <w:r w:rsidRPr="00C97198">
        <w:rPr>
          <w:lang w:val="en-IN"/>
        </w:rPr>
        <w:t>          image: nginx:latest</w:t>
      </w:r>
    </w:p>
    <w:p w:rsidRPr="00C97198" w:rsidR="00C97198" w:rsidP="00C97198" w:rsidRDefault="00C97198" w14:paraId="3FD665AB" w14:textId="77777777">
      <w:pPr>
        <w:rPr>
          <w:lang w:val="en-IN"/>
        </w:rPr>
      </w:pPr>
      <w:r w:rsidRPr="00C97198">
        <w:rPr>
          <w:lang w:val="en-IN"/>
        </w:rPr>
        <w:t>          ports:</w:t>
      </w:r>
    </w:p>
    <w:p w:rsidRPr="00C97198" w:rsidR="00C97198" w:rsidP="00C97198" w:rsidRDefault="00C97198" w14:paraId="1F072E7C" w14:textId="77777777">
      <w:pPr>
        <w:rPr>
          <w:lang w:val="en-IN"/>
        </w:rPr>
      </w:pPr>
      <w:r w:rsidRPr="00C97198">
        <w:rPr>
          <w:lang w:val="en-IN"/>
        </w:rPr>
        <w:t xml:space="preserve">            - </w:t>
      </w:r>
      <w:proofErr w:type="spellStart"/>
      <w:r w:rsidRPr="00C97198">
        <w:rPr>
          <w:lang w:val="en-IN"/>
        </w:rPr>
        <w:t>containerPort</w:t>
      </w:r>
      <w:proofErr w:type="spellEnd"/>
      <w:r w:rsidRPr="00C97198">
        <w:rPr>
          <w:lang w:val="en-IN"/>
        </w:rPr>
        <w:t>: 80</w:t>
      </w:r>
    </w:p>
    <w:p w:rsidR="00C97198" w:rsidP="00C97198" w:rsidRDefault="00C97198" w14:paraId="01DD5D18" w14:textId="77777777">
      <w:pPr>
        <w:rPr>
          <w:lang w:val="en-IN"/>
        </w:rPr>
      </w:pPr>
    </w:p>
    <w:p w:rsidR="00C97198" w:rsidP="00C97198" w:rsidRDefault="00C97198" w14:paraId="2124889D" w14:textId="553A4CAE">
      <w:pPr>
        <w:rPr>
          <w:lang w:val="en-IN"/>
        </w:rPr>
      </w:pPr>
      <w:r>
        <w:rPr>
          <w:lang w:val="en-IN"/>
        </w:rPr>
        <w:t>Below table provides information on what way should be used to deploy a container</w:t>
      </w:r>
    </w:p>
    <w:p w:rsidR="00C97198" w:rsidP="00C97198" w:rsidRDefault="00C97198" w14:paraId="68F1E181" w14:textId="77777777">
      <w:pPr>
        <w:rPr>
          <w:lang w:val="en-IN"/>
        </w:rPr>
      </w:pPr>
    </w:p>
    <w:tbl>
      <w:tblPr>
        <w:tblW w:w="5000" w:type="pct"/>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368"/>
        <w:gridCol w:w="5067"/>
        <w:gridCol w:w="3619"/>
      </w:tblGrid>
      <w:tr w:rsidRPr="00C97198" w:rsidR="00C97198" w:rsidTr="00C97198" w14:paraId="349EF464" w14:textId="77777777">
        <w:trPr>
          <w:tblCellSpacing w:w="15" w:type="dxa"/>
        </w:trPr>
        <w:tc>
          <w:tcPr>
            <w:tcW w:w="658" w:type="pct"/>
            <w:shd w:val="clear" w:color="auto" w:fill="F5F5F5"/>
            <w:vAlign w:val="center"/>
            <w:hideMark/>
          </w:tcPr>
          <w:p w:rsidRPr="00C97198" w:rsidR="00C97198" w:rsidP="00C97198" w:rsidRDefault="00C97198" w14:paraId="0D85F70F" w14:textId="77777777">
            <w:pPr>
              <w:rPr>
                <w:lang w:val="en-IN"/>
              </w:rPr>
            </w:pPr>
            <w:r w:rsidRPr="00C97198">
              <w:rPr>
                <w:lang w:val="en-IN"/>
              </w:rPr>
              <w:t>Workload Type</w:t>
            </w:r>
          </w:p>
        </w:tc>
        <w:tc>
          <w:tcPr>
            <w:tcW w:w="2505" w:type="pct"/>
            <w:shd w:val="clear" w:color="auto" w:fill="F5F5F5"/>
            <w:vAlign w:val="center"/>
            <w:hideMark/>
          </w:tcPr>
          <w:p w:rsidRPr="00C97198" w:rsidR="00C97198" w:rsidP="00C97198" w:rsidRDefault="00C97198" w14:paraId="6763A8D4" w14:textId="77777777">
            <w:pPr>
              <w:rPr>
                <w:lang w:val="en-IN"/>
              </w:rPr>
            </w:pPr>
            <w:r w:rsidRPr="00C97198">
              <w:rPr>
                <w:lang w:val="en-IN"/>
              </w:rPr>
              <w:t>When to Use It</w:t>
            </w:r>
          </w:p>
        </w:tc>
        <w:tc>
          <w:tcPr>
            <w:tcW w:w="1777" w:type="pct"/>
            <w:shd w:val="clear" w:color="auto" w:fill="F5F5F5"/>
            <w:vAlign w:val="center"/>
            <w:hideMark/>
          </w:tcPr>
          <w:p w:rsidRPr="00C97198" w:rsidR="00C97198" w:rsidP="00C97198" w:rsidRDefault="00C97198" w14:paraId="7550B790" w14:textId="77777777">
            <w:pPr>
              <w:rPr>
                <w:lang w:val="en-IN"/>
              </w:rPr>
            </w:pPr>
            <w:r w:rsidRPr="00C97198">
              <w:rPr>
                <w:lang w:val="en-IN"/>
              </w:rPr>
              <w:t>Description (Simple)</w:t>
            </w:r>
          </w:p>
        </w:tc>
      </w:tr>
      <w:tr w:rsidRPr="00C97198" w:rsidR="00C97198" w:rsidTr="00C97198" w14:paraId="4BC9DA17" w14:textId="77777777">
        <w:trPr>
          <w:tblCellSpacing w:w="15" w:type="dxa"/>
        </w:trPr>
        <w:tc>
          <w:tcPr>
            <w:tcW w:w="658" w:type="pct"/>
            <w:shd w:val="clear" w:color="auto" w:fill="F5F5F5"/>
            <w:vAlign w:val="center"/>
            <w:hideMark/>
          </w:tcPr>
          <w:p w:rsidRPr="00C97198" w:rsidR="00C97198" w:rsidP="00C97198" w:rsidRDefault="00C97198" w14:paraId="51127B84" w14:textId="77777777">
            <w:pPr>
              <w:rPr>
                <w:lang w:val="en-IN"/>
              </w:rPr>
            </w:pPr>
            <w:r w:rsidRPr="00C97198">
              <w:rPr>
                <w:lang w:val="en-IN"/>
              </w:rPr>
              <w:t>Pod</w:t>
            </w:r>
          </w:p>
        </w:tc>
        <w:tc>
          <w:tcPr>
            <w:tcW w:w="2505" w:type="pct"/>
            <w:vAlign w:val="center"/>
            <w:hideMark/>
          </w:tcPr>
          <w:p w:rsidRPr="00C97198" w:rsidR="00C97198" w:rsidP="00C97198" w:rsidRDefault="00C97198" w14:paraId="4D1952F7" w14:textId="77777777">
            <w:pPr>
              <w:rPr>
                <w:lang w:val="en-IN"/>
              </w:rPr>
            </w:pPr>
            <w:r w:rsidRPr="00C97198">
              <w:rPr>
                <w:lang w:val="en-IN"/>
              </w:rPr>
              <w:t>For single, standalone containers, testing, debugging, or one</w:t>
            </w:r>
            <w:r w:rsidRPr="00C97198">
              <w:rPr>
                <w:lang w:val="en-IN"/>
              </w:rPr>
              <w:noBreakHyphen/>
              <w:t>off tasks.</w:t>
            </w:r>
          </w:p>
        </w:tc>
        <w:tc>
          <w:tcPr>
            <w:tcW w:w="1777" w:type="pct"/>
            <w:vAlign w:val="center"/>
            <w:hideMark/>
          </w:tcPr>
          <w:p w:rsidRPr="00C97198" w:rsidR="00C97198" w:rsidP="00C97198" w:rsidRDefault="00C97198" w14:paraId="5F90A9AA" w14:textId="77777777">
            <w:pPr>
              <w:rPr>
                <w:lang w:val="en-IN"/>
              </w:rPr>
            </w:pPr>
            <w:r w:rsidRPr="00C97198">
              <w:rPr>
                <w:lang w:val="en-IN"/>
              </w:rPr>
              <w:t>Smallest deployable unit; not self</w:t>
            </w:r>
            <w:r w:rsidRPr="00C97198">
              <w:rPr>
                <w:lang w:val="en-IN"/>
              </w:rPr>
              <w:noBreakHyphen/>
              <w:t>healing, restarts not guaranteed.</w:t>
            </w:r>
          </w:p>
        </w:tc>
      </w:tr>
      <w:tr w:rsidRPr="00C97198" w:rsidR="00C97198" w:rsidTr="00C97198" w14:paraId="73C1A08C" w14:textId="77777777">
        <w:trPr>
          <w:tblCellSpacing w:w="15" w:type="dxa"/>
        </w:trPr>
        <w:tc>
          <w:tcPr>
            <w:tcW w:w="658" w:type="pct"/>
            <w:shd w:val="clear" w:color="auto" w:fill="F5F5F5"/>
            <w:vAlign w:val="center"/>
            <w:hideMark/>
          </w:tcPr>
          <w:p w:rsidRPr="00C97198" w:rsidR="00C97198" w:rsidP="00C97198" w:rsidRDefault="00C97198" w14:paraId="19C07D73" w14:textId="77777777">
            <w:pPr>
              <w:rPr>
                <w:lang w:val="en-IN"/>
              </w:rPr>
            </w:pPr>
            <w:r w:rsidRPr="00C97198">
              <w:rPr>
                <w:lang w:val="en-IN"/>
              </w:rPr>
              <w:t>Deployment</w:t>
            </w:r>
          </w:p>
        </w:tc>
        <w:tc>
          <w:tcPr>
            <w:tcW w:w="2505" w:type="pct"/>
            <w:vAlign w:val="center"/>
            <w:hideMark/>
          </w:tcPr>
          <w:p w:rsidRPr="00C97198" w:rsidR="00C97198" w:rsidP="00C97198" w:rsidRDefault="00C97198" w14:paraId="08995722" w14:textId="77777777">
            <w:pPr>
              <w:rPr>
                <w:lang w:val="en-IN"/>
              </w:rPr>
            </w:pPr>
            <w:r w:rsidRPr="00C97198">
              <w:rPr>
                <w:lang w:val="en-IN"/>
              </w:rPr>
              <w:t>For stateless applications that need scaling, rolling updates, and rollback.</w:t>
            </w:r>
          </w:p>
        </w:tc>
        <w:tc>
          <w:tcPr>
            <w:tcW w:w="1777" w:type="pct"/>
            <w:vAlign w:val="center"/>
            <w:hideMark/>
          </w:tcPr>
          <w:p w:rsidRPr="00C97198" w:rsidR="00C97198" w:rsidP="00C97198" w:rsidRDefault="00C97198" w14:paraId="7DB06939" w14:textId="77777777">
            <w:pPr>
              <w:rPr>
                <w:lang w:val="en-IN"/>
              </w:rPr>
            </w:pPr>
            <w:r w:rsidRPr="00C97198">
              <w:rPr>
                <w:lang w:val="en-IN"/>
              </w:rPr>
              <w:t xml:space="preserve">Manages </w:t>
            </w:r>
            <w:proofErr w:type="spellStart"/>
            <w:r w:rsidRPr="00C97198">
              <w:rPr>
                <w:lang w:val="en-IN"/>
              </w:rPr>
              <w:t>ReplicaSets</w:t>
            </w:r>
            <w:proofErr w:type="spellEnd"/>
            <w:r w:rsidRPr="00C97198">
              <w:rPr>
                <w:lang w:val="en-IN"/>
              </w:rPr>
              <w:t xml:space="preserve"> automatically; most common for web apps &amp; APIs.</w:t>
            </w:r>
          </w:p>
        </w:tc>
      </w:tr>
      <w:tr w:rsidRPr="00C97198" w:rsidR="00C97198" w:rsidTr="00C97198" w14:paraId="7EEE3E92" w14:textId="77777777">
        <w:trPr>
          <w:tblCellSpacing w:w="15" w:type="dxa"/>
        </w:trPr>
        <w:tc>
          <w:tcPr>
            <w:tcW w:w="658" w:type="pct"/>
            <w:shd w:val="clear" w:color="auto" w:fill="F5F5F5"/>
            <w:vAlign w:val="center"/>
            <w:hideMark/>
          </w:tcPr>
          <w:p w:rsidRPr="00C97198" w:rsidR="00C97198" w:rsidP="00C97198" w:rsidRDefault="00C97198" w14:paraId="663909FA" w14:textId="77777777">
            <w:pPr>
              <w:rPr>
                <w:lang w:val="en-IN"/>
              </w:rPr>
            </w:pPr>
            <w:proofErr w:type="spellStart"/>
            <w:r w:rsidRPr="00C97198">
              <w:rPr>
                <w:lang w:val="en-IN"/>
              </w:rPr>
              <w:t>ReplicaSet</w:t>
            </w:r>
            <w:proofErr w:type="spellEnd"/>
          </w:p>
        </w:tc>
        <w:tc>
          <w:tcPr>
            <w:tcW w:w="2505" w:type="pct"/>
            <w:vAlign w:val="center"/>
            <w:hideMark/>
          </w:tcPr>
          <w:p w:rsidRPr="00C97198" w:rsidR="00C97198" w:rsidP="00C97198" w:rsidRDefault="00C97198" w14:paraId="3540A40C" w14:textId="77777777">
            <w:pPr>
              <w:rPr>
                <w:lang w:val="en-IN"/>
              </w:rPr>
            </w:pPr>
            <w:r w:rsidRPr="00C97198">
              <w:rPr>
                <w:lang w:val="en-IN"/>
              </w:rPr>
              <w:t>When you only need to ensure a specific number of pod replicas without rollout strategies.</w:t>
            </w:r>
          </w:p>
        </w:tc>
        <w:tc>
          <w:tcPr>
            <w:tcW w:w="1777" w:type="pct"/>
            <w:vAlign w:val="center"/>
            <w:hideMark/>
          </w:tcPr>
          <w:p w:rsidRPr="00C97198" w:rsidR="00C97198" w:rsidP="00C97198" w:rsidRDefault="00C97198" w14:paraId="0BE22D3D" w14:textId="77777777">
            <w:pPr>
              <w:rPr>
                <w:lang w:val="en-IN"/>
              </w:rPr>
            </w:pPr>
            <w:r w:rsidRPr="00C97198">
              <w:rPr>
                <w:lang w:val="en-IN"/>
              </w:rPr>
              <w:t>Rarely used directly; Deployment wraps it.</w:t>
            </w:r>
          </w:p>
        </w:tc>
      </w:tr>
      <w:tr w:rsidRPr="00C97198" w:rsidR="00C97198" w:rsidTr="00C97198" w14:paraId="1518138F" w14:textId="77777777">
        <w:trPr>
          <w:tblCellSpacing w:w="15" w:type="dxa"/>
        </w:trPr>
        <w:tc>
          <w:tcPr>
            <w:tcW w:w="658" w:type="pct"/>
            <w:shd w:val="clear" w:color="auto" w:fill="F5F5F5"/>
            <w:vAlign w:val="center"/>
            <w:hideMark/>
          </w:tcPr>
          <w:p w:rsidRPr="00C97198" w:rsidR="00C97198" w:rsidP="00C97198" w:rsidRDefault="00C97198" w14:paraId="14E356D6" w14:textId="77777777">
            <w:pPr>
              <w:rPr>
                <w:lang w:val="en-IN"/>
              </w:rPr>
            </w:pPr>
            <w:proofErr w:type="spellStart"/>
            <w:r w:rsidRPr="00C97198">
              <w:rPr>
                <w:lang w:val="en-IN"/>
              </w:rPr>
              <w:t>StatefulSet</w:t>
            </w:r>
            <w:proofErr w:type="spellEnd"/>
          </w:p>
        </w:tc>
        <w:tc>
          <w:tcPr>
            <w:tcW w:w="2505" w:type="pct"/>
            <w:vAlign w:val="center"/>
            <w:hideMark/>
          </w:tcPr>
          <w:p w:rsidRPr="00C97198" w:rsidR="00C97198" w:rsidP="00C97198" w:rsidRDefault="00C97198" w14:paraId="70870384" w14:textId="77777777">
            <w:pPr>
              <w:rPr>
                <w:lang w:val="en-IN"/>
              </w:rPr>
            </w:pPr>
            <w:r w:rsidRPr="00C97198">
              <w:rPr>
                <w:lang w:val="en-IN"/>
              </w:rPr>
              <w:t>For stateful apps that need stable network identity &amp; persistent storage, e.g., databases, Kafka, Zookeeper.</w:t>
            </w:r>
          </w:p>
        </w:tc>
        <w:tc>
          <w:tcPr>
            <w:tcW w:w="1777" w:type="pct"/>
            <w:vAlign w:val="center"/>
            <w:hideMark/>
          </w:tcPr>
          <w:p w:rsidRPr="00C97198" w:rsidR="00C97198" w:rsidP="00C97198" w:rsidRDefault="00C97198" w14:paraId="069ECC81" w14:textId="77777777">
            <w:pPr>
              <w:rPr>
                <w:lang w:val="en-IN"/>
              </w:rPr>
            </w:pPr>
            <w:r w:rsidRPr="00C97198">
              <w:rPr>
                <w:lang w:val="en-IN"/>
              </w:rPr>
              <w:t>Ensures ordered startup/shutdown and consistent pod naming.</w:t>
            </w:r>
          </w:p>
        </w:tc>
      </w:tr>
      <w:tr w:rsidRPr="00C97198" w:rsidR="00C97198" w:rsidTr="00C97198" w14:paraId="214C8813" w14:textId="77777777">
        <w:trPr>
          <w:tblCellSpacing w:w="15" w:type="dxa"/>
        </w:trPr>
        <w:tc>
          <w:tcPr>
            <w:tcW w:w="658" w:type="pct"/>
            <w:shd w:val="clear" w:color="auto" w:fill="F5F5F5"/>
            <w:vAlign w:val="center"/>
            <w:hideMark/>
          </w:tcPr>
          <w:p w:rsidRPr="00C97198" w:rsidR="00C97198" w:rsidP="00C97198" w:rsidRDefault="00C97198" w14:paraId="57B30C3F" w14:textId="77777777">
            <w:pPr>
              <w:rPr>
                <w:lang w:val="en-IN"/>
              </w:rPr>
            </w:pPr>
            <w:proofErr w:type="spellStart"/>
            <w:r w:rsidRPr="00C97198">
              <w:rPr>
                <w:lang w:val="en-IN"/>
              </w:rPr>
              <w:t>DaemonSet</w:t>
            </w:r>
            <w:proofErr w:type="spellEnd"/>
          </w:p>
        </w:tc>
        <w:tc>
          <w:tcPr>
            <w:tcW w:w="2505" w:type="pct"/>
            <w:vAlign w:val="center"/>
            <w:hideMark/>
          </w:tcPr>
          <w:p w:rsidRPr="00C97198" w:rsidR="00C97198" w:rsidP="00C97198" w:rsidRDefault="00C97198" w14:paraId="0AE9A8AD" w14:textId="77777777">
            <w:pPr>
              <w:rPr>
                <w:lang w:val="en-IN"/>
              </w:rPr>
            </w:pPr>
            <w:r w:rsidRPr="00C97198">
              <w:rPr>
                <w:lang w:val="en-IN"/>
              </w:rPr>
              <w:t>For workloads that must run on every node (or subset of nodes), like log collectors, monitoring agents, CNI plugins.</w:t>
            </w:r>
          </w:p>
        </w:tc>
        <w:tc>
          <w:tcPr>
            <w:tcW w:w="1777" w:type="pct"/>
            <w:vAlign w:val="center"/>
            <w:hideMark/>
          </w:tcPr>
          <w:p w:rsidRPr="00C97198" w:rsidR="00C97198" w:rsidP="00C97198" w:rsidRDefault="00C97198" w14:paraId="40F8BBE1" w14:textId="77777777">
            <w:pPr>
              <w:rPr>
                <w:lang w:val="en-IN"/>
              </w:rPr>
            </w:pPr>
            <w:r w:rsidRPr="00C97198">
              <w:rPr>
                <w:lang w:val="en-IN"/>
              </w:rPr>
              <w:t>Ensures 1 pod per node automatically.</w:t>
            </w:r>
          </w:p>
        </w:tc>
      </w:tr>
    </w:tbl>
    <w:p w:rsidRPr="00C97198" w:rsidR="00C97198" w:rsidP="00C97198" w:rsidRDefault="00C97198" w14:paraId="17342D3A" w14:textId="77777777">
      <w:pPr>
        <w:rPr>
          <w:lang w:val="en-IN"/>
        </w:rPr>
      </w:pPr>
    </w:p>
    <w:p w:rsidRPr="00C97198" w:rsidR="00C97198" w:rsidP="00C97198" w:rsidRDefault="00C97198" w14:paraId="53EA24A3" w14:textId="77777777">
      <w:pPr>
        <w:rPr>
          <w:lang w:val="en-IN"/>
        </w:rPr>
      </w:pPr>
    </w:p>
    <w:p w:rsidRPr="00C97198" w:rsidR="00C97198" w:rsidP="00C97198" w:rsidRDefault="00C97198" w14:paraId="1F6EFD64" w14:textId="77777777">
      <w:pPr>
        <w:rPr>
          <w:lang w:val="en-IN"/>
        </w:rPr>
      </w:pPr>
    </w:p>
    <w:p w:rsidRPr="00C97198" w:rsidR="00C97198" w:rsidP="00C97198" w:rsidRDefault="00C97198" w14:paraId="3848A882" w14:textId="77777777">
      <w:pPr>
        <w:rPr>
          <w:lang w:val="en-IN"/>
        </w:rPr>
      </w:pPr>
    </w:p>
    <w:p w:rsidRPr="00C97198" w:rsidR="00C97198" w:rsidP="00C97198" w:rsidRDefault="00C97198" w14:paraId="52AB690A" w14:textId="77777777">
      <w:pPr>
        <w:rPr>
          <w:lang w:val="en-IN"/>
        </w:rPr>
      </w:pPr>
    </w:p>
    <w:p w:rsidRPr="00C97198" w:rsidR="00C97198" w:rsidP="00C97198" w:rsidRDefault="00C97198" w14:paraId="607BC0A0" w14:textId="77777777"/>
    <w:p w:rsidR="00BD5B40" w:rsidRDefault="00BD5B40" w14:paraId="2EF445B6" w14:textId="612752CB">
      <w:pPr>
        <w:pStyle w:val="Heading2"/>
      </w:pPr>
      <w:bookmarkStart w:name="_Toc221710222" w:id="43"/>
      <w:r>
        <w:t xml:space="preserve">Services and Exposure of a </w:t>
      </w:r>
      <w:commentRangeStart w:id="44"/>
      <w:r>
        <w:t>Service</w:t>
      </w:r>
      <w:bookmarkEnd w:id="43"/>
      <w:commentRangeEnd w:id="44"/>
      <w:r w:rsidR="00520A89">
        <w:rPr>
          <w:rStyle w:val="CommentReference"/>
          <w:sz w:val="28"/>
          <w:szCs w:val="26"/>
        </w:rPr>
        <w:commentReference w:id="44"/>
      </w:r>
    </w:p>
    <w:p w:rsidR="00BD5B40" w:rsidP="00BD5B40" w:rsidRDefault="00BD5B40" w14:paraId="3CA0149B" w14:textId="6123A60A">
      <w:pPr>
        <w:pStyle w:val="Heading3"/>
      </w:pPr>
      <w:r>
        <w:t>Service</w:t>
      </w:r>
    </w:p>
    <w:p w:rsidRPr="00321B54" w:rsidR="00321B54" w:rsidP="00321B54" w:rsidRDefault="00321B54" w14:paraId="3DA71D49" w14:textId="77777777">
      <w:pPr>
        <w:rPr>
          <w:lang w:val="en-IN"/>
        </w:rPr>
      </w:pPr>
      <w:r w:rsidRPr="00321B54">
        <w:rPr>
          <w:lang w:val="en-IN"/>
        </w:rPr>
        <w:t>A Service in Kubernetes/OpenShift is an abstraction that provides a stable network endpoint to access one or more Pods. Pods change IP frequently, but a Service gives them a permanent virtual IP (</w:t>
      </w:r>
      <w:proofErr w:type="spellStart"/>
      <w:r w:rsidRPr="00321B54">
        <w:rPr>
          <w:lang w:val="en-IN"/>
        </w:rPr>
        <w:t>ClusterIP</w:t>
      </w:r>
      <w:proofErr w:type="spellEnd"/>
      <w:r w:rsidRPr="00321B54">
        <w:rPr>
          <w:lang w:val="en-IN"/>
        </w:rPr>
        <w:t>) and DNS name so they can always be reached reliably.</w:t>
      </w:r>
    </w:p>
    <w:p w:rsidRPr="00321B54" w:rsidR="00321B54" w:rsidP="00321B54" w:rsidRDefault="00321B54" w14:paraId="4F1B3D2E" w14:textId="77777777">
      <w:pPr>
        <w:rPr>
          <w:lang w:val="en-IN"/>
        </w:rPr>
      </w:pPr>
      <w:r w:rsidRPr="00321B54">
        <w:rPr>
          <w:lang w:val="en-IN"/>
        </w:rPr>
        <w:t>Key points:</w:t>
      </w:r>
    </w:p>
    <w:p w:rsidRPr="00321B54" w:rsidR="00321B54" w:rsidP="00321B54" w:rsidRDefault="00321B54" w14:paraId="6306E85F" w14:textId="37C95FCB">
      <w:pPr>
        <w:numPr>
          <w:ilvl w:val="0"/>
          <w:numId w:val="172"/>
        </w:numPr>
        <w:rPr>
          <w:lang w:val="en-IN"/>
        </w:rPr>
      </w:pPr>
      <w:r w:rsidRPr="00321B54">
        <w:rPr>
          <w:lang w:val="en-IN"/>
        </w:rPr>
        <w:t>Services provide stable networking endpoints even when Pod IPs change.</w:t>
      </w:r>
      <w:r w:rsidRPr="00321B54">
        <w:rPr>
          <w:lang w:val="en-IN"/>
        </w:rPr>
        <w:br/>
      </w:r>
    </w:p>
    <w:p w:rsidRPr="00321B54" w:rsidR="00321B54" w:rsidP="00321B54" w:rsidRDefault="00321B54" w14:paraId="1B0D7C79" w14:textId="436CCE81">
      <w:pPr>
        <w:numPr>
          <w:ilvl w:val="0"/>
          <w:numId w:val="172"/>
        </w:numPr>
        <w:rPr>
          <w:lang w:val="en-IN"/>
        </w:rPr>
      </w:pPr>
      <w:r w:rsidRPr="00321B54">
        <w:rPr>
          <w:lang w:val="en-IN"/>
        </w:rPr>
        <w:t>Services enable internal pod</w:t>
      </w:r>
      <w:r w:rsidRPr="00321B54">
        <w:rPr>
          <w:lang w:val="en-IN"/>
        </w:rPr>
        <w:noBreakHyphen/>
        <w:t>to</w:t>
      </w:r>
      <w:r w:rsidRPr="00321B54">
        <w:rPr>
          <w:lang w:val="en-IN"/>
        </w:rPr>
        <w:noBreakHyphen/>
        <w:t>pod communication and form the basis for exposing applications externally.</w:t>
      </w:r>
      <w:r w:rsidRPr="00321B54">
        <w:rPr>
          <w:lang w:val="en-IN"/>
        </w:rPr>
        <w:br/>
      </w:r>
    </w:p>
    <w:p w:rsidRPr="00321B54" w:rsidR="00321B54" w:rsidP="00321B54" w:rsidRDefault="00321B54" w14:paraId="6F6D0060" w14:textId="64223E35">
      <w:pPr>
        <w:numPr>
          <w:ilvl w:val="0"/>
          <w:numId w:val="172"/>
        </w:numPr>
        <w:rPr>
          <w:lang w:val="en-IN"/>
        </w:rPr>
      </w:pPr>
      <w:r w:rsidRPr="00321B54">
        <w:rPr>
          <w:lang w:val="en-IN"/>
        </w:rPr>
        <w:t xml:space="preserve">Each Service gets a static </w:t>
      </w:r>
      <w:proofErr w:type="spellStart"/>
      <w:r w:rsidRPr="00321B54">
        <w:rPr>
          <w:lang w:val="en-IN"/>
        </w:rPr>
        <w:t>ClusterIP</w:t>
      </w:r>
      <w:proofErr w:type="spellEnd"/>
      <w:r w:rsidRPr="00321B54">
        <w:rPr>
          <w:lang w:val="en-IN"/>
        </w:rPr>
        <w:t xml:space="preserve"> for internal use.</w:t>
      </w:r>
    </w:p>
    <w:p w:rsidRPr="00321B54" w:rsidR="00321B54" w:rsidP="00321B54" w:rsidRDefault="00321B54" w14:paraId="43B45B96" w14:textId="77777777">
      <w:pPr>
        <w:numPr>
          <w:ilvl w:val="0"/>
          <w:numId w:val="172"/>
        </w:numPr>
        <w:rPr>
          <w:lang w:val="en-IN"/>
        </w:rPr>
      </w:pPr>
      <w:r w:rsidRPr="00321B54">
        <w:rPr>
          <w:lang w:val="en-IN"/>
        </w:rPr>
        <w:t>Services forward traffic to Pods using selectors (labels).</w:t>
      </w:r>
    </w:p>
    <w:p w:rsidR="00321B54" w:rsidP="00321B54" w:rsidRDefault="00321B54" w14:paraId="32488BB6" w14:textId="77777777">
      <w:pPr>
        <w:numPr>
          <w:ilvl w:val="0"/>
          <w:numId w:val="172"/>
        </w:numPr>
        <w:rPr>
          <w:lang w:val="en-IN"/>
        </w:rPr>
      </w:pPr>
      <w:r w:rsidRPr="00321B54">
        <w:rPr>
          <w:lang w:val="en-IN"/>
        </w:rPr>
        <w:t>Services abstract away Pod restarts, scaling, and relocations.</w:t>
      </w:r>
    </w:p>
    <w:p w:rsidR="00321B54" w:rsidP="00321B54" w:rsidRDefault="00321B54" w14:paraId="68099E61" w14:textId="709F81EE">
      <w:pPr>
        <w:numPr>
          <w:ilvl w:val="0"/>
          <w:numId w:val="172"/>
        </w:numPr>
        <w:rPr>
          <w:lang w:val="en-IN"/>
        </w:rPr>
      </w:pPr>
      <w:r w:rsidRPr="00321B54">
        <w:rPr>
          <w:lang w:val="en-IN"/>
        </w:rPr>
        <w:t>A Service acts like a virtual load balancer inside the cluster.</w:t>
      </w:r>
    </w:p>
    <w:p w:rsidR="00A90279" w:rsidP="00A90279" w:rsidRDefault="00A90279" w14:paraId="5E60F229" w14:textId="77777777">
      <w:pPr>
        <w:rPr>
          <w:lang w:val="en-IN"/>
        </w:rPr>
      </w:pPr>
    </w:p>
    <w:p w:rsidR="00A90279" w:rsidP="00A90279" w:rsidRDefault="00A90279" w14:paraId="028D4C4B" w14:textId="1501965D">
      <w:pPr>
        <w:rPr>
          <w:lang w:val="en-IN"/>
        </w:rPr>
      </w:pPr>
      <w:r>
        <w:rPr>
          <w:lang w:val="en-IN"/>
        </w:rPr>
        <w:t>Types of Services</w:t>
      </w:r>
    </w:p>
    <w:p w:rsidR="00A90279" w:rsidP="00A90279" w:rsidRDefault="00A90279" w14:paraId="7A9708A8" w14:textId="77777777">
      <w:pPr>
        <w:rPr>
          <w:lang w:val="en-IN"/>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11"/>
        <w:gridCol w:w="7637"/>
      </w:tblGrid>
      <w:tr w:rsidRPr="00A90279" w:rsidR="00A90279" w:rsidTr="00A90279" w14:paraId="7445F8A9" w14:textId="77777777">
        <w:trPr>
          <w:tblCellSpacing w:w="15" w:type="dxa"/>
        </w:trPr>
        <w:tc>
          <w:tcPr>
            <w:tcW w:w="1174" w:type="pct"/>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A90279" w:rsidR="00A90279" w:rsidP="00A90279" w:rsidRDefault="00A90279" w14:paraId="12280C69" w14:textId="77777777">
            <w:pPr>
              <w:rPr>
                <w:b/>
                <w:bCs/>
                <w:lang w:val="en-IN"/>
              </w:rPr>
            </w:pPr>
            <w:r w:rsidRPr="00A90279">
              <w:rPr>
                <w:b/>
                <w:bCs/>
                <w:lang w:val="en-IN"/>
              </w:rPr>
              <w:t>Service Type</w:t>
            </w:r>
          </w:p>
        </w:tc>
        <w:tc>
          <w:tcPr>
            <w:tcW w:w="3766" w:type="pct"/>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A90279" w:rsidR="00A90279" w:rsidP="00A90279" w:rsidRDefault="00A90279" w14:paraId="2570D271" w14:textId="77777777">
            <w:pPr>
              <w:rPr>
                <w:b/>
                <w:bCs/>
                <w:lang w:val="en-IN"/>
              </w:rPr>
            </w:pPr>
            <w:r w:rsidRPr="00A90279">
              <w:rPr>
                <w:b/>
                <w:bCs/>
                <w:lang w:val="en-IN"/>
              </w:rPr>
              <w:t>Purpose</w:t>
            </w:r>
          </w:p>
        </w:tc>
      </w:tr>
      <w:tr w:rsidRPr="00A90279" w:rsidR="00A90279" w:rsidTr="00A90279" w14:paraId="19E41316" w14:textId="77777777">
        <w:trPr>
          <w:tblCellSpacing w:w="15" w:type="dxa"/>
        </w:trPr>
        <w:tc>
          <w:tcPr>
            <w:tcW w:w="1174" w:type="pct"/>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A90279" w:rsidR="00A90279" w:rsidP="00A90279" w:rsidRDefault="00A90279" w14:paraId="3B6173C4" w14:textId="77777777">
            <w:pPr>
              <w:rPr>
                <w:b/>
                <w:bCs/>
                <w:lang w:val="en-IN"/>
              </w:rPr>
            </w:pPr>
            <w:proofErr w:type="spellStart"/>
            <w:r w:rsidRPr="00A90279">
              <w:rPr>
                <w:b/>
                <w:bCs/>
                <w:lang w:val="en-IN"/>
              </w:rPr>
              <w:t>ClusterIP</w:t>
            </w:r>
            <w:proofErr w:type="spellEnd"/>
            <w:r w:rsidRPr="00A90279">
              <w:rPr>
                <w:b/>
                <w:bCs/>
                <w:lang w:val="en-IN"/>
              </w:rPr>
              <w:t xml:space="preserve"> (default)</w:t>
            </w:r>
          </w:p>
        </w:tc>
        <w:tc>
          <w:tcPr>
            <w:tcW w:w="3766" w:type="pct"/>
            <w:tcBorders>
              <w:top w:val="single" w:color="E6E6E6" w:sz="6" w:space="0"/>
              <w:left w:val="single" w:color="E6E6E6" w:sz="6" w:space="0"/>
              <w:bottom w:val="single" w:color="E6E6E6" w:sz="6" w:space="0"/>
              <w:right w:val="single" w:color="E6E6E6" w:sz="6" w:space="0"/>
            </w:tcBorders>
            <w:vAlign w:val="center"/>
            <w:hideMark/>
          </w:tcPr>
          <w:p w:rsidRPr="00A90279" w:rsidR="00A90279" w:rsidP="00A90279" w:rsidRDefault="00A90279" w14:paraId="24A2F029" w14:textId="703FCFF9">
            <w:pPr>
              <w:rPr>
                <w:lang w:val="en-IN"/>
              </w:rPr>
            </w:pPr>
            <w:r w:rsidRPr="00A90279">
              <w:rPr>
                <w:lang w:val="en-IN"/>
              </w:rPr>
              <w:t>Internal traffic only, used for pod</w:t>
            </w:r>
            <w:r w:rsidRPr="00A90279">
              <w:rPr>
                <w:lang w:val="en-IN"/>
              </w:rPr>
              <w:noBreakHyphen/>
              <w:t>to</w:t>
            </w:r>
            <w:r w:rsidRPr="00A90279">
              <w:rPr>
                <w:lang w:val="en-IN"/>
              </w:rPr>
              <w:noBreakHyphen/>
              <w:t>pod/service</w:t>
            </w:r>
            <w:r w:rsidRPr="00A90279">
              <w:rPr>
                <w:lang w:val="en-IN"/>
              </w:rPr>
              <w:noBreakHyphen/>
              <w:t>to</w:t>
            </w:r>
            <w:r w:rsidRPr="00A90279">
              <w:rPr>
                <w:lang w:val="en-IN"/>
              </w:rPr>
              <w:noBreakHyphen/>
              <w:t>service traffic</w:t>
            </w:r>
          </w:p>
        </w:tc>
      </w:tr>
      <w:tr w:rsidRPr="00A90279" w:rsidR="00A90279" w:rsidTr="00A90279" w14:paraId="30196A74" w14:textId="77777777">
        <w:trPr>
          <w:tblCellSpacing w:w="15" w:type="dxa"/>
        </w:trPr>
        <w:tc>
          <w:tcPr>
            <w:tcW w:w="1174" w:type="pct"/>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A90279" w:rsidR="00A90279" w:rsidP="00A90279" w:rsidRDefault="00A90279" w14:paraId="5DBD03B0" w14:textId="77777777">
            <w:pPr>
              <w:rPr>
                <w:b/>
                <w:bCs/>
                <w:lang w:val="en-IN"/>
              </w:rPr>
            </w:pPr>
            <w:proofErr w:type="spellStart"/>
            <w:r w:rsidRPr="00A90279">
              <w:rPr>
                <w:b/>
                <w:bCs/>
                <w:lang w:val="en-IN"/>
              </w:rPr>
              <w:t>NodePort</w:t>
            </w:r>
            <w:proofErr w:type="spellEnd"/>
          </w:p>
        </w:tc>
        <w:tc>
          <w:tcPr>
            <w:tcW w:w="3766" w:type="pct"/>
            <w:tcBorders>
              <w:top w:val="single" w:color="E6E6E6" w:sz="6" w:space="0"/>
              <w:left w:val="single" w:color="E6E6E6" w:sz="6" w:space="0"/>
              <w:bottom w:val="single" w:color="E6E6E6" w:sz="6" w:space="0"/>
              <w:right w:val="single" w:color="E6E6E6" w:sz="6" w:space="0"/>
            </w:tcBorders>
            <w:vAlign w:val="center"/>
            <w:hideMark/>
          </w:tcPr>
          <w:p w:rsidRPr="00A90279" w:rsidR="00A90279" w:rsidP="00A90279" w:rsidRDefault="00A90279" w14:paraId="374368D4" w14:textId="77777777">
            <w:pPr>
              <w:rPr>
                <w:lang w:val="en-IN"/>
              </w:rPr>
            </w:pPr>
            <w:r w:rsidRPr="00A90279">
              <w:rPr>
                <w:lang w:val="en-IN"/>
              </w:rPr>
              <w:t>Exposes a static port on every node to allow external access.</w:t>
            </w:r>
          </w:p>
        </w:tc>
      </w:tr>
      <w:tr w:rsidRPr="00A90279" w:rsidR="00A90279" w:rsidTr="00A90279" w14:paraId="47D75F9C" w14:textId="77777777">
        <w:trPr>
          <w:tblCellSpacing w:w="15" w:type="dxa"/>
        </w:trPr>
        <w:tc>
          <w:tcPr>
            <w:tcW w:w="1174" w:type="pct"/>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A90279" w:rsidR="00A90279" w:rsidP="00A90279" w:rsidRDefault="00A90279" w14:paraId="5A15AB06" w14:textId="77777777">
            <w:pPr>
              <w:rPr>
                <w:b/>
                <w:bCs/>
                <w:lang w:val="en-IN"/>
              </w:rPr>
            </w:pPr>
            <w:r w:rsidRPr="00A90279">
              <w:rPr>
                <w:b/>
                <w:bCs/>
                <w:lang w:val="en-IN"/>
              </w:rPr>
              <w:t>LoadBalancer</w:t>
            </w:r>
          </w:p>
        </w:tc>
        <w:tc>
          <w:tcPr>
            <w:tcW w:w="3766" w:type="pct"/>
            <w:tcBorders>
              <w:top w:val="single" w:color="E6E6E6" w:sz="6" w:space="0"/>
              <w:left w:val="single" w:color="E6E6E6" w:sz="6" w:space="0"/>
              <w:bottom w:val="single" w:color="E6E6E6" w:sz="6" w:space="0"/>
              <w:right w:val="single" w:color="E6E6E6" w:sz="6" w:space="0"/>
            </w:tcBorders>
            <w:vAlign w:val="center"/>
            <w:hideMark/>
          </w:tcPr>
          <w:p w:rsidRPr="00A90279" w:rsidR="00A90279" w:rsidP="00A90279" w:rsidRDefault="00A90279" w14:paraId="0C4ED894" w14:textId="77777777">
            <w:pPr>
              <w:rPr>
                <w:lang w:val="en-IN"/>
              </w:rPr>
            </w:pPr>
            <w:r w:rsidRPr="00A90279">
              <w:rPr>
                <w:lang w:val="en-IN"/>
              </w:rPr>
              <w:t>Requests an external LB if infrastructure supports it.</w:t>
            </w:r>
          </w:p>
        </w:tc>
      </w:tr>
      <w:tr w:rsidRPr="00A90279" w:rsidR="00A90279" w:rsidTr="00A90279" w14:paraId="098B0B0D" w14:textId="77777777">
        <w:trPr>
          <w:tblCellSpacing w:w="15" w:type="dxa"/>
        </w:trPr>
        <w:tc>
          <w:tcPr>
            <w:tcW w:w="1174" w:type="pct"/>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A90279" w:rsidR="00A90279" w:rsidP="00A90279" w:rsidRDefault="00A90279" w14:paraId="2C7BC634" w14:textId="77777777">
            <w:pPr>
              <w:rPr>
                <w:b/>
                <w:bCs/>
                <w:lang w:val="en-IN"/>
              </w:rPr>
            </w:pPr>
            <w:proofErr w:type="spellStart"/>
            <w:r w:rsidRPr="00A90279">
              <w:rPr>
                <w:b/>
                <w:bCs/>
                <w:lang w:val="en-IN"/>
              </w:rPr>
              <w:t>ExternalIP</w:t>
            </w:r>
            <w:proofErr w:type="spellEnd"/>
          </w:p>
        </w:tc>
        <w:tc>
          <w:tcPr>
            <w:tcW w:w="3766" w:type="pct"/>
            <w:tcBorders>
              <w:top w:val="single" w:color="E6E6E6" w:sz="6" w:space="0"/>
              <w:left w:val="single" w:color="E6E6E6" w:sz="6" w:space="0"/>
              <w:bottom w:val="single" w:color="E6E6E6" w:sz="6" w:space="0"/>
              <w:right w:val="single" w:color="E6E6E6" w:sz="6" w:space="0"/>
            </w:tcBorders>
            <w:vAlign w:val="center"/>
            <w:hideMark/>
          </w:tcPr>
          <w:p w:rsidRPr="00A90279" w:rsidR="00A90279" w:rsidP="00A90279" w:rsidRDefault="00A90279" w14:paraId="236F8D43" w14:textId="77777777">
            <w:pPr>
              <w:rPr>
                <w:lang w:val="en-IN"/>
              </w:rPr>
            </w:pPr>
            <w:r w:rsidRPr="00A90279">
              <w:rPr>
                <w:lang w:val="en-IN"/>
              </w:rPr>
              <w:t>Assigns manual IPs for external routing.</w:t>
            </w:r>
          </w:p>
        </w:tc>
      </w:tr>
    </w:tbl>
    <w:p w:rsidRPr="00321B54" w:rsidR="00A90279" w:rsidP="00A90279" w:rsidRDefault="00A90279" w14:paraId="5C0E3151" w14:textId="77777777">
      <w:pPr>
        <w:rPr>
          <w:lang w:val="en-IN"/>
        </w:rPr>
      </w:pPr>
    </w:p>
    <w:p w:rsidR="00321B54" w:rsidP="00321B54" w:rsidRDefault="00A90279" w14:paraId="71AD5F38" w14:textId="58BBE351">
      <w:r>
        <w:t>Create a Service:-</w:t>
      </w:r>
    </w:p>
    <w:p w:rsidR="00A90279" w:rsidP="00321B54" w:rsidRDefault="00A90279" w14:paraId="6B8F7B70" w14:textId="77777777"/>
    <w:p w:rsidRPr="00A90279" w:rsidR="00A90279" w:rsidP="00A90279" w:rsidRDefault="00A90279" w14:paraId="16E201D2" w14:textId="77777777">
      <w:pPr>
        <w:rPr>
          <w:lang w:val="en-IN"/>
        </w:rPr>
      </w:pPr>
      <w:proofErr w:type="spellStart"/>
      <w:r w:rsidRPr="00A90279">
        <w:rPr>
          <w:lang w:val="en-IN"/>
        </w:rPr>
        <w:t>oc</w:t>
      </w:r>
      <w:proofErr w:type="spellEnd"/>
      <w:r w:rsidRPr="00A90279">
        <w:rPr>
          <w:lang w:val="en-IN"/>
        </w:rPr>
        <w:t xml:space="preserve"> expose pod </w:t>
      </w:r>
      <w:proofErr w:type="spellStart"/>
      <w:r w:rsidRPr="00A90279">
        <w:rPr>
          <w:lang w:val="en-IN"/>
        </w:rPr>
        <w:t>mypod</w:t>
      </w:r>
      <w:proofErr w:type="spellEnd"/>
      <w:r w:rsidRPr="00A90279">
        <w:rPr>
          <w:lang w:val="en-IN"/>
        </w:rPr>
        <w:t xml:space="preserve"> --name=my-service --port=80 --target-port=8080</w:t>
      </w:r>
    </w:p>
    <w:p w:rsidR="00A90279" w:rsidP="00321B54" w:rsidRDefault="00A90279" w14:paraId="0344A453" w14:textId="77777777"/>
    <w:p w:rsidR="00A90279" w:rsidP="00321B54" w:rsidRDefault="00A90279" w14:paraId="6D28795F" w14:textId="3806D067">
      <w:r>
        <w:t>or we can use YAML</w:t>
      </w:r>
    </w:p>
    <w:p w:rsidR="00A90279" w:rsidP="00321B54" w:rsidRDefault="00A90279" w14:paraId="5C8F8579" w14:textId="77777777"/>
    <w:p w:rsidRPr="00A90279" w:rsidR="00A90279" w:rsidP="00A90279" w:rsidRDefault="00A90279" w14:paraId="6009B90B" w14:textId="77777777">
      <w:pPr>
        <w:rPr>
          <w:lang w:val="en-IN"/>
        </w:rPr>
      </w:pPr>
      <w:proofErr w:type="spellStart"/>
      <w:r w:rsidRPr="00A90279">
        <w:rPr>
          <w:lang w:val="en-IN"/>
        </w:rPr>
        <w:t>apiVersion</w:t>
      </w:r>
      <w:proofErr w:type="spellEnd"/>
      <w:r w:rsidRPr="00A90279">
        <w:rPr>
          <w:lang w:val="en-IN"/>
        </w:rPr>
        <w:t>: v1</w:t>
      </w:r>
    </w:p>
    <w:p w:rsidRPr="00A90279" w:rsidR="00A90279" w:rsidP="00A90279" w:rsidRDefault="00A90279" w14:paraId="700CCCF6" w14:textId="77777777">
      <w:pPr>
        <w:rPr>
          <w:lang w:val="en-IN"/>
        </w:rPr>
      </w:pPr>
      <w:r w:rsidRPr="00A90279">
        <w:rPr>
          <w:lang w:val="en-IN"/>
        </w:rPr>
        <w:t>kind: Service</w:t>
      </w:r>
    </w:p>
    <w:p w:rsidRPr="00A90279" w:rsidR="00A90279" w:rsidP="00A90279" w:rsidRDefault="00A90279" w14:paraId="361FDDC6" w14:textId="77777777">
      <w:pPr>
        <w:rPr>
          <w:lang w:val="en-IN"/>
        </w:rPr>
      </w:pPr>
      <w:r w:rsidRPr="00A90279">
        <w:rPr>
          <w:lang w:val="en-IN"/>
        </w:rPr>
        <w:t>metadata:</w:t>
      </w:r>
    </w:p>
    <w:p w:rsidRPr="00A90279" w:rsidR="00A90279" w:rsidP="00A90279" w:rsidRDefault="00A90279" w14:paraId="7F8BB7B0" w14:textId="77777777">
      <w:pPr>
        <w:rPr>
          <w:lang w:val="en-IN"/>
        </w:rPr>
      </w:pPr>
      <w:r w:rsidRPr="00A90279">
        <w:rPr>
          <w:lang w:val="en-IN"/>
        </w:rPr>
        <w:t xml:space="preserve">  name: </w:t>
      </w:r>
      <w:proofErr w:type="spellStart"/>
      <w:r w:rsidRPr="00A90279">
        <w:rPr>
          <w:lang w:val="en-IN"/>
        </w:rPr>
        <w:t>myapp</w:t>
      </w:r>
      <w:proofErr w:type="spellEnd"/>
      <w:r w:rsidRPr="00A90279">
        <w:rPr>
          <w:lang w:val="en-IN"/>
        </w:rPr>
        <w:t>-service</w:t>
      </w:r>
    </w:p>
    <w:p w:rsidRPr="00A90279" w:rsidR="00A90279" w:rsidP="00A90279" w:rsidRDefault="00A90279" w14:paraId="2E12D512" w14:textId="77777777">
      <w:pPr>
        <w:rPr>
          <w:lang w:val="en-IN"/>
        </w:rPr>
      </w:pPr>
      <w:r w:rsidRPr="00A90279">
        <w:rPr>
          <w:lang w:val="en-IN"/>
        </w:rPr>
        <w:t>spec:</w:t>
      </w:r>
    </w:p>
    <w:p w:rsidRPr="00A90279" w:rsidR="00A90279" w:rsidP="00A90279" w:rsidRDefault="00A90279" w14:paraId="2384F061" w14:textId="77777777">
      <w:pPr>
        <w:rPr>
          <w:lang w:val="en-IN"/>
        </w:rPr>
      </w:pPr>
      <w:r w:rsidRPr="00A90279">
        <w:rPr>
          <w:lang w:val="en-IN"/>
        </w:rPr>
        <w:t>  selector:</w:t>
      </w:r>
    </w:p>
    <w:p w:rsidRPr="00A90279" w:rsidR="00A90279" w:rsidP="00A90279" w:rsidRDefault="00A90279" w14:paraId="3E066EBD" w14:textId="77777777">
      <w:pPr>
        <w:rPr>
          <w:lang w:val="en-IN"/>
        </w:rPr>
      </w:pPr>
      <w:r w:rsidRPr="00A90279">
        <w:rPr>
          <w:lang w:val="en-IN"/>
        </w:rPr>
        <w:t xml:space="preserve">    app: </w:t>
      </w:r>
      <w:proofErr w:type="spellStart"/>
      <w:r w:rsidRPr="00A90279">
        <w:rPr>
          <w:lang w:val="en-IN"/>
        </w:rPr>
        <w:t>myapp</w:t>
      </w:r>
      <w:proofErr w:type="spellEnd"/>
    </w:p>
    <w:p w:rsidRPr="00A90279" w:rsidR="00A90279" w:rsidP="00A90279" w:rsidRDefault="00A90279" w14:paraId="17D316AA" w14:textId="77777777">
      <w:pPr>
        <w:rPr>
          <w:lang w:val="en-IN"/>
        </w:rPr>
      </w:pPr>
      <w:r w:rsidRPr="00A90279">
        <w:rPr>
          <w:lang w:val="en-IN"/>
        </w:rPr>
        <w:t>  ports:</w:t>
      </w:r>
    </w:p>
    <w:p w:rsidRPr="00A90279" w:rsidR="00A90279" w:rsidP="00A90279" w:rsidRDefault="00A90279" w14:paraId="18192E9C" w14:textId="77777777">
      <w:pPr>
        <w:rPr>
          <w:lang w:val="en-IN"/>
        </w:rPr>
      </w:pPr>
      <w:r w:rsidRPr="00A90279">
        <w:rPr>
          <w:lang w:val="en-IN"/>
        </w:rPr>
        <w:t>  - protocol: TCP</w:t>
      </w:r>
    </w:p>
    <w:p w:rsidRPr="00A90279" w:rsidR="00A90279" w:rsidP="00A90279" w:rsidRDefault="00A90279" w14:paraId="191DC8A7" w14:textId="77777777">
      <w:pPr>
        <w:rPr>
          <w:lang w:val="en-IN"/>
        </w:rPr>
      </w:pPr>
      <w:r w:rsidRPr="00A90279">
        <w:rPr>
          <w:lang w:val="en-IN"/>
        </w:rPr>
        <w:t>    port: 80         # Service port</w:t>
      </w:r>
    </w:p>
    <w:p w:rsidRPr="00A90279" w:rsidR="00A90279" w:rsidP="00A90279" w:rsidRDefault="00A90279" w14:paraId="26A76811" w14:textId="77777777">
      <w:pPr>
        <w:rPr>
          <w:lang w:val="en-IN"/>
        </w:rPr>
      </w:pPr>
      <w:r w:rsidRPr="00A90279">
        <w:rPr>
          <w:lang w:val="en-IN"/>
        </w:rPr>
        <w:t xml:space="preserve">    </w:t>
      </w:r>
      <w:proofErr w:type="spellStart"/>
      <w:r w:rsidRPr="00A90279">
        <w:rPr>
          <w:lang w:val="en-IN"/>
        </w:rPr>
        <w:t>targetPort</w:t>
      </w:r>
      <w:proofErr w:type="spellEnd"/>
      <w:r w:rsidRPr="00A90279">
        <w:rPr>
          <w:lang w:val="en-IN"/>
        </w:rPr>
        <w:t>: 8080 # Pod port</w:t>
      </w:r>
    </w:p>
    <w:p w:rsidRPr="00A90279" w:rsidR="00A90279" w:rsidP="00A90279" w:rsidRDefault="00A90279" w14:paraId="7F500CE5" w14:textId="77777777">
      <w:pPr>
        <w:rPr>
          <w:lang w:val="en-IN"/>
        </w:rPr>
      </w:pPr>
      <w:r w:rsidRPr="00A90279">
        <w:rPr>
          <w:lang w:val="en-IN"/>
        </w:rPr>
        <w:t xml:space="preserve">  type: </w:t>
      </w:r>
      <w:proofErr w:type="spellStart"/>
      <w:r w:rsidRPr="00A90279">
        <w:rPr>
          <w:lang w:val="en-IN"/>
        </w:rPr>
        <w:t>ClusterIP</w:t>
      </w:r>
      <w:proofErr w:type="spellEnd"/>
      <w:r w:rsidRPr="00A90279">
        <w:rPr>
          <w:lang w:val="en-IN"/>
        </w:rPr>
        <w:t>    # Default service type</w:t>
      </w:r>
    </w:p>
    <w:p w:rsidRPr="00321B54" w:rsidR="00A90279" w:rsidP="00321B54" w:rsidRDefault="00A90279" w14:paraId="6F8E51BD" w14:textId="77777777"/>
    <w:p w:rsidR="00BD5B40" w:rsidRDefault="00BD5B40" w14:paraId="2FA5B9D5" w14:textId="13F19B58">
      <w:pPr>
        <w:pStyle w:val="Heading3"/>
      </w:pPr>
      <w:r>
        <w:t>Exposure of a Service</w:t>
      </w:r>
    </w:p>
    <w:p w:rsidR="00A90279" w:rsidP="00A90279" w:rsidRDefault="00A90279" w14:paraId="4AA800AC" w14:textId="77777777"/>
    <w:p w:rsidR="00A90279" w:rsidP="00A90279" w:rsidRDefault="00A90279" w14:paraId="74AC3140" w14:textId="77777777">
      <w:r>
        <w:t>Exposure of a service refers to the process of making a Kubernetes/OpenShift Service reachable beyond its default internal scope.</w:t>
      </w:r>
    </w:p>
    <w:p w:rsidR="00A90279" w:rsidP="00A90279" w:rsidRDefault="00A90279" w14:paraId="0CEA4ECD" w14:textId="77777777">
      <w:r>
        <w:t xml:space="preserve">By default, a Service in Kubernetes/OpenShift (type: </w:t>
      </w:r>
      <w:proofErr w:type="spellStart"/>
      <w:r>
        <w:t>ClusterIP</w:t>
      </w:r>
      <w:proofErr w:type="spellEnd"/>
      <w:r>
        <w:t>) is internal only and can be accessed only from inside the cluster.</w:t>
      </w:r>
    </w:p>
    <w:p w:rsidR="00A90279" w:rsidP="00A90279" w:rsidRDefault="00A90279" w14:paraId="13DDCD57" w14:textId="77777777">
      <w:r>
        <w:t>Exposing a service means changing how and where the service can be accessed, which may include:</w:t>
      </w:r>
    </w:p>
    <w:p w:rsidR="00A90279" w:rsidP="00A90279" w:rsidRDefault="00A90279" w14:paraId="3F1B454B" w14:textId="77777777"/>
    <w:p w:rsidR="00A90279" w:rsidP="00A90279" w:rsidRDefault="00A90279" w14:paraId="143E1B0D" w14:textId="77777777">
      <w:pPr>
        <w:pStyle w:val="ListParagraph"/>
        <w:numPr>
          <w:ilvl w:val="0"/>
          <w:numId w:val="173"/>
        </w:numPr>
      </w:pPr>
      <w:r>
        <w:t>Exposing it inside the cluster only (</w:t>
      </w:r>
      <w:proofErr w:type="spellStart"/>
      <w:r>
        <w:t>ClusterIP</w:t>
      </w:r>
      <w:proofErr w:type="spellEnd"/>
      <w:r>
        <w:t>)</w:t>
      </w:r>
    </w:p>
    <w:p w:rsidR="00A90279" w:rsidP="00A90279" w:rsidRDefault="00A90279" w14:paraId="2DA07C2B" w14:textId="77777777">
      <w:pPr>
        <w:pStyle w:val="ListParagraph"/>
        <w:numPr>
          <w:ilvl w:val="0"/>
          <w:numId w:val="173"/>
        </w:numPr>
      </w:pPr>
      <w:r>
        <w:t>Exposing it to other networks or external clients (</w:t>
      </w:r>
      <w:proofErr w:type="spellStart"/>
      <w:r>
        <w:t>NodePort</w:t>
      </w:r>
      <w:proofErr w:type="spellEnd"/>
      <w:r>
        <w:t>, LoadBalancer)</w:t>
      </w:r>
    </w:p>
    <w:p w:rsidRPr="00A90279" w:rsidR="00A90279" w:rsidP="00A90279" w:rsidRDefault="00A90279" w14:paraId="58FA6B22" w14:textId="00C84B2D">
      <w:pPr>
        <w:pStyle w:val="ListParagraph"/>
        <w:numPr>
          <w:ilvl w:val="0"/>
          <w:numId w:val="173"/>
        </w:numPr>
      </w:pPr>
      <w:r>
        <w:t>Exposing it via HTTP/HTTPS externally (Route or Ingress)</w:t>
      </w:r>
    </w:p>
    <w:p w:rsidR="00BD5B40" w:rsidP="00BD5B40" w:rsidRDefault="00BD5B40" w14:paraId="459C0DAE" w14:textId="55BC7CB2">
      <w:pPr>
        <w:pStyle w:val="Heading4"/>
      </w:pPr>
      <w:r>
        <w:t>Ingress</w:t>
      </w:r>
    </w:p>
    <w:p w:rsidR="00BD5B40" w:rsidP="00BD5B40" w:rsidRDefault="00BD5B40" w14:paraId="1EF2C798" w14:textId="77777777">
      <w:pPr>
        <w:spacing w:line="300" w:lineRule="atLeast"/>
        <w:rPr>
          <w:rFonts w:eastAsia="Times New Roman" w:cs="Arial"/>
          <w:szCs w:val="20"/>
          <w:lang w:val="en-IN" w:eastAsia="en-IN"/>
        </w:rPr>
      </w:pPr>
      <w:r w:rsidRPr="00BC7CB1">
        <w:rPr>
          <w:rFonts w:eastAsia="Times New Roman" w:cs="Arial"/>
          <w:szCs w:val="20"/>
          <w:lang w:val="en-IN" w:eastAsia="en-IN"/>
        </w:rPr>
        <w:t xml:space="preserve">Ingress is a Kubernetes API object that exposes HTTP(S) routes from outside the cluster to Services inside the cluster. It relies on an Ingress Controller to </w:t>
      </w:r>
      <w:proofErr w:type="spellStart"/>
      <w:r w:rsidRPr="00BC7CB1">
        <w:rPr>
          <w:rFonts w:eastAsia="Times New Roman" w:cs="Arial"/>
          <w:szCs w:val="20"/>
          <w:lang w:val="en-IN" w:eastAsia="en-IN"/>
        </w:rPr>
        <w:t>fulfill</w:t>
      </w:r>
      <w:proofErr w:type="spellEnd"/>
      <w:r w:rsidRPr="00BC7CB1">
        <w:rPr>
          <w:rFonts w:eastAsia="Times New Roman" w:cs="Arial"/>
          <w:szCs w:val="20"/>
          <w:lang w:val="en-IN" w:eastAsia="en-IN"/>
        </w:rPr>
        <w:t xml:space="preserve"> these routes.</w:t>
      </w:r>
    </w:p>
    <w:p w:rsidR="00BD5B40" w:rsidP="00BD5B40" w:rsidRDefault="00BD5B40" w14:paraId="62DFD654" w14:textId="77777777">
      <w:pPr>
        <w:spacing w:line="300" w:lineRule="atLeast"/>
        <w:rPr>
          <w:rFonts w:eastAsia="Times New Roman" w:cs="Arial"/>
          <w:szCs w:val="20"/>
          <w:lang w:val="en-IN" w:eastAsia="en-IN"/>
        </w:rPr>
      </w:pPr>
    </w:p>
    <w:p w:rsidR="00BD5B40" w:rsidP="00BD5B40" w:rsidRDefault="00BD5B40" w14:paraId="402E32A0" w14:textId="77777777">
      <w:pPr>
        <w:spacing w:line="300" w:lineRule="atLeast"/>
        <w:rPr>
          <w:rFonts w:eastAsia="Times New Roman" w:cs="Arial"/>
          <w:szCs w:val="20"/>
          <w:lang w:val="en-IN" w:eastAsia="en-IN"/>
        </w:rPr>
      </w:pPr>
      <w:r>
        <w:rPr>
          <w:rFonts w:eastAsia="Times New Roman" w:cs="Arial"/>
          <w:szCs w:val="20"/>
          <w:lang w:val="en-IN" w:eastAsia="en-IN"/>
        </w:rPr>
        <w:t xml:space="preserve">Below is how the traffic flows </w:t>
      </w:r>
    </w:p>
    <w:p w:rsidR="00BD5B40" w:rsidP="00BD5B40" w:rsidRDefault="00BD5B40" w14:paraId="4759035C" w14:textId="77777777">
      <w:pPr>
        <w:spacing w:line="300" w:lineRule="atLeast"/>
        <w:rPr>
          <w:rFonts w:eastAsia="Times New Roman" w:cs="Arial"/>
          <w:szCs w:val="20"/>
          <w:lang w:val="en-IN" w:eastAsia="en-IN"/>
        </w:rPr>
      </w:pPr>
    </w:p>
    <w:p w:rsidRPr="00BC7CB1" w:rsidR="00BD5B40" w:rsidP="00BD5B40" w:rsidRDefault="00BD5B40" w14:paraId="3CE2B517" w14:textId="77777777">
      <w:pPr>
        <w:spacing w:line="300" w:lineRule="atLeast"/>
        <w:rPr>
          <w:rFonts w:eastAsia="Times New Roman" w:cs="Arial"/>
          <w:szCs w:val="20"/>
          <w:lang w:val="en-IN" w:eastAsia="en-IN"/>
        </w:rPr>
      </w:pPr>
      <w:r w:rsidRPr="00BC7CB1">
        <w:rPr>
          <w:rFonts w:eastAsia="Times New Roman" w:cs="Arial"/>
          <w:szCs w:val="20"/>
          <w:lang w:val="en-IN" w:eastAsia="en-IN"/>
        </w:rPr>
        <w:t>[Client] → [External LB / DNS] → [Ingress Controller / Router pods] → [Service] → [Pods]</w:t>
      </w:r>
    </w:p>
    <w:p w:rsidR="00BD5B40" w:rsidP="00BD5B40" w:rsidRDefault="00BD5B40" w14:paraId="604A16EF" w14:textId="77777777">
      <w:pPr>
        <w:spacing w:line="300" w:lineRule="atLeast"/>
        <w:rPr>
          <w:rFonts w:eastAsia="Times New Roman" w:cs="Arial"/>
          <w:szCs w:val="20"/>
          <w:lang w:val="en-IN" w:eastAsia="en-IN"/>
        </w:rPr>
      </w:pPr>
    </w:p>
    <w:p w:rsidR="00BD5B40" w:rsidP="00BD5B40" w:rsidRDefault="00BD5B40" w14:paraId="155EB807" w14:textId="77777777">
      <w:pPr>
        <w:spacing w:line="300" w:lineRule="atLeast"/>
        <w:rPr>
          <w:rFonts w:eastAsia="Times New Roman" w:cs="Arial"/>
          <w:szCs w:val="20"/>
          <w:lang w:val="en-IN" w:eastAsia="en-IN"/>
        </w:rPr>
      </w:pPr>
      <w:r w:rsidRPr="00BC7CB1">
        <w:rPr>
          <w:rFonts w:eastAsia="Times New Roman" w:cs="Arial"/>
          <w:szCs w:val="20"/>
          <w:lang w:val="en-IN" w:eastAsia="en-IN"/>
        </w:rPr>
        <w:t xml:space="preserve">In OpenShift, Ingress is enabled by the Ingress Operator, which deploys and manages </w:t>
      </w:r>
      <w:proofErr w:type="spellStart"/>
      <w:r w:rsidRPr="00BC7CB1">
        <w:rPr>
          <w:rFonts w:eastAsia="Times New Roman" w:cs="Arial"/>
          <w:szCs w:val="20"/>
          <w:lang w:val="en-IN" w:eastAsia="en-IN"/>
        </w:rPr>
        <w:t>HAProxy</w:t>
      </w:r>
      <w:proofErr w:type="spellEnd"/>
      <w:r w:rsidRPr="00BC7CB1">
        <w:rPr>
          <w:rFonts w:ascii="Cambria Math" w:hAnsi="Cambria Math" w:eastAsia="Times New Roman" w:cs="Cambria Math"/>
          <w:szCs w:val="20"/>
          <w:lang w:val="en-IN" w:eastAsia="en-IN"/>
        </w:rPr>
        <w:t>‑</w:t>
      </w:r>
      <w:r w:rsidRPr="00BC7CB1">
        <w:rPr>
          <w:rFonts w:eastAsia="Times New Roman" w:cs="Arial"/>
          <w:szCs w:val="20"/>
          <w:lang w:val="en-IN" w:eastAsia="en-IN"/>
        </w:rPr>
        <w:t xml:space="preserve">based </w:t>
      </w:r>
      <w:proofErr w:type="spellStart"/>
      <w:r w:rsidRPr="00BC7CB1">
        <w:rPr>
          <w:rFonts w:eastAsia="Times New Roman" w:cs="Arial"/>
          <w:szCs w:val="20"/>
          <w:lang w:val="en-IN" w:eastAsia="en-IN"/>
        </w:rPr>
        <w:t>IngressControllers</w:t>
      </w:r>
      <w:proofErr w:type="spellEnd"/>
      <w:r w:rsidRPr="00BC7CB1">
        <w:rPr>
          <w:rFonts w:eastAsia="Times New Roman" w:cs="Arial"/>
          <w:szCs w:val="20"/>
          <w:lang w:val="en-IN" w:eastAsia="en-IN"/>
        </w:rPr>
        <w:t xml:space="preserve"> that expose internal services externally.</w:t>
      </w:r>
      <w:r>
        <w:rPr>
          <w:rFonts w:eastAsia="Times New Roman" w:cs="Arial"/>
          <w:szCs w:val="20"/>
          <w:lang w:val="en-IN" w:eastAsia="en-IN"/>
        </w:rPr>
        <w:t xml:space="preserve"> </w:t>
      </w:r>
      <w:r w:rsidRPr="00BC7CB1">
        <w:rPr>
          <w:rFonts w:eastAsia="Times New Roman" w:cs="Arial"/>
          <w:szCs w:val="20"/>
          <w:lang w:val="en-IN" w:eastAsia="en-IN"/>
        </w:rPr>
        <w:t>OpenShift supports both Kubernetes Ingress and OpenShift Routes, and the Ingress Operator handles the routing layer.</w:t>
      </w:r>
    </w:p>
    <w:p w:rsidR="00BD5B40" w:rsidP="00BD5B40" w:rsidRDefault="00BD5B40" w14:paraId="6DC698EA" w14:textId="77777777">
      <w:pPr>
        <w:spacing w:line="300" w:lineRule="atLeast"/>
        <w:rPr>
          <w:rFonts w:eastAsia="Times New Roman" w:cs="Arial"/>
          <w:szCs w:val="20"/>
          <w:lang w:val="en-IN" w:eastAsia="en-IN"/>
        </w:rPr>
      </w:pPr>
    </w:p>
    <w:p w:rsidR="00BD5B40" w:rsidP="00BD5B40" w:rsidRDefault="00BD5B40" w14:paraId="76E547EF" w14:textId="77777777">
      <w:pPr>
        <w:spacing w:line="300" w:lineRule="atLeast"/>
        <w:rPr>
          <w:rFonts w:eastAsia="Times New Roman" w:cs="Arial"/>
          <w:szCs w:val="20"/>
          <w:lang w:val="en-IN" w:eastAsia="en-IN"/>
        </w:rPr>
      </w:pPr>
    </w:p>
    <w:p w:rsidR="00BD5B40" w:rsidP="00BD5B40" w:rsidRDefault="00BD5B40" w14:paraId="550590A3" w14:textId="77777777">
      <w:pPr>
        <w:spacing w:line="300" w:lineRule="atLeast"/>
        <w:rPr>
          <w:rFonts w:eastAsia="Times New Roman" w:cs="Arial"/>
          <w:szCs w:val="20"/>
          <w:lang w:val="en-IN" w:eastAsia="en-IN"/>
        </w:rPr>
      </w:pPr>
    </w:p>
    <w:p w:rsidRPr="00BC7CB1" w:rsidR="00BD5B40" w:rsidP="00BD5B40" w:rsidRDefault="00BD5B40" w14:paraId="518A9DF2" w14:textId="77777777">
      <w:pPr>
        <w:spacing w:line="300" w:lineRule="atLeast"/>
        <w:rPr>
          <w:rFonts w:eastAsia="Times New Roman" w:cs="Arial"/>
          <w:szCs w:val="20"/>
          <w:lang w:val="en-IN" w:eastAsia="en-IN"/>
        </w:rPr>
      </w:pPr>
      <w:r w:rsidRPr="00BC7CB1">
        <w:rPr>
          <w:rFonts w:eastAsia="Times New Roman" w:cs="Arial"/>
          <w:szCs w:val="20"/>
          <w:lang w:val="en-IN" w:eastAsia="en-IN"/>
        </w:rPr>
        <w:t xml:space="preserve">The </w:t>
      </w:r>
      <w:proofErr w:type="spellStart"/>
      <w:r w:rsidRPr="00BC7CB1">
        <w:rPr>
          <w:rFonts w:eastAsia="Times New Roman" w:cs="Arial"/>
          <w:szCs w:val="20"/>
          <w:lang w:val="en-IN" w:eastAsia="en-IN"/>
        </w:rPr>
        <w:t>IngressController</w:t>
      </w:r>
      <w:proofErr w:type="spellEnd"/>
      <w:r w:rsidRPr="00BC7CB1">
        <w:rPr>
          <w:rFonts w:eastAsia="Times New Roman" w:cs="Arial"/>
          <w:szCs w:val="20"/>
          <w:lang w:val="en-IN" w:eastAsia="en-IN"/>
        </w:rPr>
        <w:t xml:space="preserve"> handles:</w:t>
      </w:r>
    </w:p>
    <w:p w:rsidRPr="00BC7CB1" w:rsidR="00BD5B40" w:rsidP="00BD5B40" w:rsidRDefault="00BD5B40" w14:paraId="4DDA39DC" w14:textId="77777777">
      <w:pPr>
        <w:numPr>
          <w:ilvl w:val="0"/>
          <w:numId w:val="170"/>
        </w:numPr>
        <w:spacing w:line="300" w:lineRule="atLeast"/>
        <w:rPr>
          <w:rFonts w:eastAsia="Times New Roman" w:cs="Arial"/>
          <w:szCs w:val="20"/>
          <w:lang w:val="en-IN" w:eastAsia="en-IN"/>
        </w:rPr>
      </w:pPr>
      <w:r w:rsidRPr="00BC7CB1">
        <w:rPr>
          <w:rFonts w:eastAsia="Times New Roman" w:cs="Arial"/>
          <w:szCs w:val="20"/>
          <w:lang w:val="en-IN" w:eastAsia="en-IN"/>
        </w:rPr>
        <w:t>HTTP/HTTPS routing</w:t>
      </w:r>
    </w:p>
    <w:p w:rsidRPr="00BC7CB1" w:rsidR="00BD5B40" w:rsidP="00BD5B40" w:rsidRDefault="00BD5B40" w14:paraId="47EA8ACF" w14:textId="77777777">
      <w:pPr>
        <w:numPr>
          <w:ilvl w:val="0"/>
          <w:numId w:val="170"/>
        </w:numPr>
        <w:spacing w:line="300" w:lineRule="atLeast"/>
        <w:rPr>
          <w:rFonts w:eastAsia="Times New Roman" w:cs="Arial"/>
          <w:szCs w:val="20"/>
          <w:lang w:val="en-IN" w:eastAsia="en-IN"/>
        </w:rPr>
      </w:pPr>
      <w:r w:rsidRPr="00BC7CB1">
        <w:rPr>
          <w:rFonts w:eastAsia="Times New Roman" w:cs="Arial"/>
          <w:szCs w:val="20"/>
          <w:lang w:val="en-IN" w:eastAsia="en-IN"/>
        </w:rPr>
        <w:t>TLS termination</w:t>
      </w:r>
    </w:p>
    <w:p w:rsidRPr="00BC7CB1" w:rsidR="00BD5B40" w:rsidP="00BD5B40" w:rsidRDefault="00BD5B40" w14:paraId="0BDBF188" w14:textId="77777777">
      <w:pPr>
        <w:numPr>
          <w:ilvl w:val="0"/>
          <w:numId w:val="170"/>
        </w:numPr>
        <w:spacing w:line="300" w:lineRule="atLeast"/>
        <w:rPr>
          <w:rFonts w:eastAsia="Times New Roman" w:cs="Arial"/>
          <w:szCs w:val="20"/>
          <w:lang w:val="en-IN" w:eastAsia="en-IN"/>
        </w:rPr>
      </w:pPr>
      <w:r w:rsidRPr="00BC7CB1">
        <w:rPr>
          <w:rFonts w:eastAsia="Times New Roman" w:cs="Arial"/>
          <w:szCs w:val="20"/>
          <w:lang w:val="en-IN" w:eastAsia="en-IN"/>
        </w:rPr>
        <w:t>Path/Host routing</w:t>
      </w:r>
    </w:p>
    <w:p w:rsidR="00BD5B40" w:rsidP="00BD5B40" w:rsidRDefault="00BD5B40" w14:paraId="0FCDA914" w14:textId="77777777">
      <w:pPr>
        <w:spacing w:line="300" w:lineRule="atLeast"/>
        <w:rPr>
          <w:rFonts w:eastAsia="Times New Roman" w:cs="Arial"/>
          <w:szCs w:val="20"/>
          <w:lang w:val="en-IN" w:eastAsia="en-IN"/>
        </w:rPr>
      </w:pPr>
    </w:p>
    <w:p w:rsidR="00BD5B40" w:rsidP="00BD5B40" w:rsidRDefault="00BD5B40" w14:paraId="5FDC205B" w14:textId="77777777">
      <w:pPr>
        <w:spacing w:line="300" w:lineRule="atLeast"/>
        <w:rPr>
          <w:rFonts w:eastAsia="Times New Roman" w:cs="Arial"/>
          <w:szCs w:val="20"/>
          <w:lang w:val="en-IN" w:eastAsia="en-IN"/>
        </w:rPr>
      </w:pPr>
      <w:r>
        <w:rPr>
          <w:rFonts w:eastAsia="Times New Roman" w:cs="Arial"/>
          <w:szCs w:val="20"/>
          <w:lang w:val="en-IN" w:eastAsia="en-IN"/>
        </w:rPr>
        <w:t>Configuration of Ingress Controller:-</w:t>
      </w:r>
    </w:p>
    <w:p w:rsidR="00BD5B40" w:rsidP="00BD5B40" w:rsidRDefault="00BD5B40" w14:paraId="1AD236D3" w14:textId="77777777">
      <w:pPr>
        <w:pStyle w:val="ListParagraph"/>
        <w:numPr>
          <w:ilvl w:val="0"/>
          <w:numId w:val="171"/>
        </w:numPr>
        <w:spacing w:line="300" w:lineRule="atLeast"/>
        <w:rPr>
          <w:rFonts w:eastAsia="Times New Roman" w:cs="Arial"/>
          <w:szCs w:val="20"/>
          <w:lang w:val="en-IN" w:eastAsia="en-IN"/>
        </w:rPr>
      </w:pPr>
      <w:r>
        <w:rPr>
          <w:rFonts w:eastAsia="Times New Roman" w:cs="Arial"/>
          <w:szCs w:val="20"/>
          <w:lang w:val="en-IN" w:eastAsia="en-IN"/>
        </w:rPr>
        <w:t>Exposure using a OpenShift Route</w:t>
      </w:r>
    </w:p>
    <w:p w:rsidR="00BD5B40" w:rsidP="00BD5B40" w:rsidRDefault="00BD5B40" w14:paraId="0D8E087C" w14:textId="77777777">
      <w:pPr>
        <w:spacing w:line="300" w:lineRule="atLeast"/>
        <w:rPr>
          <w:rFonts w:eastAsia="Times New Roman" w:cs="Arial"/>
          <w:szCs w:val="20"/>
          <w:lang w:val="en-IN" w:eastAsia="en-IN"/>
        </w:rPr>
      </w:pPr>
    </w:p>
    <w:p w:rsidRPr="00BC7CB1" w:rsidR="00BD5B40" w:rsidP="00BD5B40" w:rsidRDefault="00BD5B40" w14:paraId="1CE829A2" w14:textId="77777777">
      <w:pPr>
        <w:rPr>
          <w:lang w:val="en-IN"/>
        </w:rPr>
      </w:pPr>
      <w:proofErr w:type="spellStart"/>
      <w:r w:rsidRPr="00BC7CB1">
        <w:rPr>
          <w:lang w:val="en-IN"/>
        </w:rPr>
        <w:t>apiVersion</w:t>
      </w:r>
      <w:proofErr w:type="spellEnd"/>
      <w:r w:rsidRPr="00BC7CB1">
        <w:rPr>
          <w:lang w:val="en-IN"/>
        </w:rPr>
        <w:t>: route.openshift.io/v1</w:t>
      </w:r>
    </w:p>
    <w:p w:rsidRPr="00BC7CB1" w:rsidR="00BD5B40" w:rsidP="00BD5B40" w:rsidRDefault="00BD5B40" w14:paraId="1191E241" w14:textId="77777777">
      <w:pPr>
        <w:rPr>
          <w:lang w:val="en-IN"/>
        </w:rPr>
      </w:pPr>
      <w:r w:rsidRPr="00BC7CB1">
        <w:rPr>
          <w:lang w:val="en-IN"/>
        </w:rPr>
        <w:t>kind: Route</w:t>
      </w:r>
    </w:p>
    <w:p w:rsidRPr="00BC7CB1" w:rsidR="00BD5B40" w:rsidP="00BD5B40" w:rsidRDefault="00BD5B40" w14:paraId="24A18625" w14:textId="77777777">
      <w:pPr>
        <w:rPr>
          <w:lang w:val="en-IN"/>
        </w:rPr>
      </w:pPr>
      <w:r w:rsidRPr="00BC7CB1">
        <w:rPr>
          <w:lang w:val="en-IN"/>
        </w:rPr>
        <w:t>metadata:</w:t>
      </w:r>
    </w:p>
    <w:p w:rsidRPr="00BC7CB1" w:rsidR="00BD5B40" w:rsidP="00BD5B40" w:rsidRDefault="00BD5B40" w14:paraId="63A40B90" w14:textId="77777777">
      <w:pPr>
        <w:rPr>
          <w:lang w:val="en-IN"/>
        </w:rPr>
      </w:pPr>
      <w:r w:rsidRPr="00BC7CB1">
        <w:rPr>
          <w:lang w:val="en-IN"/>
        </w:rPr>
        <w:t xml:space="preserve">  name: </w:t>
      </w:r>
      <w:proofErr w:type="spellStart"/>
      <w:r w:rsidRPr="00BC7CB1">
        <w:rPr>
          <w:lang w:val="en-IN"/>
        </w:rPr>
        <w:t>myapp</w:t>
      </w:r>
      <w:proofErr w:type="spellEnd"/>
    </w:p>
    <w:p w:rsidRPr="00BC7CB1" w:rsidR="00BD5B40" w:rsidP="00BD5B40" w:rsidRDefault="00BD5B40" w14:paraId="275C7027" w14:textId="77777777">
      <w:pPr>
        <w:rPr>
          <w:lang w:val="en-IN"/>
        </w:rPr>
      </w:pPr>
      <w:r w:rsidRPr="00BC7CB1">
        <w:rPr>
          <w:lang w:val="en-IN"/>
        </w:rPr>
        <w:t>spec:</w:t>
      </w:r>
    </w:p>
    <w:p w:rsidRPr="00BC7CB1" w:rsidR="00BD5B40" w:rsidP="00BD5B40" w:rsidRDefault="00BD5B40" w14:paraId="20473DAB" w14:textId="77777777">
      <w:pPr>
        <w:rPr>
          <w:lang w:val="en-IN"/>
        </w:rPr>
      </w:pPr>
      <w:r w:rsidRPr="00BC7CB1">
        <w:rPr>
          <w:lang w:val="en-IN"/>
        </w:rPr>
        <w:t xml:space="preserve">  host: myapp.apps.example.com</w:t>
      </w:r>
    </w:p>
    <w:p w:rsidRPr="00BC7CB1" w:rsidR="00BD5B40" w:rsidP="00BD5B40" w:rsidRDefault="00BD5B40" w14:paraId="6815971F" w14:textId="77777777">
      <w:pPr>
        <w:rPr>
          <w:lang w:val="en-IN"/>
        </w:rPr>
      </w:pPr>
      <w:r w:rsidRPr="00BC7CB1">
        <w:rPr>
          <w:lang w:val="en-IN"/>
        </w:rPr>
        <w:t xml:space="preserve">  to:</w:t>
      </w:r>
    </w:p>
    <w:p w:rsidRPr="00BC7CB1" w:rsidR="00BD5B40" w:rsidP="00BD5B40" w:rsidRDefault="00BD5B40" w14:paraId="1F535D7A" w14:textId="77777777">
      <w:pPr>
        <w:rPr>
          <w:lang w:val="en-IN"/>
        </w:rPr>
      </w:pPr>
      <w:r w:rsidRPr="00BC7CB1">
        <w:rPr>
          <w:lang w:val="en-IN"/>
        </w:rPr>
        <w:t xml:space="preserve">    kind: Service</w:t>
      </w:r>
    </w:p>
    <w:p w:rsidRPr="00BC7CB1" w:rsidR="00BD5B40" w:rsidP="00BD5B40" w:rsidRDefault="00BD5B40" w14:paraId="5C35C34C" w14:textId="77777777">
      <w:pPr>
        <w:rPr>
          <w:lang w:val="en-IN"/>
        </w:rPr>
      </w:pPr>
      <w:r w:rsidRPr="00BC7CB1">
        <w:rPr>
          <w:lang w:val="en-IN"/>
        </w:rPr>
        <w:t xml:space="preserve">    name: </w:t>
      </w:r>
      <w:proofErr w:type="spellStart"/>
      <w:r w:rsidRPr="00BC7CB1">
        <w:rPr>
          <w:lang w:val="en-IN"/>
        </w:rPr>
        <w:t>myapp</w:t>
      </w:r>
      <w:proofErr w:type="spellEnd"/>
      <w:r w:rsidRPr="00BC7CB1">
        <w:rPr>
          <w:lang w:val="en-IN"/>
        </w:rPr>
        <w:t>-svc</w:t>
      </w:r>
    </w:p>
    <w:p w:rsidRPr="00BC7CB1" w:rsidR="00BD5B40" w:rsidP="00BD5B40" w:rsidRDefault="00BD5B40" w14:paraId="15921A5F" w14:textId="77777777">
      <w:pPr>
        <w:rPr>
          <w:lang w:val="en-IN"/>
        </w:rPr>
      </w:pPr>
      <w:r w:rsidRPr="00BC7CB1">
        <w:rPr>
          <w:lang w:val="en-IN"/>
        </w:rPr>
        <w:t xml:space="preserve">  tls:</w:t>
      </w:r>
    </w:p>
    <w:p w:rsidR="00BD5B40" w:rsidP="00BD5B40" w:rsidRDefault="00BD5B40" w14:paraId="210A673C" w14:textId="77777777">
      <w:pPr>
        <w:rPr>
          <w:lang w:val="en-IN"/>
        </w:rPr>
      </w:pPr>
      <w:r w:rsidRPr="00BC7CB1">
        <w:rPr>
          <w:lang w:val="en-IN"/>
        </w:rPr>
        <w:t xml:space="preserve">    termination: edge</w:t>
      </w:r>
    </w:p>
    <w:p w:rsidR="00FF04BB" w:rsidP="00BD5B40" w:rsidRDefault="00FF04BB" w14:paraId="5CBE784F" w14:textId="1E031AFD">
      <w:pPr>
        <w:rPr>
          <w:lang w:val="en-IN"/>
        </w:rPr>
      </w:pPr>
      <w:r>
        <w:rPr>
          <w:lang w:val="en-IN"/>
        </w:rPr>
        <w:t xml:space="preserve">    certificate: | -</w:t>
      </w:r>
    </w:p>
    <w:p w:rsidR="00FF04BB" w:rsidP="00FF04BB" w:rsidRDefault="00CE752E" w14:paraId="49F6053B" w14:textId="44E73076">
      <w:pPr>
        <w:rPr>
          <w:lang w:val="en-IN"/>
        </w:rPr>
      </w:pPr>
      <w:r>
        <w:rPr>
          <w:lang w:val="en-IN"/>
        </w:rPr>
        <w:t xml:space="preserve">    Key: | -</w:t>
      </w:r>
    </w:p>
    <w:p w:rsidR="00CE752E" w:rsidP="00FF04BB" w:rsidRDefault="00CE752E" w14:paraId="4FDC1EDF" w14:textId="0A90645C">
      <w:pPr>
        <w:rPr>
          <w:lang w:val="en-IN"/>
        </w:rPr>
      </w:pPr>
      <w:r>
        <w:rPr>
          <w:lang w:val="en-IN"/>
        </w:rPr>
        <w:t xml:space="preserve">    </w:t>
      </w:r>
      <w:proofErr w:type="spellStart"/>
      <w:r>
        <w:rPr>
          <w:lang w:val="en-IN"/>
        </w:rPr>
        <w:t>caCertificate</w:t>
      </w:r>
      <w:proofErr w:type="spellEnd"/>
      <w:r>
        <w:rPr>
          <w:lang w:val="en-IN"/>
        </w:rPr>
        <w:t>: | -</w:t>
      </w:r>
    </w:p>
    <w:p w:rsidR="00A9297D" w:rsidP="00FF04BB" w:rsidRDefault="00A9297D" w14:paraId="055AB6A4" w14:textId="77777777">
      <w:pPr>
        <w:rPr>
          <w:lang w:val="en-IN"/>
        </w:rPr>
      </w:pPr>
    </w:p>
    <w:p w:rsidR="00A9297D" w:rsidP="00FF04BB" w:rsidRDefault="00A9297D" w14:paraId="766FDF1E" w14:textId="05B13E0D">
      <w:pPr>
        <w:rPr>
          <w:lang w:val="en-IN"/>
        </w:rPr>
      </w:pPr>
      <w:r>
        <w:rPr>
          <w:lang w:val="en-IN"/>
        </w:rPr>
        <w:t>Or we can use below command to create a route to expose a service</w:t>
      </w:r>
    </w:p>
    <w:p w:rsidR="00A9297D" w:rsidP="00FF04BB" w:rsidRDefault="00A9297D" w14:paraId="323C63B7" w14:textId="77777777">
      <w:pPr>
        <w:rPr>
          <w:lang w:val="en-IN"/>
        </w:rPr>
      </w:pPr>
    </w:p>
    <w:p w:rsidRPr="00A9297D" w:rsidR="00A9297D" w:rsidP="00A9297D" w:rsidRDefault="00A9297D" w14:paraId="1B6648FD" w14:textId="77777777">
      <w:pPr>
        <w:rPr>
          <w:i/>
          <w:iCs/>
          <w:lang w:val="en-IN"/>
        </w:rPr>
      </w:pPr>
      <w:proofErr w:type="spellStart"/>
      <w:r w:rsidRPr="00A9297D">
        <w:rPr>
          <w:i/>
          <w:iCs/>
          <w:lang w:val="en-IN"/>
        </w:rPr>
        <w:t>oc</w:t>
      </w:r>
      <w:proofErr w:type="spellEnd"/>
      <w:r w:rsidRPr="00A9297D">
        <w:rPr>
          <w:i/>
          <w:iCs/>
          <w:lang w:val="en-IN"/>
        </w:rPr>
        <w:t xml:space="preserve"> create route edge --service=</w:t>
      </w:r>
      <w:proofErr w:type="spellStart"/>
      <w:r w:rsidRPr="00A9297D">
        <w:rPr>
          <w:i/>
          <w:iCs/>
          <w:lang w:val="en-IN"/>
        </w:rPr>
        <w:t>appnginx</w:t>
      </w:r>
      <w:proofErr w:type="spellEnd"/>
      <w:r w:rsidRPr="00A9297D">
        <w:rPr>
          <w:i/>
          <w:iCs/>
          <w:lang w:val="en-IN"/>
        </w:rPr>
        <w:t xml:space="preserve"> --cert=/root/certs/ocp4test.crt --key=/root/certs/ocp4test.key --hostname=appnginx.apps.ocp4test.ad.diebold.com</w:t>
      </w:r>
    </w:p>
    <w:p w:rsidRPr="00FF04BB" w:rsidR="00A9297D" w:rsidP="00A9297D" w:rsidRDefault="00A9297D" w14:paraId="5665C70C" w14:textId="3E0ACFE0">
      <w:pPr>
        <w:rPr>
          <w:lang w:val="en-IN"/>
        </w:rPr>
      </w:pPr>
      <w:r w:rsidRPr="00A9297D">
        <w:rPr>
          <w:lang w:val="en-IN"/>
        </w:rPr>
        <w:t> </w:t>
      </w:r>
    </w:p>
    <w:p w:rsidR="00BD5B40" w:rsidP="00BD5B40" w:rsidRDefault="00BD5B40" w14:paraId="27272F88" w14:textId="412631A9">
      <w:pPr>
        <w:rPr>
          <w:lang w:val="en-IN"/>
        </w:rPr>
      </w:pPr>
    </w:p>
    <w:p w:rsidR="00BD5B40" w:rsidP="00BD5B40" w:rsidRDefault="00BD5B40" w14:paraId="255739DE" w14:textId="77777777">
      <w:pPr>
        <w:pStyle w:val="ListParagraph"/>
        <w:numPr>
          <w:ilvl w:val="0"/>
          <w:numId w:val="171"/>
        </w:numPr>
        <w:rPr>
          <w:lang w:val="en-IN"/>
        </w:rPr>
      </w:pPr>
      <w:r w:rsidRPr="00BC7CB1">
        <w:rPr>
          <w:lang w:val="en-IN"/>
        </w:rPr>
        <w:t xml:space="preserve">Exposure using a Ingress:- </w:t>
      </w:r>
      <w:proofErr w:type="spellStart"/>
      <w:r w:rsidRPr="00BC7CB1">
        <w:rPr>
          <w:lang w:val="en-IN"/>
        </w:rPr>
        <w:t>Openshift</w:t>
      </w:r>
      <w:proofErr w:type="spellEnd"/>
      <w:r w:rsidRPr="00BC7CB1">
        <w:rPr>
          <w:lang w:val="en-IN"/>
        </w:rPr>
        <w:t xml:space="preserve"> auto create a route.</w:t>
      </w:r>
    </w:p>
    <w:p w:rsidR="00BD5B40" w:rsidP="00BD5B40" w:rsidRDefault="00BD5B40" w14:paraId="1E53BBBD" w14:textId="77777777">
      <w:pPr>
        <w:rPr>
          <w:lang w:val="en-IN"/>
        </w:rPr>
      </w:pPr>
    </w:p>
    <w:p w:rsidR="00BD5B40" w:rsidP="00BD5B40" w:rsidRDefault="00BD5B40" w14:paraId="0D55FD15" w14:textId="77777777">
      <w:pPr>
        <w:rPr>
          <w:lang w:val="en-IN"/>
        </w:rPr>
      </w:pPr>
    </w:p>
    <w:p w:rsidRPr="00BC7CB1" w:rsidR="00BD5B40" w:rsidP="00BD5B40" w:rsidRDefault="00BD5B40" w14:paraId="36DAC3AE" w14:textId="77777777">
      <w:pPr>
        <w:rPr>
          <w:lang w:val="en-IN"/>
        </w:rPr>
      </w:pPr>
      <w:proofErr w:type="spellStart"/>
      <w:r w:rsidRPr="00BC7CB1">
        <w:rPr>
          <w:lang w:val="en-IN"/>
        </w:rPr>
        <w:t>apiVersion</w:t>
      </w:r>
      <w:proofErr w:type="spellEnd"/>
      <w:r w:rsidRPr="00BC7CB1">
        <w:rPr>
          <w:lang w:val="en-IN"/>
        </w:rPr>
        <w:t>: networking.k8s.io/v1</w:t>
      </w:r>
    </w:p>
    <w:p w:rsidRPr="00BC7CB1" w:rsidR="00BD5B40" w:rsidP="00BD5B40" w:rsidRDefault="00BD5B40" w14:paraId="0191B4C5" w14:textId="77777777">
      <w:pPr>
        <w:rPr>
          <w:lang w:val="en-IN"/>
        </w:rPr>
      </w:pPr>
      <w:r w:rsidRPr="00BC7CB1">
        <w:rPr>
          <w:lang w:val="en-IN"/>
        </w:rPr>
        <w:t>kind: Ingress</w:t>
      </w:r>
    </w:p>
    <w:p w:rsidRPr="00BC7CB1" w:rsidR="00BD5B40" w:rsidP="00BD5B40" w:rsidRDefault="00BD5B40" w14:paraId="4DD092C7" w14:textId="77777777">
      <w:pPr>
        <w:rPr>
          <w:lang w:val="en-IN"/>
        </w:rPr>
      </w:pPr>
      <w:r w:rsidRPr="00BC7CB1">
        <w:rPr>
          <w:lang w:val="en-IN"/>
        </w:rPr>
        <w:t>metadata:</w:t>
      </w:r>
    </w:p>
    <w:p w:rsidRPr="00BC7CB1" w:rsidR="00BD5B40" w:rsidP="00BD5B40" w:rsidRDefault="00BD5B40" w14:paraId="559BB263" w14:textId="77777777">
      <w:pPr>
        <w:rPr>
          <w:lang w:val="en-IN"/>
        </w:rPr>
      </w:pPr>
      <w:r w:rsidRPr="00BC7CB1">
        <w:rPr>
          <w:lang w:val="en-IN"/>
        </w:rPr>
        <w:t xml:space="preserve">  name: </w:t>
      </w:r>
      <w:proofErr w:type="spellStart"/>
      <w:r w:rsidRPr="00BC7CB1">
        <w:rPr>
          <w:lang w:val="en-IN"/>
        </w:rPr>
        <w:t>myapp-ing</w:t>
      </w:r>
      <w:proofErr w:type="spellEnd"/>
    </w:p>
    <w:p w:rsidRPr="00BC7CB1" w:rsidR="00BD5B40" w:rsidP="00BD5B40" w:rsidRDefault="00BD5B40" w14:paraId="511759F4" w14:textId="77777777">
      <w:pPr>
        <w:rPr>
          <w:lang w:val="en-IN"/>
        </w:rPr>
      </w:pPr>
      <w:r w:rsidRPr="00BC7CB1">
        <w:rPr>
          <w:lang w:val="en-IN"/>
        </w:rPr>
        <w:t>  annotations:</w:t>
      </w:r>
    </w:p>
    <w:p w:rsidRPr="00BC7CB1" w:rsidR="00BD5B40" w:rsidP="00BD5B40" w:rsidRDefault="00BD5B40" w14:paraId="07E2C541" w14:textId="77777777">
      <w:pPr>
        <w:rPr>
          <w:lang w:val="en-IN"/>
        </w:rPr>
      </w:pPr>
      <w:r w:rsidRPr="00BC7CB1">
        <w:rPr>
          <w:lang w:val="en-IN"/>
        </w:rPr>
        <w:t>    nginx.ingress.kubernetes.io/rewrite-target: /</w:t>
      </w:r>
    </w:p>
    <w:p w:rsidRPr="00BC7CB1" w:rsidR="00BD5B40" w:rsidP="00BD5B40" w:rsidRDefault="00BD5B40" w14:paraId="21B5F966" w14:textId="77777777">
      <w:pPr>
        <w:rPr>
          <w:lang w:val="en-IN"/>
        </w:rPr>
      </w:pPr>
      <w:r w:rsidRPr="00BC7CB1">
        <w:rPr>
          <w:lang w:val="en-IN"/>
        </w:rPr>
        <w:t>spec:</w:t>
      </w:r>
    </w:p>
    <w:p w:rsidRPr="00BC7CB1" w:rsidR="00BD5B40" w:rsidP="00BD5B40" w:rsidRDefault="00BD5B40" w14:paraId="5D2D8D07" w14:textId="77777777">
      <w:pPr>
        <w:rPr>
          <w:lang w:val="en-IN"/>
        </w:rPr>
      </w:pPr>
      <w:r w:rsidRPr="00BC7CB1">
        <w:rPr>
          <w:lang w:val="en-IN"/>
        </w:rPr>
        <w:t>  rules:</w:t>
      </w:r>
    </w:p>
    <w:p w:rsidRPr="00BC7CB1" w:rsidR="00BD5B40" w:rsidP="00BD5B40" w:rsidRDefault="00BD5B40" w14:paraId="3788309E" w14:textId="77777777">
      <w:pPr>
        <w:rPr>
          <w:lang w:val="en-IN"/>
        </w:rPr>
      </w:pPr>
      <w:r w:rsidRPr="00BC7CB1">
        <w:rPr>
          <w:lang w:val="en-IN"/>
        </w:rPr>
        <w:t>  - host: myapp.example.com</w:t>
      </w:r>
    </w:p>
    <w:p w:rsidRPr="00BC7CB1" w:rsidR="00BD5B40" w:rsidP="00BD5B40" w:rsidRDefault="00BD5B40" w14:paraId="7EBDE686" w14:textId="77777777">
      <w:pPr>
        <w:rPr>
          <w:lang w:val="en-IN"/>
        </w:rPr>
      </w:pPr>
      <w:r w:rsidRPr="00BC7CB1">
        <w:rPr>
          <w:lang w:val="en-IN"/>
        </w:rPr>
        <w:t>    http:</w:t>
      </w:r>
    </w:p>
    <w:p w:rsidRPr="00BC7CB1" w:rsidR="00BD5B40" w:rsidP="00BD5B40" w:rsidRDefault="00BD5B40" w14:paraId="5641ADAC" w14:textId="77777777">
      <w:pPr>
        <w:rPr>
          <w:lang w:val="en-IN"/>
        </w:rPr>
      </w:pPr>
      <w:r w:rsidRPr="00BC7CB1">
        <w:rPr>
          <w:lang w:val="en-IN"/>
        </w:rPr>
        <w:t>      paths:</w:t>
      </w:r>
    </w:p>
    <w:p w:rsidRPr="00BC7CB1" w:rsidR="00BD5B40" w:rsidP="00BD5B40" w:rsidRDefault="00BD5B40" w14:paraId="30B0773A" w14:textId="77777777">
      <w:pPr>
        <w:rPr>
          <w:lang w:val="en-IN"/>
        </w:rPr>
      </w:pPr>
      <w:r w:rsidRPr="00BC7CB1">
        <w:rPr>
          <w:lang w:val="en-IN"/>
        </w:rPr>
        <w:t>      - path: /</w:t>
      </w:r>
    </w:p>
    <w:p w:rsidRPr="00BC7CB1" w:rsidR="00BD5B40" w:rsidP="00BD5B40" w:rsidRDefault="00BD5B40" w14:paraId="7CDABA71" w14:textId="77777777">
      <w:pPr>
        <w:rPr>
          <w:lang w:val="en-IN"/>
        </w:rPr>
      </w:pPr>
      <w:r w:rsidRPr="00BC7CB1">
        <w:rPr>
          <w:lang w:val="en-IN"/>
        </w:rPr>
        <w:t xml:space="preserve">        </w:t>
      </w:r>
      <w:proofErr w:type="spellStart"/>
      <w:r w:rsidRPr="00BC7CB1">
        <w:rPr>
          <w:lang w:val="en-IN"/>
        </w:rPr>
        <w:t>pathType</w:t>
      </w:r>
      <w:proofErr w:type="spellEnd"/>
      <w:r w:rsidRPr="00BC7CB1">
        <w:rPr>
          <w:lang w:val="en-IN"/>
        </w:rPr>
        <w:t>: Prefix</w:t>
      </w:r>
    </w:p>
    <w:p w:rsidRPr="00BC7CB1" w:rsidR="00BD5B40" w:rsidP="00BD5B40" w:rsidRDefault="00BD5B40" w14:paraId="6E2F811A" w14:textId="77777777">
      <w:pPr>
        <w:rPr>
          <w:lang w:val="en-IN"/>
        </w:rPr>
      </w:pPr>
      <w:r w:rsidRPr="00BC7CB1">
        <w:rPr>
          <w:lang w:val="en-IN"/>
        </w:rPr>
        <w:t>        backend:</w:t>
      </w:r>
    </w:p>
    <w:p w:rsidRPr="00BC7CB1" w:rsidR="00BD5B40" w:rsidP="00BD5B40" w:rsidRDefault="00BD5B40" w14:paraId="2F78AC9F" w14:textId="77777777">
      <w:pPr>
        <w:rPr>
          <w:lang w:val="en-IN"/>
        </w:rPr>
      </w:pPr>
      <w:r w:rsidRPr="00BC7CB1">
        <w:rPr>
          <w:lang w:val="en-IN"/>
        </w:rPr>
        <w:t>          service:</w:t>
      </w:r>
    </w:p>
    <w:p w:rsidRPr="00BC7CB1" w:rsidR="00BD5B40" w:rsidP="00BD5B40" w:rsidRDefault="00BD5B40" w14:paraId="43831213" w14:textId="77777777">
      <w:pPr>
        <w:rPr>
          <w:lang w:val="en-IN"/>
        </w:rPr>
      </w:pPr>
      <w:r w:rsidRPr="00BC7CB1">
        <w:rPr>
          <w:lang w:val="en-IN"/>
        </w:rPr>
        <w:t xml:space="preserve">            name: </w:t>
      </w:r>
      <w:proofErr w:type="spellStart"/>
      <w:r w:rsidRPr="00BC7CB1">
        <w:rPr>
          <w:lang w:val="en-IN"/>
        </w:rPr>
        <w:t>myapp</w:t>
      </w:r>
      <w:proofErr w:type="spellEnd"/>
      <w:r w:rsidRPr="00BC7CB1">
        <w:rPr>
          <w:lang w:val="en-IN"/>
        </w:rPr>
        <w:t>-svc</w:t>
      </w:r>
    </w:p>
    <w:p w:rsidRPr="00BC7CB1" w:rsidR="00BD5B40" w:rsidP="00BD5B40" w:rsidRDefault="00BD5B40" w14:paraId="1659333A" w14:textId="77777777">
      <w:pPr>
        <w:rPr>
          <w:lang w:val="en-IN"/>
        </w:rPr>
      </w:pPr>
      <w:r w:rsidRPr="00BC7CB1">
        <w:rPr>
          <w:lang w:val="en-IN"/>
        </w:rPr>
        <w:t>            port:</w:t>
      </w:r>
    </w:p>
    <w:p w:rsidRPr="00BC7CB1" w:rsidR="00BD5B40" w:rsidP="00BD5B40" w:rsidRDefault="00BD5B40" w14:paraId="770F071E" w14:textId="77777777">
      <w:pPr>
        <w:rPr>
          <w:lang w:val="en-IN"/>
        </w:rPr>
      </w:pPr>
      <w:r w:rsidRPr="00BC7CB1">
        <w:rPr>
          <w:lang w:val="en-IN"/>
        </w:rPr>
        <w:t>              number: 8080</w:t>
      </w:r>
    </w:p>
    <w:p w:rsidR="00BD5B40" w:rsidP="00BD5B40" w:rsidRDefault="00BD5B40" w14:paraId="1690FBF1" w14:textId="77777777">
      <w:pPr>
        <w:rPr>
          <w:lang w:val="en-IN"/>
        </w:rPr>
      </w:pPr>
    </w:p>
    <w:p w:rsidR="00BD5B40" w:rsidP="00BD5B40" w:rsidRDefault="00BD5B40" w14:paraId="531E11B5" w14:textId="77777777">
      <w:pPr>
        <w:rPr>
          <w:lang w:val="en-IN"/>
        </w:rPr>
      </w:pPr>
    </w:p>
    <w:p w:rsidR="00BD5B40" w:rsidP="00BD5B40" w:rsidRDefault="00BD5B40" w14:paraId="439A3FB2" w14:textId="77777777">
      <w:pPr>
        <w:rPr>
          <w:lang w:val="en-IN"/>
        </w:rPr>
      </w:pPr>
      <w:r>
        <w:rPr>
          <w:lang w:val="en-IN"/>
        </w:rPr>
        <w:t>Assigning Ingress to Service of a Pod/deployment:-</w:t>
      </w:r>
    </w:p>
    <w:p w:rsidR="00BD5B40" w:rsidP="00BD5B40" w:rsidRDefault="00BD5B40" w14:paraId="0F8A5B92" w14:textId="77777777">
      <w:pPr>
        <w:rPr>
          <w:lang w:val="en-IN"/>
        </w:rPr>
      </w:pPr>
    </w:p>
    <w:p w:rsidR="00BD5B40" w:rsidP="00BD5B40" w:rsidRDefault="00BD5B40" w14:paraId="49E7A397" w14:textId="77777777">
      <w:pPr>
        <w:rPr>
          <w:lang w:val="en-IN"/>
        </w:rPr>
      </w:pPr>
    </w:p>
    <w:p w:rsidRPr="00BC7CB1" w:rsidR="00BD5B40" w:rsidP="00BD5B40" w:rsidRDefault="00BD5B40" w14:paraId="567BB07F" w14:textId="77777777">
      <w:pPr>
        <w:rPr>
          <w:lang w:val="en-IN"/>
        </w:rPr>
      </w:pPr>
      <w:proofErr w:type="spellStart"/>
      <w:r w:rsidRPr="00BC7CB1">
        <w:rPr>
          <w:lang w:val="en-IN"/>
        </w:rPr>
        <w:t>apiVersion</w:t>
      </w:r>
      <w:proofErr w:type="spellEnd"/>
      <w:r w:rsidRPr="00BC7CB1">
        <w:rPr>
          <w:lang w:val="en-IN"/>
        </w:rPr>
        <w:t>: apps/v1</w:t>
      </w:r>
    </w:p>
    <w:p w:rsidRPr="00BC7CB1" w:rsidR="00BD5B40" w:rsidP="00BD5B40" w:rsidRDefault="00BD5B40" w14:paraId="622ECD67" w14:textId="77777777">
      <w:pPr>
        <w:rPr>
          <w:lang w:val="en-IN"/>
        </w:rPr>
      </w:pPr>
      <w:r w:rsidRPr="00BC7CB1">
        <w:rPr>
          <w:lang w:val="en-IN"/>
        </w:rPr>
        <w:t>kind: Deployment</w:t>
      </w:r>
    </w:p>
    <w:p w:rsidRPr="00BC7CB1" w:rsidR="00BD5B40" w:rsidP="00BD5B40" w:rsidRDefault="00BD5B40" w14:paraId="388ADD62" w14:textId="77777777">
      <w:pPr>
        <w:rPr>
          <w:lang w:val="en-IN"/>
        </w:rPr>
      </w:pPr>
      <w:r w:rsidRPr="00BC7CB1">
        <w:rPr>
          <w:lang w:val="en-IN"/>
        </w:rPr>
        <w:t>metadata:</w:t>
      </w:r>
    </w:p>
    <w:p w:rsidRPr="00BC7CB1" w:rsidR="00BD5B40" w:rsidP="00BD5B40" w:rsidRDefault="00BD5B40" w14:paraId="425BC0D5" w14:textId="77777777">
      <w:pPr>
        <w:rPr>
          <w:lang w:val="en-IN"/>
        </w:rPr>
      </w:pPr>
      <w:r w:rsidRPr="00BC7CB1">
        <w:rPr>
          <w:lang w:val="en-IN"/>
        </w:rPr>
        <w:t xml:space="preserve">  name: </w:t>
      </w:r>
      <w:proofErr w:type="spellStart"/>
      <w:r w:rsidRPr="00BC7CB1">
        <w:rPr>
          <w:lang w:val="en-IN"/>
        </w:rPr>
        <w:t>myapp</w:t>
      </w:r>
      <w:proofErr w:type="spellEnd"/>
    </w:p>
    <w:p w:rsidRPr="00BC7CB1" w:rsidR="00BD5B40" w:rsidP="00BD5B40" w:rsidRDefault="00BD5B40" w14:paraId="5501891D" w14:textId="77777777">
      <w:pPr>
        <w:rPr>
          <w:lang w:val="en-IN"/>
        </w:rPr>
      </w:pPr>
      <w:r w:rsidRPr="00BC7CB1">
        <w:rPr>
          <w:lang w:val="en-IN"/>
        </w:rPr>
        <w:t>spec:</w:t>
      </w:r>
    </w:p>
    <w:p w:rsidRPr="00BC7CB1" w:rsidR="00BD5B40" w:rsidP="00BD5B40" w:rsidRDefault="00BD5B40" w14:paraId="36F6004B" w14:textId="77777777">
      <w:pPr>
        <w:rPr>
          <w:lang w:val="en-IN"/>
        </w:rPr>
      </w:pPr>
      <w:r w:rsidRPr="00BC7CB1">
        <w:rPr>
          <w:lang w:val="en-IN"/>
        </w:rPr>
        <w:t>  replicas: 2</w:t>
      </w:r>
    </w:p>
    <w:p w:rsidRPr="00BC7CB1" w:rsidR="00BD5B40" w:rsidP="00BD5B40" w:rsidRDefault="00BD5B40" w14:paraId="16760029" w14:textId="77777777">
      <w:pPr>
        <w:rPr>
          <w:lang w:val="en-IN"/>
        </w:rPr>
      </w:pPr>
      <w:r w:rsidRPr="00BC7CB1">
        <w:rPr>
          <w:lang w:val="en-IN"/>
        </w:rPr>
        <w:t>  selector:</w:t>
      </w:r>
    </w:p>
    <w:p w:rsidRPr="00BC7CB1" w:rsidR="00BD5B40" w:rsidP="00BD5B40" w:rsidRDefault="00BD5B40" w14:paraId="47F0E03D" w14:textId="77777777">
      <w:pPr>
        <w:rPr>
          <w:lang w:val="en-IN"/>
        </w:rPr>
      </w:pPr>
      <w:r w:rsidRPr="00BC7CB1">
        <w:rPr>
          <w:lang w:val="en-IN"/>
        </w:rPr>
        <w:t xml:space="preserve">    </w:t>
      </w:r>
      <w:proofErr w:type="spellStart"/>
      <w:r w:rsidRPr="00BC7CB1">
        <w:rPr>
          <w:lang w:val="en-IN"/>
        </w:rPr>
        <w:t>matchLabels</w:t>
      </w:r>
      <w:proofErr w:type="spellEnd"/>
      <w:r w:rsidRPr="00BC7CB1">
        <w:rPr>
          <w:lang w:val="en-IN"/>
        </w:rPr>
        <w:t>:</w:t>
      </w:r>
    </w:p>
    <w:p w:rsidRPr="00BC7CB1" w:rsidR="00BD5B40" w:rsidP="00BD5B40" w:rsidRDefault="00BD5B40" w14:paraId="7ED7589A" w14:textId="77777777">
      <w:pPr>
        <w:rPr>
          <w:lang w:val="en-IN"/>
        </w:rPr>
      </w:pPr>
      <w:r w:rsidRPr="00BC7CB1">
        <w:rPr>
          <w:lang w:val="en-IN"/>
        </w:rPr>
        <w:t xml:space="preserve">      app: </w:t>
      </w:r>
      <w:proofErr w:type="spellStart"/>
      <w:r w:rsidRPr="00BC7CB1">
        <w:rPr>
          <w:lang w:val="en-IN"/>
        </w:rPr>
        <w:t>myapp</w:t>
      </w:r>
      <w:proofErr w:type="spellEnd"/>
    </w:p>
    <w:p w:rsidRPr="00BC7CB1" w:rsidR="00BD5B40" w:rsidP="00BD5B40" w:rsidRDefault="00BD5B40" w14:paraId="266F00FC" w14:textId="77777777">
      <w:pPr>
        <w:rPr>
          <w:lang w:val="en-IN"/>
        </w:rPr>
      </w:pPr>
      <w:r w:rsidRPr="00BC7CB1">
        <w:rPr>
          <w:lang w:val="en-IN"/>
        </w:rPr>
        <w:t>  template:</w:t>
      </w:r>
    </w:p>
    <w:p w:rsidRPr="00BC7CB1" w:rsidR="00BD5B40" w:rsidP="00BD5B40" w:rsidRDefault="00BD5B40" w14:paraId="0B8592E6" w14:textId="77777777">
      <w:pPr>
        <w:rPr>
          <w:lang w:val="en-IN"/>
        </w:rPr>
      </w:pPr>
      <w:r w:rsidRPr="00BC7CB1">
        <w:rPr>
          <w:lang w:val="en-IN"/>
        </w:rPr>
        <w:t>    metadata:</w:t>
      </w:r>
    </w:p>
    <w:p w:rsidRPr="00BC7CB1" w:rsidR="00BD5B40" w:rsidP="00BD5B40" w:rsidRDefault="00BD5B40" w14:paraId="1E6142BF" w14:textId="77777777">
      <w:pPr>
        <w:rPr>
          <w:lang w:val="en-IN"/>
        </w:rPr>
      </w:pPr>
      <w:r w:rsidRPr="00BC7CB1">
        <w:rPr>
          <w:lang w:val="en-IN"/>
        </w:rPr>
        <w:t>      labels:</w:t>
      </w:r>
    </w:p>
    <w:p w:rsidRPr="00BC7CB1" w:rsidR="00BD5B40" w:rsidP="00BD5B40" w:rsidRDefault="00BD5B40" w14:paraId="144A4DEA" w14:textId="77777777">
      <w:pPr>
        <w:rPr>
          <w:lang w:val="en-IN"/>
        </w:rPr>
      </w:pPr>
      <w:r w:rsidRPr="00BC7CB1">
        <w:rPr>
          <w:lang w:val="en-IN"/>
        </w:rPr>
        <w:t xml:space="preserve">        app: </w:t>
      </w:r>
      <w:proofErr w:type="spellStart"/>
      <w:r w:rsidRPr="00BC7CB1">
        <w:rPr>
          <w:lang w:val="en-IN"/>
        </w:rPr>
        <w:t>myapp</w:t>
      </w:r>
      <w:proofErr w:type="spellEnd"/>
    </w:p>
    <w:p w:rsidRPr="00BC7CB1" w:rsidR="00BD5B40" w:rsidP="00BD5B40" w:rsidRDefault="00BD5B40" w14:paraId="019BCA27" w14:textId="77777777">
      <w:pPr>
        <w:rPr>
          <w:lang w:val="en-IN"/>
        </w:rPr>
      </w:pPr>
      <w:r w:rsidRPr="00BC7CB1">
        <w:rPr>
          <w:lang w:val="en-IN"/>
        </w:rPr>
        <w:t>    spec:</w:t>
      </w:r>
    </w:p>
    <w:p w:rsidRPr="00BC7CB1" w:rsidR="00BD5B40" w:rsidP="00BD5B40" w:rsidRDefault="00BD5B40" w14:paraId="50A6D9DD" w14:textId="77777777">
      <w:pPr>
        <w:rPr>
          <w:lang w:val="en-IN"/>
        </w:rPr>
      </w:pPr>
      <w:r w:rsidRPr="00BC7CB1">
        <w:rPr>
          <w:lang w:val="en-IN"/>
        </w:rPr>
        <w:t>      containers:</w:t>
      </w:r>
    </w:p>
    <w:p w:rsidRPr="00BC7CB1" w:rsidR="00BD5B40" w:rsidP="00BD5B40" w:rsidRDefault="00BD5B40" w14:paraId="2C00C6C2" w14:textId="77777777">
      <w:pPr>
        <w:rPr>
          <w:lang w:val="en-IN"/>
        </w:rPr>
      </w:pPr>
      <w:r w:rsidRPr="00BC7CB1">
        <w:rPr>
          <w:lang w:val="en-IN"/>
        </w:rPr>
        <w:t xml:space="preserve">      - name: </w:t>
      </w:r>
      <w:proofErr w:type="spellStart"/>
      <w:r w:rsidRPr="00BC7CB1">
        <w:rPr>
          <w:lang w:val="en-IN"/>
        </w:rPr>
        <w:t>myapp</w:t>
      </w:r>
      <w:proofErr w:type="spellEnd"/>
    </w:p>
    <w:p w:rsidRPr="00BC7CB1" w:rsidR="00BD5B40" w:rsidP="00BD5B40" w:rsidRDefault="00BD5B40" w14:paraId="34D5CCC1" w14:textId="77777777">
      <w:pPr>
        <w:rPr>
          <w:lang w:val="en-IN"/>
        </w:rPr>
      </w:pPr>
      <w:r w:rsidRPr="00BC7CB1">
        <w:rPr>
          <w:lang w:val="en-IN"/>
        </w:rPr>
        <w:t>        image: nginx</w:t>
      </w:r>
    </w:p>
    <w:p w:rsidRPr="00BC7CB1" w:rsidR="00BD5B40" w:rsidP="00BD5B40" w:rsidRDefault="00BD5B40" w14:paraId="091CDE82" w14:textId="77777777">
      <w:pPr>
        <w:rPr>
          <w:lang w:val="en-IN"/>
        </w:rPr>
      </w:pPr>
      <w:r w:rsidRPr="00BC7CB1">
        <w:rPr>
          <w:lang w:val="en-IN"/>
        </w:rPr>
        <w:t>        ports:</w:t>
      </w:r>
    </w:p>
    <w:p w:rsidRPr="00BC7CB1" w:rsidR="00BD5B40" w:rsidP="00BD5B40" w:rsidRDefault="00BD5B40" w14:paraId="3390E543" w14:textId="77777777">
      <w:pPr>
        <w:rPr>
          <w:lang w:val="en-IN"/>
        </w:rPr>
      </w:pPr>
      <w:r w:rsidRPr="00BC7CB1">
        <w:rPr>
          <w:lang w:val="en-IN"/>
        </w:rPr>
        <w:t xml:space="preserve">        - </w:t>
      </w:r>
      <w:proofErr w:type="spellStart"/>
      <w:r w:rsidRPr="00BC7CB1">
        <w:rPr>
          <w:lang w:val="en-IN"/>
        </w:rPr>
        <w:t>containerPort</w:t>
      </w:r>
      <w:proofErr w:type="spellEnd"/>
      <w:r w:rsidRPr="00BC7CB1">
        <w:rPr>
          <w:lang w:val="en-IN"/>
        </w:rPr>
        <w:t>: 80</w:t>
      </w:r>
    </w:p>
    <w:p w:rsidR="00BD5B40" w:rsidP="00BD5B40" w:rsidRDefault="00BD5B40" w14:paraId="58B8127B" w14:textId="77777777">
      <w:pPr>
        <w:rPr>
          <w:lang w:val="en-IN"/>
        </w:rPr>
      </w:pPr>
    </w:p>
    <w:p w:rsidRPr="00BD5B40" w:rsidR="00BD5B40" w:rsidP="00BD5B40" w:rsidRDefault="00BD5B40" w14:paraId="28A9DC0A" w14:textId="77777777">
      <w:pPr>
        <w:rPr>
          <w:lang w:val="en-IN"/>
        </w:rPr>
      </w:pPr>
      <w:proofErr w:type="spellStart"/>
      <w:r w:rsidRPr="00BD5B40">
        <w:rPr>
          <w:lang w:val="en-IN"/>
        </w:rPr>
        <w:t>apiVersion</w:t>
      </w:r>
      <w:proofErr w:type="spellEnd"/>
      <w:r w:rsidRPr="00BD5B40">
        <w:rPr>
          <w:lang w:val="en-IN"/>
        </w:rPr>
        <w:t>: v1</w:t>
      </w:r>
    </w:p>
    <w:p w:rsidRPr="00BD5B40" w:rsidR="00BD5B40" w:rsidP="00BD5B40" w:rsidRDefault="00BD5B40" w14:paraId="176B3FEE" w14:textId="77777777">
      <w:pPr>
        <w:rPr>
          <w:lang w:val="en-IN"/>
        </w:rPr>
      </w:pPr>
      <w:r w:rsidRPr="00BD5B40">
        <w:rPr>
          <w:lang w:val="en-IN"/>
        </w:rPr>
        <w:t>kind: Service</w:t>
      </w:r>
    </w:p>
    <w:p w:rsidRPr="00BD5B40" w:rsidR="00BD5B40" w:rsidP="00BD5B40" w:rsidRDefault="00BD5B40" w14:paraId="08804E34" w14:textId="77777777">
      <w:pPr>
        <w:rPr>
          <w:lang w:val="en-IN"/>
        </w:rPr>
      </w:pPr>
      <w:r w:rsidRPr="00BD5B40">
        <w:rPr>
          <w:lang w:val="en-IN"/>
        </w:rPr>
        <w:t>metadata:</w:t>
      </w:r>
    </w:p>
    <w:p w:rsidRPr="00BD5B40" w:rsidR="00BD5B40" w:rsidP="00BD5B40" w:rsidRDefault="00BD5B40" w14:paraId="3D44D1F8" w14:textId="77777777">
      <w:pPr>
        <w:rPr>
          <w:lang w:val="en-IN"/>
        </w:rPr>
      </w:pPr>
      <w:r w:rsidRPr="00BD5B40">
        <w:rPr>
          <w:lang w:val="en-IN"/>
        </w:rPr>
        <w:t xml:space="preserve">  name: </w:t>
      </w:r>
      <w:proofErr w:type="spellStart"/>
      <w:r w:rsidRPr="00BD5B40">
        <w:rPr>
          <w:lang w:val="en-IN"/>
        </w:rPr>
        <w:t>myapp</w:t>
      </w:r>
      <w:proofErr w:type="spellEnd"/>
      <w:r w:rsidRPr="00BD5B40">
        <w:rPr>
          <w:lang w:val="en-IN"/>
        </w:rPr>
        <w:t>-svc</w:t>
      </w:r>
    </w:p>
    <w:p w:rsidRPr="00BD5B40" w:rsidR="00BD5B40" w:rsidP="00BD5B40" w:rsidRDefault="00BD5B40" w14:paraId="1437EFF6" w14:textId="77777777">
      <w:pPr>
        <w:rPr>
          <w:lang w:val="en-IN"/>
        </w:rPr>
      </w:pPr>
      <w:r w:rsidRPr="00BD5B40">
        <w:rPr>
          <w:lang w:val="en-IN"/>
        </w:rPr>
        <w:t>spec:</w:t>
      </w:r>
    </w:p>
    <w:p w:rsidRPr="00BD5B40" w:rsidR="00BD5B40" w:rsidP="00BD5B40" w:rsidRDefault="00BD5B40" w14:paraId="40FD742D" w14:textId="77777777">
      <w:pPr>
        <w:rPr>
          <w:lang w:val="en-IN"/>
        </w:rPr>
      </w:pPr>
      <w:r w:rsidRPr="00BD5B40">
        <w:rPr>
          <w:lang w:val="en-IN"/>
        </w:rPr>
        <w:t>  selector:</w:t>
      </w:r>
    </w:p>
    <w:p w:rsidRPr="00BD5B40" w:rsidR="00BD5B40" w:rsidP="00BD5B40" w:rsidRDefault="00BD5B40" w14:paraId="565ECAF2" w14:textId="77777777">
      <w:pPr>
        <w:rPr>
          <w:lang w:val="en-IN"/>
        </w:rPr>
      </w:pPr>
      <w:r w:rsidRPr="00BD5B40">
        <w:rPr>
          <w:lang w:val="en-IN"/>
        </w:rPr>
        <w:t xml:space="preserve">    app: </w:t>
      </w:r>
      <w:proofErr w:type="spellStart"/>
      <w:r w:rsidRPr="00BD5B40">
        <w:rPr>
          <w:lang w:val="en-IN"/>
        </w:rPr>
        <w:t>myapp</w:t>
      </w:r>
      <w:proofErr w:type="spellEnd"/>
    </w:p>
    <w:p w:rsidRPr="00BD5B40" w:rsidR="00BD5B40" w:rsidP="00BD5B40" w:rsidRDefault="00BD5B40" w14:paraId="0D9C95A3" w14:textId="77777777">
      <w:pPr>
        <w:rPr>
          <w:lang w:val="en-IN"/>
        </w:rPr>
      </w:pPr>
      <w:r w:rsidRPr="00BD5B40">
        <w:rPr>
          <w:lang w:val="en-IN"/>
        </w:rPr>
        <w:t>  ports:</w:t>
      </w:r>
    </w:p>
    <w:p w:rsidRPr="00BD5B40" w:rsidR="00BD5B40" w:rsidP="00BD5B40" w:rsidRDefault="00BD5B40" w14:paraId="4B253B06" w14:textId="77777777">
      <w:pPr>
        <w:rPr>
          <w:lang w:val="en-IN"/>
        </w:rPr>
      </w:pPr>
      <w:r w:rsidRPr="00BD5B40">
        <w:rPr>
          <w:lang w:val="en-IN"/>
        </w:rPr>
        <w:t>  - port: 80</w:t>
      </w:r>
    </w:p>
    <w:p w:rsidRPr="00BD5B40" w:rsidR="00BD5B40" w:rsidP="00BD5B40" w:rsidRDefault="00BD5B40" w14:paraId="6645CDBD" w14:textId="6E56207B">
      <w:r w:rsidRPr="00BD5B40">
        <w:rPr>
          <w:lang w:val="en-IN"/>
        </w:rPr>
        <w:t xml:space="preserve">    </w:t>
      </w:r>
      <w:proofErr w:type="spellStart"/>
      <w:r w:rsidRPr="00BD5B40">
        <w:rPr>
          <w:lang w:val="en-IN"/>
        </w:rPr>
        <w:t>targetPort</w:t>
      </w:r>
      <w:proofErr w:type="spellEnd"/>
      <w:r w:rsidRPr="00BD5B40">
        <w:rPr>
          <w:lang w:val="en-IN"/>
        </w:rPr>
        <w:t>: 80</w:t>
      </w:r>
    </w:p>
    <w:p w:rsidR="00BD5B40" w:rsidRDefault="00BD5B40" w14:paraId="7928FD93" w14:textId="128B1A9F">
      <w:pPr>
        <w:pStyle w:val="Heading4"/>
      </w:pPr>
      <w:commentRangeStart w:id="45"/>
      <w:r>
        <w:t>LoadBalanc</w:t>
      </w:r>
      <w:r w:rsidR="00B944A9">
        <w:t>er</w:t>
      </w:r>
      <w:commentRangeEnd w:id="45"/>
      <w:r w:rsidR="00B944A9">
        <w:rPr>
          <w:rStyle w:val="CommentReference"/>
          <w:sz w:val="22"/>
          <w:szCs w:val="24"/>
        </w:rPr>
        <w:commentReference w:id="45"/>
      </w:r>
    </w:p>
    <w:p w:rsidR="00BD5B40" w:rsidP="00BD5B40" w:rsidRDefault="00BD5B40" w14:paraId="0DD88B7B" w14:textId="77777777"/>
    <w:p w:rsidR="00321B54" w:rsidP="00321B54" w:rsidRDefault="00321B54" w14:paraId="7E70831A" w14:textId="1C0FEFE6">
      <w:pPr>
        <w:spacing w:line="300" w:lineRule="atLeast"/>
        <w:rPr>
          <w:rFonts w:ascii="Segoe UI" w:hAnsi="Segoe UI" w:eastAsia="Times New Roman" w:cs="Segoe UI"/>
          <w:sz w:val="21"/>
          <w:szCs w:val="21"/>
          <w:lang w:val="en-IN" w:eastAsia="en-IN"/>
        </w:rPr>
      </w:pPr>
      <w:r w:rsidRPr="00321B54">
        <w:rPr>
          <w:rFonts w:ascii="Segoe UI" w:hAnsi="Segoe UI" w:eastAsia="Times New Roman" w:cs="Segoe UI"/>
          <w:sz w:val="21"/>
          <w:szCs w:val="21"/>
          <w:lang w:val="en-IN" w:eastAsia="en-IN"/>
        </w:rPr>
        <w:t xml:space="preserve">Use this if </w:t>
      </w:r>
      <w:r>
        <w:rPr>
          <w:rFonts w:ascii="Segoe UI" w:hAnsi="Segoe UI" w:eastAsia="Times New Roman" w:cs="Segoe UI"/>
          <w:sz w:val="21"/>
          <w:szCs w:val="21"/>
          <w:lang w:val="en-IN" w:eastAsia="en-IN"/>
        </w:rPr>
        <w:t>the</w:t>
      </w:r>
      <w:r w:rsidRPr="00321B54">
        <w:rPr>
          <w:rFonts w:ascii="Segoe UI" w:hAnsi="Segoe UI" w:eastAsia="Times New Roman" w:cs="Segoe UI"/>
          <w:sz w:val="21"/>
          <w:szCs w:val="21"/>
          <w:lang w:val="en-IN" w:eastAsia="en-IN"/>
        </w:rPr>
        <w:t xml:space="preserve"> infrastructure supports automatic external IP allocation (e.g., </w:t>
      </w:r>
      <w:r>
        <w:rPr>
          <w:rFonts w:ascii="Segoe UI" w:hAnsi="Segoe UI" w:eastAsia="Times New Roman" w:cs="Segoe UI"/>
          <w:sz w:val="21"/>
          <w:szCs w:val="21"/>
          <w:lang w:val="en-IN" w:eastAsia="en-IN"/>
        </w:rPr>
        <w:t>F5)</w:t>
      </w:r>
    </w:p>
    <w:p w:rsidR="00321B54" w:rsidP="00321B54" w:rsidRDefault="00321B54" w14:paraId="1820CF3D" w14:textId="77777777">
      <w:pPr>
        <w:spacing w:line="300" w:lineRule="atLeast"/>
        <w:rPr>
          <w:rFonts w:ascii="Segoe UI" w:hAnsi="Segoe UI" w:eastAsia="Times New Roman" w:cs="Segoe UI"/>
          <w:sz w:val="21"/>
          <w:szCs w:val="21"/>
          <w:lang w:val="en-IN" w:eastAsia="en-IN"/>
        </w:rPr>
      </w:pPr>
    </w:p>
    <w:p w:rsidR="00321B54" w:rsidP="00321B54" w:rsidRDefault="00321B54" w14:paraId="4ABF2A75" w14:textId="77777777">
      <w:pPr>
        <w:spacing w:line="300" w:lineRule="atLeast"/>
        <w:rPr>
          <w:rFonts w:ascii="Segoe UI" w:hAnsi="Segoe UI" w:eastAsia="Times New Roman" w:cs="Segoe UI"/>
          <w:sz w:val="21"/>
          <w:szCs w:val="21"/>
          <w:lang w:val="en-IN" w:eastAsia="en-IN"/>
        </w:rPr>
      </w:pPr>
    </w:p>
    <w:p w:rsidRPr="00321B54" w:rsidR="00321B54" w:rsidP="00321B54" w:rsidRDefault="00321B54" w14:paraId="65332274" w14:textId="77777777">
      <w:pPr>
        <w:rPr>
          <w:lang w:val="en-IN"/>
        </w:rPr>
      </w:pPr>
      <w:proofErr w:type="spellStart"/>
      <w:r w:rsidRPr="00321B54">
        <w:rPr>
          <w:lang w:val="en-IN"/>
        </w:rPr>
        <w:t>apiVersion</w:t>
      </w:r>
      <w:proofErr w:type="spellEnd"/>
      <w:r w:rsidRPr="00321B54">
        <w:rPr>
          <w:lang w:val="en-IN"/>
        </w:rPr>
        <w:t>: v1</w:t>
      </w:r>
    </w:p>
    <w:p w:rsidRPr="00321B54" w:rsidR="00321B54" w:rsidP="00321B54" w:rsidRDefault="00321B54" w14:paraId="75BDBB11" w14:textId="77777777">
      <w:pPr>
        <w:rPr>
          <w:lang w:val="en-IN"/>
        </w:rPr>
      </w:pPr>
      <w:r w:rsidRPr="00321B54">
        <w:rPr>
          <w:lang w:val="en-IN"/>
        </w:rPr>
        <w:t>kind: Service</w:t>
      </w:r>
    </w:p>
    <w:p w:rsidRPr="00321B54" w:rsidR="00321B54" w:rsidP="00321B54" w:rsidRDefault="00321B54" w14:paraId="0ABE6FD8" w14:textId="77777777">
      <w:pPr>
        <w:rPr>
          <w:lang w:val="en-IN"/>
        </w:rPr>
      </w:pPr>
      <w:r w:rsidRPr="00321B54">
        <w:rPr>
          <w:lang w:val="en-IN"/>
        </w:rPr>
        <w:t>metadata:</w:t>
      </w:r>
    </w:p>
    <w:p w:rsidRPr="00321B54" w:rsidR="00321B54" w:rsidP="00321B54" w:rsidRDefault="00321B54" w14:paraId="46D55DE7" w14:textId="77777777">
      <w:pPr>
        <w:rPr>
          <w:lang w:val="en-IN"/>
        </w:rPr>
      </w:pPr>
      <w:r w:rsidRPr="00321B54">
        <w:rPr>
          <w:lang w:val="en-IN"/>
        </w:rPr>
        <w:t xml:space="preserve">  name: </w:t>
      </w:r>
      <w:proofErr w:type="spellStart"/>
      <w:r w:rsidRPr="00321B54">
        <w:rPr>
          <w:lang w:val="en-IN"/>
        </w:rPr>
        <w:t>myapp</w:t>
      </w:r>
      <w:proofErr w:type="spellEnd"/>
      <w:r w:rsidRPr="00321B54">
        <w:rPr>
          <w:lang w:val="en-IN"/>
        </w:rPr>
        <w:t>-lb</w:t>
      </w:r>
    </w:p>
    <w:p w:rsidRPr="00321B54" w:rsidR="00321B54" w:rsidP="00321B54" w:rsidRDefault="00321B54" w14:paraId="028035BF" w14:textId="77777777">
      <w:pPr>
        <w:rPr>
          <w:lang w:val="en-IN"/>
        </w:rPr>
      </w:pPr>
      <w:r w:rsidRPr="00321B54">
        <w:rPr>
          <w:lang w:val="en-IN"/>
        </w:rPr>
        <w:t>spec:</w:t>
      </w:r>
    </w:p>
    <w:p w:rsidRPr="00321B54" w:rsidR="00321B54" w:rsidP="00321B54" w:rsidRDefault="00321B54" w14:paraId="0B9A972A" w14:textId="77777777">
      <w:pPr>
        <w:rPr>
          <w:lang w:val="en-IN"/>
        </w:rPr>
      </w:pPr>
      <w:r w:rsidRPr="00321B54">
        <w:rPr>
          <w:lang w:val="en-IN"/>
        </w:rPr>
        <w:t>  type: LoadBalancer</w:t>
      </w:r>
    </w:p>
    <w:p w:rsidRPr="00321B54" w:rsidR="00321B54" w:rsidP="00321B54" w:rsidRDefault="00321B54" w14:paraId="44A5D145" w14:textId="77777777">
      <w:pPr>
        <w:rPr>
          <w:lang w:val="en-IN"/>
        </w:rPr>
      </w:pPr>
      <w:r w:rsidRPr="00321B54">
        <w:rPr>
          <w:lang w:val="en-IN"/>
        </w:rPr>
        <w:t>  selector:</w:t>
      </w:r>
    </w:p>
    <w:p w:rsidRPr="00321B54" w:rsidR="00321B54" w:rsidP="00321B54" w:rsidRDefault="00321B54" w14:paraId="285A1894" w14:textId="77777777">
      <w:pPr>
        <w:rPr>
          <w:lang w:val="en-IN"/>
        </w:rPr>
      </w:pPr>
      <w:r w:rsidRPr="00321B54">
        <w:rPr>
          <w:lang w:val="en-IN"/>
        </w:rPr>
        <w:t xml:space="preserve">    app: </w:t>
      </w:r>
      <w:proofErr w:type="spellStart"/>
      <w:r w:rsidRPr="00321B54">
        <w:rPr>
          <w:lang w:val="en-IN"/>
        </w:rPr>
        <w:t>myapp</w:t>
      </w:r>
      <w:proofErr w:type="spellEnd"/>
    </w:p>
    <w:p w:rsidRPr="00321B54" w:rsidR="00321B54" w:rsidP="00321B54" w:rsidRDefault="00321B54" w14:paraId="236DAC20" w14:textId="77777777">
      <w:pPr>
        <w:rPr>
          <w:lang w:val="en-IN"/>
        </w:rPr>
      </w:pPr>
      <w:r w:rsidRPr="00321B54">
        <w:rPr>
          <w:lang w:val="en-IN"/>
        </w:rPr>
        <w:t>  ports:</w:t>
      </w:r>
    </w:p>
    <w:p w:rsidRPr="00321B54" w:rsidR="00321B54" w:rsidP="00321B54" w:rsidRDefault="00321B54" w14:paraId="4171109B" w14:textId="77777777">
      <w:pPr>
        <w:rPr>
          <w:lang w:val="en-IN"/>
        </w:rPr>
      </w:pPr>
      <w:r w:rsidRPr="00321B54">
        <w:rPr>
          <w:lang w:val="en-IN"/>
        </w:rPr>
        <w:t>  - port: 8080</w:t>
      </w:r>
    </w:p>
    <w:p w:rsidRPr="00321B54" w:rsidR="00321B54" w:rsidP="00321B54" w:rsidRDefault="00321B54" w14:paraId="2996E101" w14:textId="77777777">
      <w:pPr>
        <w:rPr>
          <w:lang w:val="en-IN"/>
        </w:rPr>
      </w:pPr>
      <w:r w:rsidRPr="00321B54">
        <w:rPr>
          <w:lang w:val="en-IN"/>
        </w:rPr>
        <w:t xml:space="preserve">    </w:t>
      </w:r>
      <w:proofErr w:type="spellStart"/>
      <w:r w:rsidRPr="00321B54">
        <w:rPr>
          <w:lang w:val="en-IN"/>
        </w:rPr>
        <w:t>targetPort</w:t>
      </w:r>
      <w:proofErr w:type="spellEnd"/>
      <w:r w:rsidRPr="00321B54">
        <w:rPr>
          <w:lang w:val="en-IN"/>
        </w:rPr>
        <w:t>: 8080</w:t>
      </w:r>
    </w:p>
    <w:p w:rsidRPr="00321B54" w:rsidR="00321B54" w:rsidP="00321B54" w:rsidRDefault="00321B54" w14:paraId="1F6D99C8" w14:textId="77777777">
      <w:pPr>
        <w:spacing w:line="300" w:lineRule="atLeast"/>
        <w:rPr>
          <w:rFonts w:ascii="Segoe UI" w:hAnsi="Segoe UI" w:eastAsia="Times New Roman" w:cs="Segoe UI"/>
          <w:sz w:val="21"/>
          <w:szCs w:val="21"/>
          <w:lang w:val="en-IN" w:eastAsia="en-IN"/>
        </w:rPr>
      </w:pPr>
    </w:p>
    <w:p w:rsidR="00BD5B40" w:rsidRDefault="00BD5B40" w14:paraId="72CA165B" w14:textId="710814B0">
      <w:pPr>
        <w:pStyle w:val="Heading4"/>
      </w:pPr>
      <w:proofErr w:type="spellStart"/>
      <w:r>
        <w:t>NodePort</w:t>
      </w:r>
      <w:proofErr w:type="spellEnd"/>
    </w:p>
    <w:p w:rsidR="00321B54" w:rsidP="00321B54" w:rsidRDefault="00321B54" w14:paraId="675BB73C" w14:textId="77777777"/>
    <w:p w:rsidR="00321B54" w:rsidP="00321B54" w:rsidRDefault="00321B54" w14:paraId="34E65158" w14:textId="6D7967F8">
      <w:pPr>
        <w:rPr>
          <w:lang w:val="en-IN"/>
        </w:rPr>
      </w:pPr>
      <w:proofErr w:type="spellStart"/>
      <w:r w:rsidRPr="00321B54">
        <w:rPr>
          <w:lang w:val="en-IN"/>
        </w:rPr>
        <w:t>NodePort</w:t>
      </w:r>
      <w:proofErr w:type="spellEnd"/>
      <w:r w:rsidRPr="00321B54">
        <w:rPr>
          <w:lang w:val="en-IN"/>
        </w:rPr>
        <w:t xml:space="preserve"> is used to expose non</w:t>
      </w:r>
      <w:r w:rsidRPr="00321B54">
        <w:rPr>
          <w:lang w:val="en-IN"/>
        </w:rPr>
        <w:noBreakHyphen/>
        <w:t>HTTP applications</w:t>
      </w:r>
      <w:r>
        <w:rPr>
          <w:lang w:val="en-IN"/>
        </w:rPr>
        <w:t>.</w:t>
      </w:r>
    </w:p>
    <w:p w:rsidR="00321B54" w:rsidP="00321B54" w:rsidRDefault="00321B54" w14:paraId="5AD68E5B" w14:textId="77777777">
      <w:pPr>
        <w:rPr>
          <w:lang w:val="en-IN"/>
        </w:rPr>
      </w:pPr>
    </w:p>
    <w:p w:rsidR="00321B54" w:rsidP="00321B54" w:rsidRDefault="00321B54" w14:paraId="0ECC645B" w14:textId="1E9BE74B">
      <w:pPr>
        <w:rPr>
          <w:lang w:val="en-IN"/>
        </w:rPr>
      </w:pPr>
      <w:r>
        <w:rPr>
          <w:lang w:val="en-IN"/>
        </w:rPr>
        <w:t xml:space="preserve">Traffic flow when </w:t>
      </w:r>
      <w:proofErr w:type="spellStart"/>
      <w:r>
        <w:rPr>
          <w:lang w:val="en-IN"/>
        </w:rPr>
        <w:t>NodePort</w:t>
      </w:r>
      <w:proofErr w:type="spellEnd"/>
      <w:r>
        <w:rPr>
          <w:lang w:val="en-IN"/>
        </w:rPr>
        <w:t xml:space="preserve"> is used</w:t>
      </w:r>
    </w:p>
    <w:p w:rsidR="00321B54" w:rsidP="00321B54" w:rsidRDefault="00321B54" w14:paraId="7D93212D" w14:textId="77777777">
      <w:pPr>
        <w:rPr>
          <w:lang w:val="en-IN"/>
        </w:rPr>
      </w:pPr>
    </w:p>
    <w:p w:rsidR="00321B54" w:rsidP="00321B54" w:rsidRDefault="00321B54" w14:paraId="3E5F95F9" w14:textId="77777777">
      <w:pPr>
        <w:rPr>
          <w:lang w:val="en-IN"/>
        </w:rPr>
      </w:pPr>
      <w:r w:rsidRPr="00321B54">
        <w:rPr>
          <w:lang w:val="en-IN"/>
        </w:rPr>
        <w:t xml:space="preserve">External Network </w:t>
      </w:r>
    </w:p>
    <w:p w:rsidR="00321B54" w:rsidP="00321B54" w:rsidRDefault="00321B54" w14:paraId="2377F5D6" w14:textId="240E2B1C">
      <w:pPr>
        <w:rPr>
          <w:lang w:val="en-IN"/>
        </w:rPr>
      </w:pPr>
      <w:r>
        <w:rPr>
          <w:lang w:val="en-IN"/>
        </w:rPr>
        <w:t xml:space="preserve">           </w:t>
      </w:r>
      <w:r w:rsidRPr="00321B54">
        <w:rPr>
          <w:lang w:val="en-IN"/>
        </w:rPr>
        <w:t xml:space="preserve">↓ </w:t>
      </w:r>
    </w:p>
    <w:p w:rsidR="00321B54" w:rsidP="00321B54" w:rsidRDefault="00321B54" w14:paraId="55451164" w14:textId="77777777">
      <w:pPr>
        <w:rPr>
          <w:lang w:val="en-IN"/>
        </w:rPr>
      </w:pPr>
      <w:r w:rsidRPr="00321B54">
        <w:rPr>
          <w:lang w:val="en-IN"/>
        </w:rPr>
        <w:t>&lt;</w:t>
      </w:r>
      <w:proofErr w:type="spellStart"/>
      <w:r w:rsidRPr="00321B54">
        <w:rPr>
          <w:lang w:val="en-IN"/>
        </w:rPr>
        <w:t>NodeIP</w:t>
      </w:r>
      <w:proofErr w:type="spellEnd"/>
      <w:r w:rsidRPr="00321B54">
        <w:rPr>
          <w:lang w:val="en-IN"/>
        </w:rPr>
        <w:t>&gt;:&lt;</w:t>
      </w:r>
      <w:proofErr w:type="spellStart"/>
      <w:r w:rsidRPr="00321B54">
        <w:rPr>
          <w:lang w:val="en-IN"/>
        </w:rPr>
        <w:t>NodePort</w:t>
      </w:r>
      <w:proofErr w:type="spellEnd"/>
      <w:r w:rsidRPr="00321B54">
        <w:rPr>
          <w:lang w:val="en-IN"/>
        </w:rPr>
        <w:t>&gt;</w:t>
      </w:r>
    </w:p>
    <w:p w:rsidR="00321B54" w:rsidP="00321B54" w:rsidRDefault="00321B54" w14:paraId="38B7F7E5" w14:textId="1F88D97F">
      <w:pPr>
        <w:rPr>
          <w:lang w:val="en-IN"/>
        </w:rPr>
      </w:pPr>
      <w:r w:rsidRPr="00321B54">
        <w:rPr>
          <w:lang w:val="en-IN"/>
        </w:rPr>
        <w:t xml:space="preserve"> </w:t>
      </w:r>
      <w:r>
        <w:rPr>
          <w:lang w:val="en-IN"/>
        </w:rPr>
        <w:t xml:space="preserve">          </w:t>
      </w:r>
      <w:r w:rsidRPr="00321B54">
        <w:rPr>
          <w:lang w:val="en-IN"/>
        </w:rPr>
        <w:t>↓</w:t>
      </w:r>
    </w:p>
    <w:p w:rsidR="00321B54" w:rsidP="00321B54" w:rsidRDefault="00321B54" w14:paraId="1B003961" w14:textId="2DCC0F24">
      <w:pPr>
        <w:rPr>
          <w:lang w:val="en-IN"/>
        </w:rPr>
      </w:pPr>
      <w:r w:rsidRPr="00321B54">
        <w:rPr>
          <w:lang w:val="en-IN"/>
        </w:rPr>
        <w:t xml:space="preserve">OpenShift Node (iptables / </w:t>
      </w:r>
      <w:proofErr w:type="spellStart"/>
      <w:r w:rsidRPr="00321B54">
        <w:rPr>
          <w:lang w:val="en-IN"/>
        </w:rPr>
        <w:t>kube</w:t>
      </w:r>
      <w:proofErr w:type="spellEnd"/>
      <w:r w:rsidRPr="00321B54">
        <w:rPr>
          <w:lang w:val="en-IN"/>
        </w:rPr>
        <w:t xml:space="preserve">-proxy) </w:t>
      </w:r>
    </w:p>
    <w:p w:rsidR="00321B54" w:rsidP="00321B54" w:rsidRDefault="00321B54" w14:paraId="6472FCED" w14:textId="369FE6C6">
      <w:pPr>
        <w:rPr>
          <w:lang w:val="en-IN"/>
        </w:rPr>
      </w:pPr>
      <w:r>
        <w:rPr>
          <w:lang w:val="en-IN"/>
        </w:rPr>
        <w:t xml:space="preserve">           </w:t>
      </w:r>
      <w:r w:rsidRPr="00321B54">
        <w:rPr>
          <w:lang w:val="en-IN"/>
        </w:rPr>
        <w:t xml:space="preserve">↓ </w:t>
      </w:r>
    </w:p>
    <w:p w:rsidR="00321B54" w:rsidP="00321B54" w:rsidRDefault="00321B54" w14:paraId="3672A85F" w14:textId="72A5F9F4">
      <w:pPr>
        <w:rPr>
          <w:lang w:val="en-IN"/>
        </w:rPr>
      </w:pPr>
      <w:r w:rsidRPr="00321B54">
        <w:rPr>
          <w:lang w:val="en-IN"/>
        </w:rPr>
        <w:t>Service → load balances → Pods</w:t>
      </w:r>
    </w:p>
    <w:p w:rsidR="00321B54" w:rsidP="00321B54" w:rsidRDefault="00321B54" w14:paraId="527DCC34" w14:textId="77777777">
      <w:pPr>
        <w:rPr>
          <w:lang w:val="en-IN"/>
        </w:rPr>
      </w:pPr>
    </w:p>
    <w:p w:rsidRPr="00321B54" w:rsidR="00321B54" w:rsidP="00321B54" w:rsidRDefault="00321B54" w14:paraId="6183C3B8" w14:textId="77777777">
      <w:pPr>
        <w:rPr>
          <w:lang w:val="en-IN"/>
        </w:rPr>
      </w:pPr>
      <w:proofErr w:type="spellStart"/>
      <w:r w:rsidRPr="00321B54">
        <w:rPr>
          <w:lang w:val="en-IN"/>
        </w:rPr>
        <w:t>apiVersion</w:t>
      </w:r>
      <w:proofErr w:type="spellEnd"/>
      <w:r w:rsidRPr="00321B54">
        <w:rPr>
          <w:lang w:val="en-IN"/>
        </w:rPr>
        <w:t>: apps/v1</w:t>
      </w:r>
    </w:p>
    <w:p w:rsidRPr="00321B54" w:rsidR="00321B54" w:rsidP="00321B54" w:rsidRDefault="00321B54" w14:paraId="16F851D9" w14:textId="77777777">
      <w:pPr>
        <w:rPr>
          <w:lang w:val="en-IN"/>
        </w:rPr>
      </w:pPr>
      <w:r w:rsidRPr="00321B54">
        <w:rPr>
          <w:lang w:val="en-IN"/>
        </w:rPr>
        <w:t>kind: Deployment</w:t>
      </w:r>
    </w:p>
    <w:p w:rsidRPr="00321B54" w:rsidR="00321B54" w:rsidP="00321B54" w:rsidRDefault="00321B54" w14:paraId="4F68A9CE" w14:textId="77777777">
      <w:pPr>
        <w:rPr>
          <w:lang w:val="en-IN"/>
        </w:rPr>
      </w:pPr>
      <w:r w:rsidRPr="00321B54">
        <w:rPr>
          <w:lang w:val="en-IN"/>
        </w:rPr>
        <w:t>metadata:</w:t>
      </w:r>
    </w:p>
    <w:p w:rsidRPr="00321B54" w:rsidR="00321B54" w:rsidP="00321B54" w:rsidRDefault="00321B54" w14:paraId="7D47119C" w14:textId="77777777">
      <w:pPr>
        <w:rPr>
          <w:lang w:val="en-IN"/>
        </w:rPr>
      </w:pPr>
      <w:r w:rsidRPr="00321B54">
        <w:rPr>
          <w:lang w:val="en-IN"/>
        </w:rPr>
        <w:t xml:space="preserve">  name: </w:t>
      </w:r>
      <w:proofErr w:type="spellStart"/>
      <w:r w:rsidRPr="00321B54">
        <w:rPr>
          <w:lang w:val="en-IN"/>
        </w:rPr>
        <w:t>myapp</w:t>
      </w:r>
      <w:proofErr w:type="spellEnd"/>
    </w:p>
    <w:p w:rsidRPr="00321B54" w:rsidR="00321B54" w:rsidP="00321B54" w:rsidRDefault="00321B54" w14:paraId="2A7B7C58" w14:textId="77777777">
      <w:pPr>
        <w:rPr>
          <w:lang w:val="en-IN"/>
        </w:rPr>
      </w:pPr>
      <w:r w:rsidRPr="00321B54">
        <w:rPr>
          <w:lang w:val="en-IN"/>
        </w:rPr>
        <w:t>spec:</w:t>
      </w:r>
    </w:p>
    <w:p w:rsidRPr="00321B54" w:rsidR="00321B54" w:rsidP="00321B54" w:rsidRDefault="00321B54" w14:paraId="5E5DFA62" w14:textId="77777777">
      <w:pPr>
        <w:rPr>
          <w:lang w:val="en-IN"/>
        </w:rPr>
      </w:pPr>
      <w:r w:rsidRPr="00321B54">
        <w:rPr>
          <w:lang w:val="en-IN"/>
        </w:rPr>
        <w:t>  replicas: 2</w:t>
      </w:r>
    </w:p>
    <w:p w:rsidRPr="00321B54" w:rsidR="00321B54" w:rsidP="00321B54" w:rsidRDefault="00321B54" w14:paraId="565B6734" w14:textId="77777777">
      <w:pPr>
        <w:rPr>
          <w:lang w:val="en-IN"/>
        </w:rPr>
      </w:pPr>
      <w:r w:rsidRPr="00321B54">
        <w:rPr>
          <w:lang w:val="en-IN"/>
        </w:rPr>
        <w:t>  selector:</w:t>
      </w:r>
    </w:p>
    <w:p w:rsidRPr="00321B54" w:rsidR="00321B54" w:rsidP="00321B54" w:rsidRDefault="00321B54" w14:paraId="0B931B6C" w14:textId="77777777">
      <w:pPr>
        <w:rPr>
          <w:lang w:val="en-IN"/>
        </w:rPr>
      </w:pPr>
      <w:r w:rsidRPr="00321B54">
        <w:rPr>
          <w:lang w:val="en-IN"/>
        </w:rPr>
        <w:t xml:space="preserve">    </w:t>
      </w:r>
      <w:proofErr w:type="spellStart"/>
      <w:r w:rsidRPr="00321B54">
        <w:rPr>
          <w:lang w:val="en-IN"/>
        </w:rPr>
        <w:t>matchLabels</w:t>
      </w:r>
      <w:proofErr w:type="spellEnd"/>
      <w:r w:rsidRPr="00321B54">
        <w:rPr>
          <w:lang w:val="en-IN"/>
        </w:rPr>
        <w:t>:</w:t>
      </w:r>
    </w:p>
    <w:p w:rsidRPr="00321B54" w:rsidR="00321B54" w:rsidP="00321B54" w:rsidRDefault="00321B54" w14:paraId="258FB66F" w14:textId="77777777">
      <w:pPr>
        <w:rPr>
          <w:lang w:val="en-IN"/>
        </w:rPr>
      </w:pPr>
      <w:r w:rsidRPr="00321B54">
        <w:rPr>
          <w:lang w:val="en-IN"/>
        </w:rPr>
        <w:t xml:space="preserve">      app: </w:t>
      </w:r>
      <w:proofErr w:type="spellStart"/>
      <w:r w:rsidRPr="00321B54">
        <w:rPr>
          <w:lang w:val="en-IN"/>
        </w:rPr>
        <w:t>myapp</w:t>
      </w:r>
      <w:proofErr w:type="spellEnd"/>
    </w:p>
    <w:p w:rsidRPr="00321B54" w:rsidR="00321B54" w:rsidP="00321B54" w:rsidRDefault="00321B54" w14:paraId="15567CA5" w14:textId="77777777">
      <w:pPr>
        <w:rPr>
          <w:lang w:val="en-IN"/>
        </w:rPr>
      </w:pPr>
      <w:r w:rsidRPr="00321B54">
        <w:rPr>
          <w:lang w:val="en-IN"/>
        </w:rPr>
        <w:t>  template:</w:t>
      </w:r>
    </w:p>
    <w:p w:rsidRPr="00321B54" w:rsidR="00321B54" w:rsidP="00321B54" w:rsidRDefault="00321B54" w14:paraId="31F881E3" w14:textId="77777777">
      <w:pPr>
        <w:rPr>
          <w:lang w:val="en-IN"/>
        </w:rPr>
      </w:pPr>
      <w:r w:rsidRPr="00321B54">
        <w:rPr>
          <w:lang w:val="en-IN"/>
        </w:rPr>
        <w:t>    metadata:</w:t>
      </w:r>
    </w:p>
    <w:p w:rsidRPr="00321B54" w:rsidR="00321B54" w:rsidP="00321B54" w:rsidRDefault="00321B54" w14:paraId="259BA0EE" w14:textId="77777777">
      <w:pPr>
        <w:rPr>
          <w:lang w:val="en-IN"/>
        </w:rPr>
      </w:pPr>
      <w:r w:rsidRPr="00321B54">
        <w:rPr>
          <w:lang w:val="en-IN"/>
        </w:rPr>
        <w:t>      labels:</w:t>
      </w:r>
    </w:p>
    <w:p w:rsidRPr="00321B54" w:rsidR="00321B54" w:rsidP="00321B54" w:rsidRDefault="00321B54" w14:paraId="5E799E87" w14:textId="77777777">
      <w:pPr>
        <w:rPr>
          <w:lang w:val="en-IN"/>
        </w:rPr>
      </w:pPr>
      <w:r w:rsidRPr="00321B54">
        <w:rPr>
          <w:lang w:val="en-IN"/>
        </w:rPr>
        <w:t xml:space="preserve">        app: </w:t>
      </w:r>
      <w:proofErr w:type="spellStart"/>
      <w:r w:rsidRPr="00321B54">
        <w:rPr>
          <w:lang w:val="en-IN"/>
        </w:rPr>
        <w:t>myapp</w:t>
      </w:r>
      <w:proofErr w:type="spellEnd"/>
    </w:p>
    <w:p w:rsidRPr="00321B54" w:rsidR="00321B54" w:rsidP="00321B54" w:rsidRDefault="00321B54" w14:paraId="7AC39999" w14:textId="77777777">
      <w:pPr>
        <w:rPr>
          <w:lang w:val="en-IN"/>
        </w:rPr>
      </w:pPr>
      <w:r w:rsidRPr="00321B54">
        <w:rPr>
          <w:lang w:val="en-IN"/>
        </w:rPr>
        <w:t>    spec:</w:t>
      </w:r>
    </w:p>
    <w:p w:rsidRPr="00321B54" w:rsidR="00321B54" w:rsidP="00321B54" w:rsidRDefault="00321B54" w14:paraId="3CE88CC0" w14:textId="77777777">
      <w:pPr>
        <w:rPr>
          <w:lang w:val="en-IN"/>
        </w:rPr>
      </w:pPr>
      <w:r w:rsidRPr="00321B54">
        <w:rPr>
          <w:lang w:val="en-IN"/>
        </w:rPr>
        <w:t>      containers:</w:t>
      </w:r>
    </w:p>
    <w:p w:rsidRPr="00321B54" w:rsidR="00321B54" w:rsidP="00321B54" w:rsidRDefault="00321B54" w14:paraId="406C797E" w14:textId="77777777">
      <w:pPr>
        <w:rPr>
          <w:lang w:val="en-IN"/>
        </w:rPr>
      </w:pPr>
      <w:r w:rsidRPr="00321B54">
        <w:rPr>
          <w:lang w:val="en-IN"/>
        </w:rPr>
        <w:t xml:space="preserve">      - name: </w:t>
      </w:r>
      <w:proofErr w:type="spellStart"/>
      <w:r w:rsidRPr="00321B54">
        <w:rPr>
          <w:lang w:val="en-IN"/>
        </w:rPr>
        <w:t>myapp</w:t>
      </w:r>
      <w:proofErr w:type="spellEnd"/>
    </w:p>
    <w:p w:rsidRPr="00321B54" w:rsidR="00321B54" w:rsidP="00321B54" w:rsidRDefault="00321B54" w14:paraId="1C7DA527" w14:textId="77777777">
      <w:pPr>
        <w:rPr>
          <w:lang w:val="en-IN"/>
        </w:rPr>
      </w:pPr>
      <w:r w:rsidRPr="00321B54">
        <w:rPr>
          <w:lang w:val="en-IN"/>
        </w:rPr>
        <w:t>        image: nginx</w:t>
      </w:r>
    </w:p>
    <w:p w:rsidRPr="00321B54" w:rsidR="00321B54" w:rsidP="00321B54" w:rsidRDefault="00321B54" w14:paraId="1B357C7F" w14:textId="77777777">
      <w:pPr>
        <w:rPr>
          <w:lang w:val="en-IN"/>
        </w:rPr>
      </w:pPr>
      <w:r w:rsidRPr="00321B54">
        <w:rPr>
          <w:lang w:val="en-IN"/>
        </w:rPr>
        <w:t>        ports:</w:t>
      </w:r>
    </w:p>
    <w:p w:rsidRPr="00321B54" w:rsidR="00321B54" w:rsidP="00321B54" w:rsidRDefault="00321B54" w14:paraId="6DF5D7DF" w14:textId="77777777">
      <w:pPr>
        <w:rPr>
          <w:lang w:val="en-IN"/>
        </w:rPr>
      </w:pPr>
      <w:r w:rsidRPr="00321B54">
        <w:rPr>
          <w:lang w:val="en-IN"/>
        </w:rPr>
        <w:t xml:space="preserve">        - </w:t>
      </w:r>
      <w:proofErr w:type="spellStart"/>
      <w:r w:rsidRPr="00321B54">
        <w:rPr>
          <w:lang w:val="en-IN"/>
        </w:rPr>
        <w:t>containerPort</w:t>
      </w:r>
      <w:proofErr w:type="spellEnd"/>
      <w:r w:rsidRPr="00321B54">
        <w:rPr>
          <w:lang w:val="en-IN"/>
        </w:rPr>
        <w:t>: 80</w:t>
      </w:r>
    </w:p>
    <w:p w:rsidR="00321B54" w:rsidP="00321B54" w:rsidRDefault="00321B54" w14:paraId="5DC5B08C" w14:textId="77777777">
      <w:pPr>
        <w:rPr>
          <w:lang w:val="en-IN"/>
        </w:rPr>
      </w:pPr>
    </w:p>
    <w:p w:rsidRPr="00321B54" w:rsidR="00321B54" w:rsidP="00321B54" w:rsidRDefault="00321B54" w14:paraId="7432160A" w14:textId="77777777">
      <w:pPr>
        <w:rPr>
          <w:lang w:val="en-IN"/>
        </w:rPr>
      </w:pPr>
      <w:proofErr w:type="spellStart"/>
      <w:r w:rsidRPr="00321B54">
        <w:rPr>
          <w:lang w:val="en-IN"/>
        </w:rPr>
        <w:t>apiVersion</w:t>
      </w:r>
      <w:proofErr w:type="spellEnd"/>
      <w:r w:rsidRPr="00321B54">
        <w:rPr>
          <w:lang w:val="en-IN"/>
        </w:rPr>
        <w:t>: v1</w:t>
      </w:r>
    </w:p>
    <w:p w:rsidRPr="00321B54" w:rsidR="00321B54" w:rsidP="00321B54" w:rsidRDefault="00321B54" w14:paraId="40847DE9" w14:textId="77777777">
      <w:pPr>
        <w:rPr>
          <w:lang w:val="en-IN"/>
        </w:rPr>
      </w:pPr>
      <w:r w:rsidRPr="00321B54">
        <w:rPr>
          <w:lang w:val="en-IN"/>
        </w:rPr>
        <w:t>kind: Service</w:t>
      </w:r>
    </w:p>
    <w:p w:rsidRPr="00321B54" w:rsidR="00321B54" w:rsidP="00321B54" w:rsidRDefault="00321B54" w14:paraId="35DF2C49" w14:textId="77777777">
      <w:pPr>
        <w:rPr>
          <w:lang w:val="en-IN"/>
        </w:rPr>
      </w:pPr>
      <w:r w:rsidRPr="00321B54">
        <w:rPr>
          <w:lang w:val="en-IN"/>
        </w:rPr>
        <w:t>metadata:</w:t>
      </w:r>
    </w:p>
    <w:p w:rsidRPr="00321B54" w:rsidR="00321B54" w:rsidP="00321B54" w:rsidRDefault="00321B54" w14:paraId="4DB2C1CA" w14:textId="77777777">
      <w:pPr>
        <w:rPr>
          <w:lang w:val="en-IN"/>
        </w:rPr>
      </w:pPr>
      <w:r w:rsidRPr="00321B54">
        <w:rPr>
          <w:lang w:val="en-IN"/>
        </w:rPr>
        <w:t xml:space="preserve">  name: </w:t>
      </w:r>
      <w:proofErr w:type="spellStart"/>
      <w:r w:rsidRPr="00321B54">
        <w:rPr>
          <w:lang w:val="en-IN"/>
        </w:rPr>
        <w:t>myapp-nodeport</w:t>
      </w:r>
      <w:proofErr w:type="spellEnd"/>
    </w:p>
    <w:p w:rsidRPr="00321B54" w:rsidR="00321B54" w:rsidP="00321B54" w:rsidRDefault="00321B54" w14:paraId="5DC130FB" w14:textId="77777777">
      <w:pPr>
        <w:rPr>
          <w:lang w:val="en-IN"/>
        </w:rPr>
      </w:pPr>
      <w:r w:rsidRPr="00321B54">
        <w:rPr>
          <w:lang w:val="en-IN"/>
        </w:rPr>
        <w:t>spec:</w:t>
      </w:r>
    </w:p>
    <w:p w:rsidRPr="00321B54" w:rsidR="00321B54" w:rsidP="00321B54" w:rsidRDefault="00321B54" w14:paraId="5780FBC7" w14:textId="77777777">
      <w:pPr>
        <w:rPr>
          <w:lang w:val="en-IN"/>
        </w:rPr>
      </w:pPr>
      <w:r w:rsidRPr="00321B54">
        <w:rPr>
          <w:lang w:val="en-IN"/>
        </w:rPr>
        <w:t xml:space="preserve">  type: </w:t>
      </w:r>
      <w:proofErr w:type="spellStart"/>
      <w:r w:rsidRPr="00321B54">
        <w:rPr>
          <w:lang w:val="en-IN"/>
        </w:rPr>
        <w:t>NodePort</w:t>
      </w:r>
      <w:proofErr w:type="spellEnd"/>
    </w:p>
    <w:p w:rsidRPr="00321B54" w:rsidR="00321B54" w:rsidP="00321B54" w:rsidRDefault="00321B54" w14:paraId="0A47DF08" w14:textId="77777777">
      <w:pPr>
        <w:rPr>
          <w:lang w:val="en-IN"/>
        </w:rPr>
      </w:pPr>
      <w:r w:rsidRPr="00321B54">
        <w:rPr>
          <w:lang w:val="en-IN"/>
        </w:rPr>
        <w:t>  selector:</w:t>
      </w:r>
    </w:p>
    <w:p w:rsidRPr="00321B54" w:rsidR="00321B54" w:rsidP="00321B54" w:rsidRDefault="00321B54" w14:paraId="0243F24D" w14:textId="77777777">
      <w:pPr>
        <w:rPr>
          <w:lang w:val="en-IN"/>
        </w:rPr>
      </w:pPr>
      <w:r w:rsidRPr="00321B54">
        <w:rPr>
          <w:lang w:val="en-IN"/>
        </w:rPr>
        <w:t xml:space="preserve">    app: </w:t>
      </w:r>
      <w:proofErr w:type="spellStart"/>
      <w:r w:rsidRPr="00321B54">
        <w:rPr>
          <w:lang w:val="en-IN"/>
        </w:rPr>
        <w:t>myapp</w:t>
      </w:r>
      <w:proofErr w:type="spellEnd"/>
    </w:p>
    <w:p w:rsidRPr="00321B54" w:rsidR="00321B54" w:rsidP="00321B54" w:rsidRDefault="00321B54" w14:paraId="03B336E3" w14:textId="77777777">
      <w:pPr>
        <w:rPr>
          <w:lang w:val="en-IN"/>
        </w:rPr>
      </w:pPr>
      <w:r w:rsidRPr="00321B54">
        <w:rPr>
          <w:lang w:val="en-IN"/>
        </w:rPr>
        <w:t>  ports:</w:t>
      </w:r>
    </w:p>
    <w:p w:rsidRPr="00321B54" w:rsidR="00321B54" w:rsidP="00321B54" w:rsidRDefault="00321B54" w14:paraId="0D4D5DD0" w14:textId="77777777">
      <w:pPr>
        <w:rPr>
          <w:lang w:val="en-IN"/>
        </w:rPr>
      </w:pPr>
      <w:r w:rsidRPr="00321B54">
        <w:rPr>
          <w:lang w:val="en-IN"/>
        </w:rPr>
        <w:t>  - port: 80            # Service port inside cluster</w:t>
      </w:r>
    </w:p>
    <w:p w:rsidRPr="00321B54" w:rsidR="00321B54" w:rsidP="00321B54" w:rsidRDefault="00321B54" w14:paraId="6C14B9A2" w14:textId="77777777">
      <w:pPr>
        <w:rPr>
          <w:lang w:val="en-IN"/>
        </w:rPr>
      </w:pPr>
      <w:r w:rsidRPr="00321B54">
        <w:rPr>
          <w:lang w:val="en-IN"/>
        </w:rPr>
        <w:t xml:space="preserve">    </w:t>
      </w:r>
      <w:proofErr w:type="spellStart"/>
      <w:r w:rsidRPr="00321B54">
        <w:rPr>
          <w:lang w:val="en-IN"/>
        </w:rPr>
        <w:t>targetPort</w:t>
      </w:r>
      <w:proofErr w:type="spellEnd"/>
      <w:r w:rsidRPr="00321B54">
        <w:rPr>
          <w:lang w:val="en-IN"/>
        </w:rPr>
        <w:t>: 80       # Pod port</w:t>
      </w:r>
    </w:p>
    <w:p w:rsidRPr="00321B54" w:rsidR="00321B54" w:rsidP="00321B54" w:rsidRDefault="00321B54" w14:paraId="72227EED" w14:textId="77777777">
      <w:pPr>
        <w:rPr>
          <w:lang w:val="en-IN"/>
        </w:rPr>
      </w:pPr>
      <w:r w:rsidRPr="00321B54">
        <w:rPr>
          <w:lang w:val="en-IN"/>
        </w:rPr>
        <w:t xml:space="preserve">    </w:t>
      </w:r>
      <w:proofErr w:type="spellStart"/>
      <w:r w:rsidRPr="00321B54">
        <w:rPr>
          <w:lang w:val="en-IN"/>
        </w:rPr>
        <w:t>nodePort</w:t>
      </w:r>
      <w:proofErr w:type="spellEnd"/>
      <w:r w:rsidRPr="00321B54">
        <w:rPr>
          <w:lang w:val="en-IN"/>
        </w:rPr>
        <w:t>: 30080      # Port exposed on EACH node (30000–32767)</w:t>
      </w:r>
    </w:p>
    <w:p w:rsidR="00321B54" w:rsidP="00321B54" w:rsidRDefault="00321B54" w14:paraId="4C36DD46" w14:textId="77777777">
      <w:pPr>
        <w:rPr>
          <w:lang w:val="en-IN"/>
        </w:rPr>
      </w:pPr>
    </w:p>
    <w:p w:rsidRPr="00321B54" w:rsidR="00321B54" w:rsidP="00321B54" w:rsidRDefault="00321B54" w14:paraId="54CFBD74" w14:textId="3F269209">
      <w:pPr>
        <w:rPr>
          <w:lang w:val="en-IN"/>
        </w:rPr>
      </w:pPr>
      <w:r>
        <w:rPr>
          <w:lang w:val="en-IN"/>
        </w:rPr>
        <w:t xml:space="preserve">Note:- </w:t>
      </w:r>
      <w:proofErr w:type="spellStart"/>
      <w:r>
        <w:rPr>
          <w:lang w:val="en-IN"/>
        </w:rPr>
        <w:t>NodeIPs</w:t>
      </w:r>
      <w:proofErr w:type="spellEnd"/>
      <w:r>
        <w:rPr>
          <w:lang w:val="en-IN"/>
        </w:rPr>
        <w:t xml:space="preserve"> should be reachable via external IPs for the specific ports provided in the service.</w:t>
      </w:r>
    </w:p>
    <w:p w:rsidRPr="00321B54" w:rsidR="00321B54" w:rsidP="00321B54" w:rsidRDefault="00321B54" w14:paraId="3358E4F1" w14:textId="77777777">
      <w:pPr>
        <w:rPr>
          <w:lang w:val="en-IN"/>
        </w:rPr>
      </w:pPr>
    </w:p>
    <w:p w:rsidRPr="00321B54" w:rsidR="00321B54" w:rsidP="00321B54" w:rsidRDefault="00321B54" w14:paraId="18FBE7C8" w14:textId="77777777"/>
    <w:p w:rsidR="00321B54" w:rsidRDefault="00321B54" w14:paraId="24248F86" w14:textId="3417AFF8">
      <w:pPr>
        <w:pStyle w:val="Heading4"/>
      </w:pPr>
      <w:proofErr w:type="spellStart"/>
      <w:r>
        <w:t>ExternalIP</w:t>
      </w:r>
      <w:proofErr w:type="spellEnd"/>
    </w:p>
    <w:p w:rsidR="00281467" w:rsidP="00281467" w:rsidRDefault="00281467" w14:paraId="3CADA33B" w14:textId="77777777"/>
    <w:p w:rsidR="00281467" w:rsidP="00281467" w:rsidRDefault="00281467" w14:paraId="7605F7BF" w14:textId="77777777">
      <w:pPr>
        <w:rPr>
          <w:lang w:val="en-IN"/>
        </w:rPr>
      </w:pPr>
      <w:r w:rsidRPr="00281467">
        <w:rPr>
          <w:lang w:val="en-IN"/>
        </w:rPr>
        <w:t xml:space="preserve">An </w:t>
      </w:r>
      <w:proofErr w:type="spellStart"/>
      <w:r w:rsidRPr="00281467">
        <w:rPr>
          <w:lang w:val="en-IN"/>
        </w:rPr>
        <w:t>ExternalIP</w:t>
      </w:r>
      <w:proofErr w:type="spellEnd"/>
      <w:r w:rsidRPr="00281467">
        <w:rPr>
          <w:lang w:val="en-IN"/>
        </w:rPr>
        <w:t xml:space="preserve"> is a Kubernetes/OpenShift Service feature that lets you manually assign an external, routable IP address to a Service.</w:t>
      </w:r>
      <w:r w:rsidRPr="00281467">
        <w:rPr>
          <w:lang w:val="en-IN"/>
        </w:rPr>
        <w:br/>
      </w:r>
      <w:r w:rsidRPr="00281467">
        <w:rPr>
          <w:lang w:val="en-IN"/>
        </w:rPr>
        <w:t>Traffic sent to that external IP is routed into the cluster and forwarded to the Service’s backend Pods.</w:t>
      </w:r>
    </w:p>
    <w:p w:rsidRPr="00281467" w:rsidR="00281467" w:rsidP="00281467" w:rsidRDefault="00281467" w14:paraId="0F2526C4" w14:textId="77777777">
      <w:pPr>
        <w:rPr>
          <w:lang w:val="en-IN"/>
        </w:rPr>
      </w:pPr>
    </w:p>
    <w:p w:rsidRPr="00281467" w:rsidR="00281467" w:rsidP="00281467" w:rsidRDefault="00281467" w14:paraId="5DFE495B" w14:textId="77777777">
      <w:pPr>
        <w:rPr>
          <w:lang w:val="en-IN"/>
        </w:rPr>
      </w:pPr>
      <w:r w:rsidRPr="00281467">
        <w:rPr>
          <w:lang w:val="en-IN"/>
        </w:rPr>
        <w:t>Key facts:</w:t>
      </w:r>
    </w:p>
    <w:p w:rsidRPr="00281467" w:rsidR="00281467" w:rsidP="00281467" w:rsidRDefault="00281467" w14:paraId="7F510258" w14:textId="75253EC6">
      <w:pPr>
        <w:numPr>
          <w:ilvl w:val="0"/>
          <w:numId w:val="174"/>
        </w:numPr>
        <w:rPr>
          <w:lang w:val="en-IN"/>
        </w:rPr>
      </w:pPr>
      <w:r w:rsidRPr="00281467">
        <w:rPr>
          <w:lang w:val="en-IN"/>
        </w:rPr>
        <w:t xml:space="preserve">OpenShift supports assignment of external IP addresses to a Service via </w:t>
      </w:r>
      <w:proofErr w:type="spellStart"/>
      <w:r w:rsidRPr="00281467">
        <w:rPr>
          <w:lang w:val="en-IN"/>
        </w:rPr>
        <w:t>spec.externalIPs</w:t>
      </w:r>
      <w:proofErr w:type="spellEnd"/>
      <w:r w:rsidRPr="00281467">
        <w:rPr>
          <w:lang w:val="en-IN"/>
        </w:rPr>
        <w:t>.</w:t>
      </w:r>
      <w:r w:rsidRPr="00281467">
        <w:rPr>
          <w:lang w:val="en-IN"/>
        </w:rPr>
        <w:br/>
      </w:r>
    </w:p>
    <w:p w:rsidRPr="00281467" w:rsidR="00281467" w:rsidP="00281467" w:rsidRDefault="00281467" w14:paraId="61D3E573" w14:textId="0B3AA760">
      <w:pPr>
        <w:numPr>
          <w:ilvl w:val="0"/>
          <w:numId w:val="174"/>
        </w:numPr>
        <w:rPr>
          <w:lang w:val="en-IN"/>
        </w:rPr>
      </w:pPr>
      <w:r w:rsidRPr="00281467">
        <w:rPr>
          <w:lang w:val="en-IN"/>
        </w:rPr>
        <w:t xml:space="preserve">The </w:t>
      </w:r>
      <w:proofErr w:type="spellStart"/>
      <w:r w:rsidRPr="00281467">
        <w:rPr>
          <w:lang w:val="en-IN"/>
        </w:rPr>
        <w:t>ExternalIP</w:t>
      </w:r>
      <w:proofErr w:type="spellEnd"/>
      <w:r w:rsidRPr="00281467">
        <w:rPr>
          <w:lang w:val="en-IN"/>
        </w:rPr>
        <w:t xml:space="preserve"> does not get created automatically; you must route traffic to it from your physical or network environment.</w:t>
      </w:r>
    </w:p>
    <w:p w:rsidR="00281467" w:rsidP="00281467" w:rsidRDefault="00281467" w14:paraId="191653CE" w14:textId="77777777">
      <w:pPr>
        <w:numPr>
          <w:ilvl w:val="0"/>
          <w:numId w:val="174"/>
        </w:numPr>
        <w:rPr>
          <w:lang w:val="en-IN"/>
        </w:rPr>
      </w:pPr>
      <w:r w:rsidRPr="00281467">
        <w:rPr>
          <w:lang w:val="en-IN"/>
        </w:rPr>
        <w:t xml:space="preserve">A Service with </w:t>
      </w:r>
      <w:proofErr w:type="spellStart"/>
      <w:r w:rsidRPr="00281467">
        <w:rPr>
          <w:lang w:val="en-IN"/>
        </w:rPr>
        <w:t>ExternalIP</w:t>
      </w:r>
      <w:proofErr w:type="spellEnd"/>
      <w:r w:rsidRPr="00281467">
        <w:rPr>
          <w:lang w:val="en-IN"/>
        </w:rPr>
        <w:t xml:space="preserve"> behaves similarly to </w:t>
      </w:r>
      <w:proofErr w:type="spellStart"/>
      <w:r w:rsidRPr="00281467">
        <w:rPr>
          <w:lang w:val="en-IN"/>
        </w:rPr>
        <w:t>NodePort</w:t>
      </w:r>
      <w:proofErr w:type="spellEnd"/>
      <w:r w:rsidRPr="00281467">
        <w:rPr>
          <w:lang w:val="en-IN"/>
        </w:rPr>
        <w:t>, because the external IP must be routed to a node that handles the Service.</w:t>
      </w:r>
    </w:p>
    <w:p w:rsidR="00281467" w:rsidP="00281467" w:rsidRDefault="00281467" w14:paraId="642EBB0D" w14:textId="77777777">
      <w:pPr>
        <w:rPr>
          <w:lang w:val="en-IN"/>
        </w:rPr>
      </w:pPr>
    </w:p>
    <w:p w:rsidR="00281467" w:rsidP="00281467" w:rsidRDefault="00281467" w14:paraId="69ABEBE3" w14:textId="2E0FA929">
      <w:pPr>
        <w:rPr>
          <w:lang w:val="en-IN"/>
        </w:rPr>
      </w:pPr>
      <w:r>
        <w:rPr>
          <w:lang w:val="en-IN"/>
        </w:rPr>
        <w:t xml:space="preserve">Expose a Service using </w:t>
      </w:r>
      <w:proofErr w:type="spellStart"/>
      <w:r>
        <w:rPr>
          <w:lang w:val="en-IN"/>
        </w:rPr>
        <w:t>ExternalIP</w:t>
      </w:r>
      <w:proofErr w:type="spellEnd"/>
      <w:r>
        <w:rPr>
          <w:lang w:val="en-IN"/>
        </w:rPr>
        <w:t xml:space="preserve">:- </w:t>
      </w:r>
      <w:r w:rsidRPr="00281467">
        <w:rPr>
          <w:lang w:val="en-IN"/>
        </w:rPr>
        <w:t>OpenShift allows to assign an external IP block or specific external addresses.</w:t>
      </w:r>
      <w:r>
        <w:rPr>
          <w:lang w:val="en-IN"/>
        </w:rPr>
        <w:t xml:space="preserve"> </w:t>
      </w:r>
      <w:r w:rsidRPr="00281467">
        <w:rPr>
          <w:lang w:val="en-IN"/>
        </w:rPr>
        <w:t>Administrators can designate a range of external IPs, and each service gets one IP.</w:t>
      </w:r>
    </w:p>
    <w:p w:rsidR="00281467" w:rsidP="00281467" w:rsidRDefault="00281467" w14:paraId="0F44E97A" w14:textId="77777777">
      <w:pPr>
        <w:rPr>
          <w:lang w:val="en-IN"/>
        </w:rPr>
      </w:pPr>
    </w:p>
    <w:p w:rsidRPr="00281467" w:rsidR="00281467" w:rsidP="00281467" w:rsidRDefault="00281467" w14:paraId="05B29161" w14:textId="77777777">
      <w:pPr>
        <w:rPr>
          <w:lang w:val="en-IN"/>
        </w:rPr>
      </w:pPr>
      <w:proofErr w:type="spellStart"/>
      <w:r w:rsidRPr="00281467">
        <w:rPr>
          <w:lang w:val="en-IN"/>
        </w:rPr>
        <w:t>apiVersion</w:t>
      </w:r>
      <w:proofErr w:type="spellEnd"/>
      <w:r w:rsidRPr="00281467">
        <w:rPr>
          <w:lang w:val="en-IN"/>
        </w:rPr>
        <w:t>: v1</w:t>
      </w:r>
    </w:p>
    <w:p w:rsidRPr="00281467" w:rsidR="00281467" w:rsidP="00281467" w:rsidRDefault="00281467" w14:paraId="2E7FDEED" w14:textId="77777777">
      <w:pPr>
        <w:rPr>
          <w:lang w:val="en-IN"/>
        </w:rPr>
      </w:pPr>
      <w:r w:rsidRPr="00281467">
        <w:rPr>
          <w:lang w:val="en-IN"/>
        </w:rPr>
        <w:t>kind: Service</w:t>
      </w:r>
    </w:p>
    <w:p w:rsidRPr="00281467" w:rsidR="00281467" w:rsidP="00281467" w:rsidRDefault="00281467" w14:paraId="7A97F5C6" w14:textId="77777777">
      <w:pPr>
        <w:rPr>
          <w:lang w:val="en-IN"/>
        </w:rPr>
      </w:pPr>
      <w:r w:rsidRPr="00281467">
        <w:rPr>
          <w:lang w:val="en-IN"/>
        </w:rPr>
        <w:t>metadata:</w:t>
      </w:r>
    </w:p>
    <w:p w:rsidRPr="00281467" w:rsidR="00281467" w:rsidP="00281467" w:rsidRDefault="00281467" w14:paraId="32BC984E" w14:textId="77777777">
      <w:pPr>
        <w:rPr>
          <w:lang w:val="en-IN"/>
        </w:rPr>
      </w:pPr>
      <w:r w:rsidRPr="00281467">
        <w:rPr>
          <w:lang w:val="en-IN"/>
        </w:rPr>
        <w:t xml:space="preserve">  name: </w:t>
      </w:r>
      <w:proofErr w:type="spellStart"/>
      <w:r w:rsidRPr="00281467">
        <w:rPr>
          <w:lang w:val="en-IN"/>
        </w:rPr>
        <w:t>myapp-extip</w:t>
      </w:r>
      <w:proofErr w:type="spellEnd"/>
    </w:p>
    <w:p w:rsidRPr="00281467" w:rsidR="00281467" w:rsidP="00281467" w:rsidRDefault="00281467" w14:paraId="082BA70E" w14:textId="77777777">
      <w:pPr>
        <w:rPr>
          <w:lang w:val="en-IN"/>
        </w:rPr>
      </w:pPr>
      <w:r w:rsidRPr="00281467">
        <w:rPr>
          <w:lang w:val="en-IN"/>
        </w:rPr>
        <w:t>spec:</w:t>
      </w:r>
    </w:p>
    <w:p w:rsidRPr="00281467" w:rsidR="00281467" w:rsidP="00281467" w:rsidRDefault="00281467" w14:paraId="0DB478D7" w14:textId="77777777">
      <w:pPr>
        <w:rPr>
          <w:lang w:val="en-IN"/>
        </w:rPr>
      </w:pPr>
      <w:r w:rsidRPr="00281467">
        <w:rPr>
          <w:lang w:val="en-IN"/>
        </w:rPr>
        <w:t>  selector:</w:t>
      </w:r>
    </w:p>
    <w:p w:rsidRPr="00281467" w:rsidR="00281467" w:rsidP="00281467" w:rsidRDefault="00281467" w14:paraId="5F8C7EC9" w14:textId="77777777">
      <w:pPr>
        <w:rPr>
          <w:lang w:val="en-IN"/>
        </w:rPr>
      </w:pPr>
      <w:r w:rsidRPr="00281467">
        <w:rPr>
          <w:lang w:val="en-IN"/>
        </w:rPr>
        <w:t xml:space="preserve">    app: </w:t>
      </w:r>
      <w:proofErr w:type="spellStart"/>
      <w:r w:rsidRPr="00281467">
        <w:rPr>
          <w:lang w:val="en-IN"/>
        </w:rPr>
        <w:t>myapp</w:t>
      </w:r>
      <w:proofErr w:type="spellEnd"/>
    </w:p>
    <w:p w:rsidRPr="00281467" w:rsidR="00281467" w:rsidP="00281467" w:rsidRDefault="00281467" w14:paraId="2BE8C514" w14:textId="77777777">
      <w:pPr>
        <w:rPr>
          <w:lang w:val="en-IN"/>
        </w:rPr>
      </w:pPr>
      <w:r w:rsidRPr="00281467">
        <w:rPr>
          <w:lang w:val="en-IN"/>
        </w:rPr>
        <w:t>  ports:</w:t>
      </w:r>
    </w:p>
    <w:p w:rsidRPr="00281467" w:rsidR="00281467" w:rsidP="00281467" w:rsidRDefault="00281467" w14:paraId="1BDD64DD" w14:textId="77777777">
      <w:pPr>
        <w:rPr>
          <w:lang w:val="en-IN"/>
        </w:rPr>
      </w:pPr>
      <w:r w:rsidRPr="00281467">
        <w:rPr>
          <w:lang w:val="en-IN"/>
        </w:rPr>
        <w:t>  - port: 80</w:t>
      </w:r>
    </w:p>
    <w:p w:rsidRPr="00281467" w:rsidR="00281467" w:rsidP="00281467" w:rsidRDefault="00281467" w14:paraId="17732889" w14:textId="77777777">
      <w:pPr>
        <w:rPr>
          <w:lang w:val="en-IN"/>
        </w:rPr>
      </w:pPr>
      <w:r w:rsidRPr="00281467">
        <w:rPr>
          <w:lang w:val="en-IN"/>
        </w:rPr>
        <w:t xml:space="preserve">    </w:t>
      </w:r>
      <w:proofErr w:type="spellStart"/>
      <w:r w:rsidRPr="00281467">
        <w:rPr>
          <w:lang w:val="en-IN"/>
        </w:rPr>
        <w:t>targetPort</w:t>
      </w:r>
      <w:proofErr w:type="spellEnd"/>
      <w:r w:rsidRPr="00281467">
        <w:rPr>
          <w:lang w:val="en-IN"/>
        </w:rPr>
        <w:t>: 8080</w:t>
      </w:r>
    </w:p>
    <w:p w:rsidRPr="00281467" w:rsidR="00281467" w:rsidP="00281467" w:rsidRDefault="00281467" w14:paraId="37E6D6BA" w14:textId="77777777">
      <w:pPr>
        <w:rPr>
          <w:lang w:val="en-IN"/>
        </w:rPr>
      </w:pPr>
      <w:r w:rsidRPr="00281467">
        <w:rPr>
          <w:lang w:val="en-IN"/>
        </w:rPr>
        <w:t>    protocol: TCP</w:t>
      </w:r>
    </w:p>
    <w:p w:rsidRPr="00281467" w:rsidR="00281467" w:rsidP="00281467" w:rsidRDefault="00281467" w14:paraId="2DC877EF" w14:textId="77777777">
      <w:pPr>
        <w:rPr>
          <w:lang w:val="en-IN"/>
        </w:rPr>
      </w:pPr>
      <w:r w:rsidRPr="00281467">
        <w:rPr>
          <w:lang w:val="en-IN"/>
        </w:rPr>
        <w:t xml:space="preserve">  type: </w:t>
      </w:r>
      <w:proofErr w:type="spellStart"/>
      <w:r w:rsidRPr="00281467">
        <w:rPr>
          <w:lang w:val="en-IN"/>
        </w:rPr>
        <w:t>ClusterIP</w:t>
      </w:r>
      <w:proofErr w:type="spellEnd"/>
      <w:r w:rsidRPr="00281467">
        <w:rPr>
          <w:lang w:val="en-IN"/>
        </w:rPr>
        <w:t xml:space="preserve">      # </w:t>
      </w:r>
      <w:proofErr w:type="spellStart"/>
      <w:r w:rsidRPr="00281467">
        <w:rPr>
          <w:lang w:val="en-IN"/>
        </w:rPr>
        <w:t>ExternalIP</w:t>
      </w:r>
      <w:proofErr w:type="spellEnd"/>
      <w:r w:rsidRPr="00281467">
        <w:rPr>
          <w:lang w:val="en-IN"/>
        </w:rPr>
        <w:t xml:space="preserve"> works with </w:t>
      </w:r>
      <w:proofErr w:type="spellStart"/>
      <w:r w:rsidRPr="00281467">
        <w:rPr>
          <w:lang w:val="en-IN"/>
        </w:rPr>
        <w:t>ClusterIP</w:t>
      </w:r>
      <w:proofErr w:type="spellEnd"/>
      <w:r w:rsidRPr="00281467">
        <w:rPr>
          <w:lang w:val="en-IN"/>
        </w:rPr>
        <w:t xml:space="preserve"> services</w:t>
      </w:r>
    </w:p>
    <w:p w:rsidRPr="00281467" w:rsidR="00281467" w:rsidP="00281467" w:rsidRDefault="00281467" w14:paraId="7EADE7E8" w14:textId="77777777">
      <w:pPr>
        <w:rPr>
          <w:lang w:val="en-IN"/>
        </w:rPr>
      </w:pPr>
      <w:r w:rsidRPr="00281467">
        <w:rPr>
          <w:lang w:val="en-IN"/>
        </w:rPr>
        <w:t xml:space="preserve">  </w:t>
      </w:r>
      <w:proofErr w:type="spellStart"/>
      <w:r w:rsidRPr="00281467">
        <w:rPr>
          <w:lang w:val="en-IN"/>
        </w:rPr>
        <w:t>externalIPs</w:t>
      </w:r>
      <w:proofErr w:type="spellEnd"/>
      <w:r w:rsidRPr="00281467">
        <w:rPr>
          <w:lang w:val="en-IN"/>
        </w:rPr>
        <w:t>:</w:t>
      </w:r>
    </w:p>
    <w:p w:rsidRPr="00281467" w:rsidR="00281467" w:rsidP="00281467" w:rsidRDefault="00281467" w14:paraId="70A6B88C" w14:textId="77777777">
      <w:pPr>
        <w:rPr>
          <w:lang w:val="en-IN"/>
        </w:rPr>
      </w:pPr>
      <w:r w:rsidRPr="00281467">
        <w:rPr>
          <w:lang w:val="en-IN"/>
        </w:rPr>
        <w:t>  - 192.168.50.25       # External IP assigned manually</w:t>
      </w:r>
    </w:p>
    <w:p w:rsidRPr="00281467" w:rsidR="00281467" w:rsidP="00281467" w:rsidRDefault="00281467" w14:paraId="4702CA12" w14:textId="77777777">
      <w:pPr>
        <w:rPr>
          <w:lang w:val="en-IN"/>
        </w:rPr>
      </w:pPr>
      <w:r w:rsidRPr="00281467">
        <w:rPr>
          <w:lang w:val="en-IN"/>
        </w:rPr>
        <w:t>``</w:t>
      </w:r>
    </w:p>
    <w:p w:rsidRPr="00281467" w:rsidR="00281467" w:rsidP="00281467" w:rsidRDefault="00281467" w14:paraId="4643DBF3" w14:textId="77777777">
      <w:pPr>
        <w:rPr>
          <w:lang w:val="en-IN"/>
        </w:rPr>
      </w:pPr>
    </w:p>
    <w:p w:rsidR="00281467" w:rsidP="00281467" w:rsidRDefault="00281467" w14:paraId="54475E68" w14:textId="03855B34">
      <w:pPr>
        <w:rPr>
          <w:lang w:val="en-IN"/>
        </w:rPr>
      </w:pPr>
    </w:p>
    <w:p w:rsidRPr="00281467" w:rsidR="00281467" w:rsidP="00281467" w:rsidRDefault="00281467" w14:paraId="58EEC0FA" w14:textId="77777777">
      <w:pPr>
        <w:rPr>
          <w:lang w:val="en-IN"/>
        </w:rPr>
      </w:pPr>
    </w:p>
    <w:p w:rsidRPr="00281467" w:rsidR="00281467" w:rsidP="00281467" w:rsidRDefault="00281467" w14:paraId="1AA0317D" w14:textId="77777777"/>
    <w:p w:rsidR="008A3964" w:rsidP="008A3964" w:rsidRDefault="008A3964" w14:paraId="0B8859E1" w14:textId="5ABA4294">
      <w:pPr>
        <w:pStyle w:val="Heading2"/>
      </w:pPr>
      <w:bookmarkStart w:name="_Toc221710223" w:id="46"/>
      <w:r>
        <w:t>Auto Scaling Horizontal/</w:t>
      </w:r>
      <w:proofErr w:type="spellStart"/>
      <w:r>
        <w:t>Verticle</w:t>
      </w:r>
      <w:bookmarkEnd w:id="46"/>
      <w:proofErr w:type="spellEnd"/>
    </w:p>
    <w:p w:rsidR="00214699" w:rsidP="00214699" w:rsidRDefault="00214699" w14:paraId="5C984530" w14:textId="77777777"/>
    <w:p w:rsidRPr="00F77EB5" w:rsidR="00F77EB5" w:rsidP="00214699" w:rsidRDefault="00214699" w14:paraId="1AC61684" w14:textId="77777777">
      <w:pPr>
        <w:rPr>
          <w:b/>
          <w:bCs/>
          <w:u w:val="single"/>
        </w:rPr>
      </w:pPr>
      <w:r w:rsidRPr="00F77EB5">
        <w:rPr>
          <w:b/>
          <w:bCs/>
          <w:u w:val="single"/>
        </w:rPr>
        <w:t xml:space="preserve">Horizontal Scaling:- </w:t>
      </w:r>
    </w:p>
    <w:p w:rsidR="00F77EB5" w:rsidP="00214699" w:rsidRDefault="00F77EB5" w14:paraId="76EB5761" w14:textId="77777777"/>
    <w:p w:rsidR="00214699" w:rsidP="00214699" w:rsidRDefault="00214699" w14:paraId="0452A38A" w14:textId="2524781D">
      <w:r w:rsidRPr="00214699">
        <w:t>Horizontal Pod Autoscaling means Kubernetes automatically increases or decreases the number of pod replicas based on CPU, memory</w:t>
      </w:r>
      <w:r w:rsidR="0075023A">
        <w:t xml:space="preserve"> utilization.</w:t>
      </w:r>
    </w:p>
    <w:p w:rsidR="0075023A" w:rsidP="00214699" w:rsidRDefault="0075023A" w14:paraId="1B655D88" w14:textId="77777777"/>
    <w:p w:rsidR="0075023A" w:rsidP="00214699" w:rsidRDefault="0075023A" w14:paraId="1EF35B88" w14:textId="375A68E4">
      <w:r>
        <w:t xml:space="preserve">To implement Horizontal Pod </w:t>
      </w:r>
      <w:proofErr w:type="spellStart"/>
      <w:r>
        <w:t>Autoscale</w:t>
      </w:r>
      <w:proofErr w:type="spellEnd"/>
      <w:r>
        <w:t>(HPA) use we need below</w:t>
      </w:r>
    </w:p>
    <w:p w:rsidR="0075023A" w:rsidP="00214699" w:rsidRDefault="0075023A" w14:paraId="404F080C" w14:textId="77777777"/>
    <w:p w:rsidR="0075023A" w:rsidP="0075023A" w:rsidRDefault="0075023A" w14:paraId="69D239C7" w14:textId="266B29C4">
      <w:pPr>
        <w:pStyle w:val="ListParagraph"/>
        <w:numPr>
          <w:ilvl w:val="1"/>
          <w:numId w:val="152"/>
        </w:numPr>
      </w:pPr>
      <w:r>
        <w:t>An application deployed.</w:t>
      </w:r>
    </w:p>
    <w:p w:rsidR="0075023A" w:rsidP="0075023A" w:rsidRDefault="0075023A" w14:paraId="1ABC6F42" w14:textId="5A2CD85F">
      <w:pPr>
        <w:pStyle w:val="ListParagraph"/>
        <w:numPr>
          <w:ilvl w:val="1"/>
          <w:numId w:val="152"/>
        </w:numPr>
      </w:pPr>
      <w:r>
        <w:t>The deployed application should have resource requests and limits preconfigured.</w:t>
      </w:r>
    </w:p>
    <w:p w:rsidR="0075023A" w:rsidP="0075023A" w:rsidRDefault="0075023A" w14:paraId="09086E33" w14:textId="77777777"/>
    <w:p w:rsidR="0075023A" w:rsidP="0075023A" w:rsidRDefault="0075023A" w14:paraId="14463A99" w14:textId="48C9E113">
      <w:r>
        <w:t>Once we have application deployed use the command given to enable HPA.</w:t>
      </w:r>
    </w:p>
    <w:p w:rsidR="0075023A" w:rsidP="0075023A" w:rsidRDefault="0075023A" w14:paraId="53A5AC2E" w14:textId="77777777"/>
    <w:p w:rsidR="0075023A" w:rsidP="0075023A" w:rsidRDefault="0075023A" w14:paraId="1BE2336B" w14:textId="5D2DAD30">
      <w:pPr>
        <w:rPr>
          <w:i/>
          <w:iCs/>
          <w:lang w:val="en-IN"/>
        </w:rPr>
      </w:pPr>
      <w:proofErr w:type="spellStart"/>
      <w:r w:rsidRPr="0075023A">
        <w:rPr>
          <w:i/>
          <w:iCs/>
          <w:lang w:val="en-IN"/>
        </w:rPr>
        <w:t>oc</w:t>
      </w:r>
      <w:proofErr w:type="spellEnd"/>
      <w:r w:rsidRPr="0075023A">
        <w:rPr>
          <w:i/>
          <w:iCs/>
          <w:lang w:val="en-IN"/>
        </w:rPr>
        <w:t xml:space="preserve"> </w:t>
      </w:r>
      <w:proofErr w:type="spellStart"/>
      <w:r w:rsidRPr="0075023A">
        <w:rPr>
          <w:i/>
          <w:iCs/>
          <w:lang w:val="en-IN"/>
        </w:rPr>
        <w:t>autoscale</w:t>
      </w:r>
      <w:proofErr w:type="spellEnd"/>
      <w:r w:rsidRPr="0075023A">
        <w:rPr>
          <w:i/>
          <w:iCs/>
          <w:lang w:val="en-IN"/>
        </w:rPr>
        <w:t xml:space="preserve"> deployment/&lt;deployment-name&gt; --</w:t>
      </w:r>
      <w:proofErr w:type="spellStart"/>
      <w:r w:rsidRPr="0075023A">
        <w:rPr>
          <w:i/>
          <w:iCs/>
          <w:lang w:val="en-IN"/>
        </w:rPr>
        <w:t>cpu</w:t>
      </w:r>
      <w:proofErr w:type="spellEnd"/>
      <w:r w:rsidRPr="0075023A">
        <w:rPr>
          <w:i/>
          <w:iCs/>
          <w:lang w:val="en-IN"/>
        </w:rPr>
        <w:t>-percent=&lt;</w:t>
      </w:r>
      <w:proofErr w:type="spellStart"/>
      <w:r w:rsidRPr="0075023A">
        <w:rPr>
          <w:i/>
          <w:iCs/>
          <w:lang w:val="en-IN"/>
        </w:rPr>
        <w:t>target_CPU_percentage</w:t>
      </w:r>
      <w:proofErr w:type="spellEnd"/>
      <w:r w:rsidRPr="0075023A">
        <w:rPr>
          <w:i/>
          <w:iCs/>
          <w:lang w:val="en-IN"/>
        </w:rPr>
        <w:t>&gt; --min=&lt;</w:t>
      </w:r>
      <w:proofErr w:type="spellStart"/>
      <w:r w:rsidRPr="0075023A">
        <w:rPr>
          <w:i/>
          <w:iCs/>
          <w:lang w:val="en-IN"/>
        </w:rPr>
        <w:t>min_pods</w:t>
      </w:r>
      <w:proofErr w:type="spellEnd"/>
      <w:r w:rsidRPr="0075023A">
        <w:rPr>
          <w:i/>
          <w:iCs/>
          <w:lang w:val="en-IN"/>
        </w:rPr>
        <w:t>&gt; --max=&lt;</w:t>
      </w:r>
      <w:proofErr w:type="spellStart"/>
      <w:r w:rsidRPr="0075023A">
        <w:rPr>
          <w:i/>
          <w:iCs/>
          <w:lang w:val="en-IN"/>
        </w:rPr>
        <w:t>max_pods</w:t>
      </w:r>
      <w:proofErr w:type="spellEnd"/>
      <w:r w:rsidRPr="0075023A">
        <w:rPr>
          <w:i/>
          <w:iCs/>
          <w:lang w:val="en-IN"/>
        </w:rPr>
        <w:t>&gt;</w:t>
      </w:r>
    </w:p>
    <w:p w:rsidR="0075023A" w:rsidP="0075023A" w:rsidRDefault="0075023A" w14:paraId="5FCB0723" w14:textId="77777777">
      <w:pPr>
        <w:rPr>
          <w:i/>
          <w:iCs/>
          <w:lang w:val="en-IN"/>
        </w:rPr>
      </w:pPr>
    </w:p>
    <w:p w:rsidR="0075023A" w:rsidP="0075023A" w:rsidRDefault="0075023A" w14:paraId="7428CCA2" w14:textId="25E2F996">
      <w:pPr>
        <w:rPr>
          <w:lang w:val="en-IN"/>
        </w:rPr>
      </w:pPr>
      <w:r>
        <w:rPr>
          <w:lang w:val="en-IN"/>
        </w:rPr>
        <w:t xml:space="preserve">If we want to have HPA for memory utilization as well then the app </w:t>
      </w:r>
      <w:proofErr w:type="spellStart"/>
      <w:r>
        <w:rPr>
          <w:lang w:val="en-IN"/>
        </w:rPr>
        <w:t>shouldbe</w:t>
      </w:r>
      <w:proofErr w:type="spellEnd"/>
      <w:r>
        <w:rPr>
          <w:lang w:val="en-IN"/>
        </w:rPr>
        <w:t xml:space="preserve"> deployed with autoscaling/v2 version.</w:t>
      </w:r>
    </w:p>
    <w:p w:rsidR="0075023A" w:rsidP="0075023A" w:rsidRDefault="0075023A" w14:paraId="4AD6B18E" w14:textId="77777777">
      <w:pPr>
        <w:rPr>
          <w:lang w:val="en-IN"/>
        </w:rPr>
      </w:pPr>
    </w:p>
    <w:p w:rsidR="0075023A" w:rsidP="0075023A" w:rsidRDefault="0075023A" w14:paraId="5922E338" w14:textId="71A2F4EC">
      <w:pPr>
        <w:rPr>
          <w:lang w:val="en-IN"/>
        </w:rPr>
      </w:pPr>
      <w:r>
        <w:rPr>
          <w:lang w:val="en-IN"/>
        </w:rPr>
        <w:t>We can attain that via below yaml</w:t>
      </w:r>
    </w:p>
    <w:p w:rsidR="0075023A" w:rsidP="0075023A" w:rsidRDefault="0075023A" w14:paraId="3A0E23BC" w14:textId="77777777">
      <w:pPr>
        <w:rPr>
          <w:lang w:val="en-IN"/>
        </w:rPr>
      </w:pPr>
    </w:p>
    <w:p w:rsidRPr="0075023A" w:rsidR="0075023A" w:rsidP="0075023A" w:rsidRDefault="0075023A" w14:paraId="165545BA" w14:textId="77777777">
      <w:pPr>
        <w:rPr>
          <w:lang w:val="en-IN"/>
        </w:rPr>
      </w:pPr>
      <w:proofErr w:type="spellStart"/>
      <w:r w:rsidRPr="0075023A">
        <w:rPr>
          <w:lang w:val="en-IN"/>
        </w:rPr>
        <w:t>apiVersion</w:t>
      </w:r>
      <w:proofErr w:type="spellEnd"/>
      <w:r w:rsidRPr="0075023A">
        <w:rPr>
          <w:lang w:val="en-IN"/>
        </w:rPr>
        <w:t>: autoscaling/v2</w:t>
      </w:r>
    </w:p>
    <w:p w:rsidRPr="0075023A" w:rsidR="0075023A" w:rsidP="0075023A" w:rsidRDefault="0075023A" w14:paraId="6060A338" w14:textId="77777777">
      <w:pPr>
        <w:rPr>
          <w:lang w:val="en-IN"/>
        </w:rPr>
      </w:pPr>
      <w:r w:rsidRPr="0075023A">
        <w:rPr>
          <w:lang w:val="en-IN"/>
        </w:rPr>
        <w:t xml:space="preserve">kind: </w:t>
      </w:r>
      <w:proofErr w:type="spellStart"/>
      <w:r w:rsidRPr="0075023A">
        <w:rPr>
          <w:lang w:val="en-IN"/>
        </w:rPr>
        <w:t>HorizontalPodAutoscaler</w:t>
      </w:r>
      <w:proofErr w:type="spellEnd"/>
    </w:p>
    <w:p w:rsidRPr="0075023A" w:rsidR="0075023A" w:rsidP="0075023A" w:rsidRDefault="0075023A" w14:paraId="76629373" w14:textId="77777777">
      <w:pPr>
        <w:rPr>
          <w:lang w:val="en-IN"/>
        </w:rPr>
      </w:pPr>
      <w:r w:rsidRPr="0075023A">
        <w:rPr>
          <w:lang w:val="en-IN"/>
        </w:rPr>
        <w:t>metadata:</w:t>
      </w:r>
    </w:p>
    <w:p w:rsidRPr="0075023A" w:rsidR="0075023A" w:rsidP="0075023A" w:rsidRDefault="0075023A" w14:paraId="3EBFA980" w14:textId="77777777">
      <w:pPr>
        <w:rPr>
          <w:lang w:val="en-IN"/>
        </w:rPr>
      </w:pPr>
      <w:r w:rsidRPr="0075023A">
        <w:rPr>
          <w:lang w:val="en-IN"/>
        </w:rPr>
        <w:t>  name: nginx-memory-</w:t>
      </w:r>
      <w:proofErr w:type="spellStart"/>
      <w:r w:rsidRPr="0075023A">
        <w:rPr>
          <w:lang w:val="en-IN"/>
        </w:rPr>
        <w:t>hpa</w:t>
      </w:r>
      <w:proofErr w:type="spellEnd"/>
    </w:p>
    <w:p w:rsidRPr="0075023A" w:rsidR="0075023A" w:rsidP="0075023A" w:rsidRDefault="0075023A" w14:paraId="59D65DC1" w14:textId="77777777">
      <w:pPr>
        <w:rPr>
          <w:lang w:val="en-IN"/>
        </w:rPr>
      </w:pPr>
      <w:r w:rsidRPr="0075023A">
        <w:rPr>
          <w:lang w:val="en-IN"/>
        </w:rPr>
        <w:t>  namespace: web-nginx</w:t>
      </w:r>
    </w:p>
    <w:p w:rsidRPr="0075023A" w:rsidR="0075023A" w:rsidP="0075023A" w:rsidRDefault="0075023A" w14:paraId="0FD78F2E" w14:textId="77777777">
      <w:pPr>
        <w:rPr>
          <w:lang w:val="en-IN"/>
        </w:rPr>
      </w:pPr>
      <w:r w:rsidRPr="0075023A">
        <w:rPr>
          <w:lang w:val="en-IN"/>
        </w:rPr>
        <w:t>spec:</w:t>
      </w:r>
    </w:p>
    <w:p w:rsidRPr="0075023A" w:rsidR="0075023A" w:rsidP="0075023A" w:rsidRDefault="0075023A" w14:paraId="5B9C97EC" w14:textId="77777777">
      <w:pPr>
        <w:rPr>
          <w:lang w:val="en-IN"/>
        </w:rPr>
      </w:pPr>
      <w:r w:rsidRPr="0075023A">
        <w:rPr>
          <w:lang w:val="en-IN"/>
        </w:rPr>
        <w:t xml:space="preserve">  </w:t>
      </w:r>
      <w:proofErr w:type="spellStart"/>
      <w:r w:rsidRPr="0075023A">
        <w:rPr>
          <w:lang w:val="en-IN"/>
        </w:rPr>
        <w:t>scaleTargetRef</w:t>
      </w:r>
      <w:proofErr w:type="spellEnd"/>
      <w:r w:rsidRPr="0075023A">
        <w:rPr>
          <w:lang w:val="en-IN"/>
        </w:rPr>
        <w:t>:</w:t>
      </w:r>
    </w:p>
    <w:p w:rsidRPr="0075023A" w:rsidR="0075023A" w:rsidP="0075023A" w:rsidRDefault="0075023A" w14:paraId="217D2C20" w14:textId="77777777">
      <w:pPr>
        <w:rPr>
          <w:lang w:val="en-IN"/>
        </w:rPr>
      </w:pPr>
      <w:r w:rsidRPr="0075023A">
        <w:rPr>
          <w:lang w:val="en-IN"/>
        </w:rPr>
        <w:t xml:space="preserve">    </w:t>
      </w:r>
      <w:proofErr w:type="spellStart"/>
      <w:r w:rsidRPr="0075023A">
        <w:rPr>
          <w:lang w:val="en-IN"/>
        </w:rPr>
        <w:t>apiVersion</w:t>
      </w:r>
      <w:proofErr w:type="spellEnd"/>
      <w:r w:rsidRPr="0075023A">
        <w:rPr>
          <w:lang w:val="en-IN"/>
        </w:rPr>
        <w:t>: apps/v1</w:t>
      </w:r>
    </w:p>
    <w:p w:rsidRPr="0075023A" w:rsidR="0075023A" w:rsidP="0075023A" w:rsidRDefault="0075023A" w14:paraId="5A1296F9" w14:textId="77777777">
      <w:pPr>
        <w:rPr>
          <w:lang w:val="en-IN"/>
        </w:rPr>
      </w:pPr>
      <w:r w:rsidRPr="0075023A">
        <w:rPr>
          <w:lang w:val="en-IN"/>
        </w:rPr>
        <w:t>    kind: Deployment</w:t>
      </w:r>
    </w:p>
    <w:p w:rsidRPr="0075023A" w:rsidR="0075023A" w:rsidP="0075023A" w:rsidRDefault="0075023A" w14:paraId="1636B603" w14:textId="77777777">
      <w:pPr>
        <w:rPr>
          <w:lang w:val="en-IN"/>
        </w:rPr>
      </w:pPr>
      <w:r w:rsidRPr="0075023A">
        <w:rPr>
          <w:lang w:val="en-IN"/>
        </w:rPr>
        <w:t>    name: nginx</w:t>
      </w:r>
    </w:p>
    <w:p w:rsidRPr="0075023A" w:rsidR="0075023A" w:rsidP="0075023A" w:rsidRDefault="0075023A" w14:paraId="4BF1459D" w14:textId="77777777">
      <w:pPr>
        <w:rPr>
          <w:lang w:val="en-IN"/>
        </w:rPr>
      </w:pPr>
      <w:r w:rsidRPr="0075023A">
        <w:rPr>
          <w:lang w:val="en-IN"/>
        </w:rPr>
        <w:t xml:space="preserve">  </w:t>
      </w:r>
      <w:proofErr w:type="spellStart"/>
      <w:r w:rsidRPr="0075023A">
        <w:rPr>
          <w:lang w:val="en-IN"/>
        </w:rPr>
        <w:t>minReplicas</w:t>
      </w:r>
      <w:proofErr w:type="spellEnd"/>
      <w:r w:rsidRPr="0075023A">
        <w:rPr>
          <w:lang w:val="en-IN"/>
        </w:rPr>
        <w:t>: 1</w:t>
      </w:r>
    </w:p>
    <w:p w:rsidRPr="0075023A" w:rsidR="0075023A" w:rsidP="0075023A" w:rsidRDefault="0075023A" w14:paraId="02087E8B" w14:textId="77777777">
      <w:pPr>
        <w:rPr>
          <w:lang w:val="en-IN"/>
        </w:rPr>
      </w:pPr>
      <w:r w:rsidRPr="0075023A">
        <w:rPr>
          <w:lang w:val="en-IN"/>
        </w:rPr>
        <w:t xml:space="preserve">  </w:t>
      </w:r>
      <w:proofErr w:type="spellStart"/>
      <w:r w:rsidRPr="0075023A">
        <w:rPr>
          <w:lang w:val="en-IN"/>
        </w:rPr>
        <w:t>maxReplicas</w:t>
      </w:r>
      <w:proofErr w:type="spellEnd"/>
      <w:r w:rsidRPr="0075023A">
        <w:rPr>
          <w:lang w:val="en-IN"/>
        </w:rPr>
        <w:t>: 5</w:t>
      </w:r>
    </w:p>
    <w:p w:rsidRPr="0075023A" w:rsidR="0075023A" w:rsidP="0075023A" w:rsidRDefault="0075023A" w14:paraId="1AEB3A31" w14:textId="77777777">
      <w:pPr>
        <w:rPr>
          <w:lang w:val="en-IN"/>
        </w:rPr>
      </w:pPr>
      <w:r w:rsidRPr="0075023A">
        <w:rPr>
          <w:lang w:val="en-IN"/>
        </w:rPr>
        <w:t>  metrics:</w:t>
      </w:r>
    </w:p>
    <w:p w:rsidRPr="0075023A" w:rsidR="0075023A" w:rsidP="0075023A" w:rsidRDefault="0075023A" w14:paraId="4D243D46" w14:textId="77777777">
      <w:pPr>
        <w:rPr>
          <w:lang w:val="en-IN"/>
        </w:rPr>
      </w:pPr>
      <w:r w:rsidRPr="0075023A">
        <w:rPr>
          <w:lang w:val="en-IN"/>
        </w:rPr>
        <w:t>  - type: Resource</w:t>
      </w:r>
    </w:p>
    <w:p w:rsidRPr="0075023A" w:rsidR="0075023A" w:rsidP="0075023A" w:rsidRDefault="0075023A" w14:paraId="024F7E40" w14:textId="77777777">
      <w:pPr>
        <w:rPr>
          <w:lang w:val="en-IN"/>
        </w:rPr>
      </w:pPr>
      <w:r w:rsidRPr="0075023A">
        <w:rPr>
          <w:lang w:val="en-IN"/>
        </w:rPr>
        <w:t>    resource:</w:t>
      </w:r>
    </w:p>
    <w:p w:rsidRPr="0075023A" w:rsidR="0075023A" w:rsidP="0075023A" w:rsidRDefault="0075023A" w14:paraId="3EAB0C3B" w14:textId="77777777">
      <w:pPr>
        <w:rPr>
          <w:lang w:val="en-IN"/>
        </w:rPr>
      </w:pPr>
      <w:r w:rsidRPr="0075023A">
        <w:rPr>
          <w:lang w:val="en-IN"/>
        </w:rPr>
        <w:t>      name: memory</w:t>
      </w:r>
    </w:p>
    <w:p w:rsidRPr="0075023A" w:rsidR="0075023A" w:rsidP="0075023A" w:rsidRDefault="0075023A" w14:paraId="43010901" w14:textId="77777777">
      <w:pPr>
        <w:rPr>
          <w:lang w:val="en-IN"/>
        </w:rPr>
      </w:pPr>
      <w:r w:rsidRPr="0075023A">
        <w:rPr>
          <w:lang w:val="en-IN"/>
        </w:rPr>
        <w:t>      target:</w:t>
      </w:r>
    </w:p>
    <w:p w:rsidRPr="0075023A" w:rsidR="0075023A" w:rsidP="0075023A" w:rsidRDefault="0075023A" w14:paraId="19C3467B" w14:textId="77777777">
      <w:pPr>
        <w:rPr>
          <w:lang w:val="en-IN"/>
        </w:rPr>
      </w:pPr>
      <w:r w:rsidRPr="0075023A">
        <w:rPr>
          <w:lang w:val="en-IN"/>
        </w:rPr>
        <w:t>        type: Utilization</w:t>
      </w:r>
    </w:p>
    <w:p w:rsidRPr="0075023A" w:rsidR="0075023A" w:rsidP="0075023A" w:rsidRDefault="0075023A" w14:paraId="73738B5C" w14:textId="77777777">
      <w:pPr>
        <w:rPr>
          <w:lang w:val="en-IN"/>
        </w:rPr>
      </w:pPr>
      <w:r w:rsidRPr="0075023A">
        <w:rPr>
          <w:lang w:val="en-IN"/>
        </w:rPr>
        <w:t xml:space="preserve">        </w:t>
      </w:r>
      <w:proofErr w:type="spellStart"/>
      <w:r w:rsidRPr="0075023A">
        <w:rPr>
          <w:lang w:val="en-IN"/>
        </w:rPr>
        <w:t>averageUtilization</w:t>
      </w:r>
      <w:proofErr w:type="spellEnd"/>
      <w:r w:rsidRPr="0075023A">
        <w:rPr>
          <w:lang w:val="en-IN"/>
        </w:rPr>
        <w:t>: 70   # Target 70% memory usage</w:t>
      </w:r>
    </w:p>
    <w:p w:rsidRPr="0075023A" w:rsidR="0075023A" w:rsidP="0075023A" w:rsidRDefault="0075023A" w14:paraId="30AB6673" w14:textId="77777777">
      <w:pPr>
        <w:rPr>
          <w:lang w:val="en-IN"/>
        </w:rPr>
      </w:pPr>
    </w:p>
    <w:p w:rsidR="0075023A" w:rsidP="0075023A" w:rsidRDefault="0075023A" w14:paraId="30AEC39A" w14:textId="77777777"/>
    <w:p w:rsidR="00475F05" w:rsidP="00214699" w:rsidRDefault="00475F05" w14:paraId="63A6E7D8" w14:textId="77777777"/>
    <w:p w:rsidR="00603A6D" w:rsidP="00603A6D" w:rsidRDefault="00603A6D" w14:paraId="74FADCA6" w14:textId="77777777"/>
    <w:p w:rsidR="00603A6D" w:rsidP="00603A6D" w:rsidRDefault="00603A6D" w14:paraId="1EA0E699" w14:textId="77777777"/>
    <w:p w:rsidRPr="00F77EB5" w:rsidR="00603A6D" w:rsidP="00603A6D" w:rsidRDefault="00F77EB5" w14:paraId="326AB437" w14:textId="5587DC5B">
      <w:pPr>
        <w:rPr>
          <w:b/>
          <w:bCs/>
          <w:u w:val="single"/>
        </w:rPr>
      </w:pPr>
      <w:r w:rsidRPr="00F77EB5">
        <w:rPr>
          <w:b/>
          <w:bCs/>
          <w:u w:val="single"/>
        </w:rPr>
        <w:t>Vertical Auto Scaling:-</w:t>
      </w:r>
    </w:p>
    <w:p w:rsidR="00F77EB5" w:rsidP="00603A6D" w:rsidRDefault="00F77EB5" w14:paraId="7C7BE3A5" w14:textId="77777777"/>
    <w:p w:rsidR="00F77EB5" w:rsidP="00603A6D" w:rsidRDefault="00F77EB5" w14:paraId="2092DD89" w14:textId="20045501">
      <w:proofErr w:type="spellStart"/>
      <w:r>
        <w:t>Vetical</w:t>
      </w:r>
      <w:proofErr w:type="spellEnd"/>
      <w:r>
        <w:t xml:space="preserve"> Auto Scaling is to either get recommendation for increasing CPU and RAM resources on the pod or automatically increase the CPU and RAM resources as per usage.</w:t>
      </w:r>
    </w:p>
    <w:p w:rsidR="00F77EB5" w:rsidP="00F77EB5" w:rsidRDefault="00F77EB5" w14:paraId="5E375CC7" w14:textId="6789ECC4">
      <w:pPr>
        <w:rPr>
          <w:lang w:val="en-IN"/>
        </w:rPr>
      </w:pPr>
      <w:r w:rsidRPr="00F77EB5">
        <w:rPr>
          <w:lang w:val="en-IN"/>
        </w:rPr>
        <w:t xml:space="preserve">OpenShift supports VPA through the </w:t>
      </w:r>
      <w:r w:rsidRPr="00F77EB5">
        <w:rPr>
          <w:b/>
          <w:bCs/>
          <w:lang w:val="en-IN"/>
        </w:rPr>
        <w:t xml:space="preserve">Vertical Pod </w:t>
      </w:r>
      <w:proofErr w:type="spellStart"/>
      <w:r w:rsidRPr="00F77EB5">
        <w:rPr>
          <w:b/>
          <w:bCs/>
          <w:lang w:val="en-IN"/>
        </w:rPr>
        <w:t>Autoscaler</w:t>
      </w:r>
      <w:proofErr w:type="spellEnd"/>
      <w:r w:rsidRPr="00F77EB5">
        <w:rPr>
          <w:b/>
          <w:bCs/>
          <w:lang w:val="en-IN"/>
        </w:rPr>
        <w:t xml:space="preserve"> Operator</w:t>
      </w:r>
      <w:r w:rsidRPr="00F77EB5">
        <w:rPr>
          <w:lang w:val="en-IN"/>
        </w:rPr>
        <w:t>, which reads CPU and memory usage metrics</w:t>
      </w:r>
      <w:r w:rsidR="00F94842">
        <w:rPr>
          <w:lang w:val="en-IN"/>
        </w:rPr>
        <w:t>.</w:t>
      </w:r>
    </w:p>
    <w:p w:rsidR="00F94842" w:rsidP="00F77EB5" w:rsidRDefault="00F94842" w14:paraId="726CA121" w14:textId="77777777">
      <w:pPr>
        <w:rPr>
          <w:lang w:val="en-IN"/>
        </w:rPr>
      </w:pPr>
    </w:p>
    <w:p w:rsidR="00F94842" w:rsidP="00F77EB5" w:rsidRDefault="00F94842" w14:paraId="4070A1CB" w14:textId="1CE1F177">
      <w:pPr>
        <w:rPr>
          <w:lang w:val="en-IN"/>
        </w:rPr>
      </w:pPr>
      <w:r>
        <w:rPr>
          <w:lang w:val="en-IN"/>
        </w:rPr>
        <w:t>Install VPA operator from OpenShift GUI using below steps</w:t>
      </w:r>
    </w:p>
    <w:p w:rsidR="00F94842" w:rsidP="00F77EB5" w:rsidRDefault="00F94842" w14:paraId="4CD043BD" w14:textId="77777777">
      <w:pPr>
        <w:rPr>
          <w:lang w:val="en-IN"/>
        </w:rPr>
      </w:pPr>
    </w:p>
    <w:p w:rsidRPr="00F94842" w:rsidR="00F94842" w:rsidP="00F94842" w:rsidRDefault="00F94842" w14:paraId="0980F2FC" w14:textId="208E9A64">
      <w:pPr>
        <w:rPr>
          <w:lang w:val="en-IN"/>
        </w:rPr>
      </w:pPr>
      <w:r w:rsidRPr="00F94842">
        <w:rPr>
          <w:lang w:val="en-IN"/>
        </w:rPr>
        <w:t>1. Log into the OpenShift Web Console</w:t>
      </w:r>
    </w:p>
    <w:p w:rsidRPr="00F94842" w:rsidR="00F94842" w:rsidP="00F94842" w:rsidRDefault="00F94842" w14:paraId="32F66C1D" w14:textId="77777777">
      <w:pPr>
        <w:rPr>
          <w:lang w:val="en-IN"/>
        </w:rPr>
      </w:pPr>
      <w:r w:rsidRPr="00F94842">
        <w:rPr>
          <w:lang w:val="en-IN"/>
        </w:rPr>
        <w:t xml:space="preserve">2. Navigate to </w:t>
      </w:r>
      <w:proofErr w:type="spellStart"/>
      <w:r w:rsidRPr="00F94842">
        <w:rPr>
          <w:lang w:val="en-IN"/>
        </w:rPr>
        <w:t>OperatorHub</w:t>
      </w:r>
      <w:proofErr w:type="spellEnd"/>
    </w:p>
    <w:p w:rsidRPr="00F94842" w:rsidR="00F94842" w:rsidP="00F94842" w:rsidRDefault="00F94842" w14:paraId="19980F21" w14:textId="77777777">
      <w:pPr>
        <w:rPr>
          <w:lang w:val="en-IN"/>
        </w:rPr>
      </w:pPr>
      <w:r w:rsidRPr="00F94842">
        <w:rPr>
          <w:lang w:val="en-IN"/>
        </w:rPr>
        <w:t xml:space="preserve">3. Search for: “Vertical Pod </w:t>
      </w:r>
      <w:proofErr w:type="spellStart"/>
      <w:r w:rsidRPr="00F94842">
        <w:rPr>
          <w:lang w:val="en-IN"/>
        </w:rPr>
        <w:t>Autoscaler</w:t>
      </w:r>
      <w:proofErr w:type="spellEnd"/>
      <w:r w:rsidRPr="00F94842">
        <w:rPr>
          <w:lang w:val="en-IN"/>
        </w:rPr>
        <w:t>”</w:t>
      </w:r>
    </w:p>
    <w:p w:rsidRPr="00F94842" w:rsidR="00F94842" w:rsidP="00F94842" w:rsidRDefault="00F94842" w14:paraId="78E5DB8D" w14:textId="77777777">
      <w:pPr>
        <w:rPr>
          <w:lang w:val="en-IN"/>
        </w:rPr>
      </w:pPr>
      <w:r w:rsidRPr="00F94842">
        <w:rPr>
          <w:lang w:val="en-IN"/>
        </w:rPr>
        <w:t xml:space="preserve">4. Select “Vertical Pod </w:t>
      </w:r>
      <w:proofErr w:type="spellStart"/>
      <w:r w:rsidRPr="00F94842">
        <w:rPr>
          <w:lang w:val="en-IN"/>
        </w:rPr>
        <w:t>Autoscaler</w:t>
      </w:r>
      <w:proofErr w:type="spellEnd"/>
      <w:r w:rsidRPr="00F94842">
        <w:rPr>
          <w:lang w:val="en-IN"/>
        </w:rPr>
        <w:t xml:space="preserve"> Operator”</w:t>
      </w:r>
    </w:p>
    <w:p w:rsidRPr="00F94842" w:rsidR="00F94842" w:rsidP="00F94842" w:rsidRDefault="00F94842" w14:paraId="2524B2D3" w14:textId="77777777">
      <w:pPr>
        <w:rPr>
          <w:lang w:val="en-IN"/>
        </w:rPr>
      </w:pPr>
      <w:r w:rsidRPr="00F94842">
        <w:rPr>
          <w:rFonts w:hint="eastAsia"/>
          <w:lang w:val="en-IN"/>
        </w:rPr>
        <w:t xml:space="preserve">Click to open the operator tile </w:t>
      </w:r>
      <w:r w:rsidRPr="00F94842">
        <w:rPr>
          <w:rFonts w:hint="eastAsia"/>
          <w:lang w:val="en-IN"/>
        </w:rPr>
        <w:t>→</w:t>
      </w:r>
      <w:r w:rsidRPr="00F94842">
        <w:rPr>
          <w:rFonts w:hint="eastAsia"/>
          <w:lang w:val="en-IN"/>
        </w:rPr>
        <w:t xml:space="preserve"> click Install.</w:t>
      </w:r>
    </w:p>
    <w:p w:rsidRPr="00F94842" w:rsidR="00F94842" w:rsidP="00F94842" w:rsidRDefault="00F94842" w14:paraId="2106A7D4" w14:textId="77777777">
      <w:pPr>
        <w:rPr>
          <w:lang w:val="en-IN"/>
        </w:rPr>
      </w:pPr>
      <w:r w:rsidRPr="00F94842">
        <w:rPr>
          <w:lang w:val="en-IN"/>
        </w:rPr>
        <w:t>5. Installation options</w:t>
      </w:r>
    </w:p>
    <w:p w:rsidRPr="00F94842" w:rsidR="00F94842" w:rsidP="00F94842" w:rsidRDefault="00520A89" w14:paraId="5C628A4A" w14:textId="1634D703">
      <w:pPr>
        <w:rPr>
          <w:lang w:val="en-IN"/>
        </w:rPr>
      </w:pPr>
      <w:r>
        <w:rPr>
          <w:lang w:val="en-IN"/>
        </w:rPr>
        <w:t xml:space="preserve">    </w:t>
      </w:r>
      <w:proofErr w:type="spellStart"/>
      <w:r w:rsidRPr="00F94842" w:rsidR="00F94842">
        <w:rPr>
          <w:lang w:val="en-IN"/>
        </w:rPr>
        <w:t>Choose:Installation</w:t>
      </w:r>
      <w:proofErr w:type="spellEnd"/>
      <w:r w:rsidRPr="00F94842" w:rsidR="00F94842">
        <w:rPr>
          <w:lang w:val="en-IN"/>
        </w:rPr>
        <w:t xml:space="preserve"> mode: “Cluster-wide”</w:t>
      </w:r>
    </w:p>
    <w:p w:rsidRPr="00F94842" w:rsidR="00F94842" w:rsidP="00F94842" w:rsidRDefault="00520A89" w14:paraId="4B601ABD" w14:textId="15000036">
      <w:pPr>
        <w:rPr>
          <w:lang w:val="en-IN"/>
        </w:rPr>
      </w:pPr>
      <w:r>
        <w:rPr>
          <w:lang w:val="en-IN"/>
        </w:rPr>
        <w:t xml:space="preserve">     </w:t>
      </w:r>
      <w:r w:rsidRPr="00F94842" w:rsidR="00F94842">
        <w:rPr>
          <w:lang w:val="en-IN"/>
        </w:rPr>
        <w:t xml:space="preserve">Installed namespace: Usually </w:t>
      </w:r>
      <w:proofErr w:type="spellStart"/>
      <w:r w:rsidRPr="00F94842" w:rsidR="00F94842">
        <w:rPr>
          <w:lang w:val="en-IN"/>
        </w:rPr>
        <w:t>openshift</w:t>
      </w:r>
      <w:proofErr w:type="spellEnd"/>
      <w:r w:rsidRPr="00F94842" w:rsidR="00F94842">
        <w:rPr>
          <w:lang w:val="en-IN"/>
        </w:rPr>
        <w:t>-vertical-pod-</w:t>
      </w:r>
      <w:proofErr w:type="spellStart"/>
      <w:r w:rsidRPr="00F94842" w:rsidR="00F94842">
        <w:rPr>
          <w:lang w:val="en-IN"/>
        </w:rPr>
        <w:t>autoscaler</w:t>
      </w:r>
      <w:proofErr w:type="spellEnd"/>
      <w:r w:rsidRPr="00F94842" w:rsidR="00F94842">
        <w:rPr>
          <w:lang w:val="en-IN"/>
        </w:rPr>
        <w:t xml:space="preserve"> or a namespace of your choice</w:t>
      </w:r>
    </w:p>
    <w:p w:rsidRPr="00F94842" w:rsidR="00F94842" w:rsidP="00F94842" w:rsidRDefault="00520A89" w14:paraId="40EEA70B" w14:textId="1E1DBF50">
      <w:pPr>
        <w:rPr>
          <w:lang w:val="en-IN"/>
        </w:rPr>
      </w:pPr>
      <w:r>
        <w:rPr>
          <w:lang w:val="en-IN"/>
        </w:rPr>
        <w:t xml:space="preserve">    </w:t>
      </w:r>
      <w:r w:rsidRPr="00F94842" w:rsidR="00F94842">
        <w:rPr>
          <w:lang w:val="en-IN"/>
        </w:rPr>
        <w:t>Update channel: Stable / default</w:t>
      </w:r>
    </w:p>
    <w:p w:rsidRPr="00F94842" w:rsidR="00F94842" w:rsidP="00F94842" w:rsidRDefault="00520A89" w14:paraId="590EA6E9" w14:textId="555CF934">
      <w:pPr>
        <w:rPr>
          <w:lang w:val="en-IN"/>
        </w:rPr>
      </w:pPr>
      <w:r>
        <w:rPr>
          <w:lang w:val="en-IN"/>
        </w:rPr>
        <w:t xml:space="preserve">    </w:t>
      </w:r>
      <w:r w:rsidRPr="00F94842" w:rsidR="00F94842">
        <w:rPr>
          <w:lang w:val="en-IN"/>
        </w:rPr>
        <w:t>Click Install.</w:t>
      </w:r>
    </w:p>
    <w:p w:rsidRPr="00F94842" w:rsidR="00F94842" w:rsidP="00F94842" w:rsidRDefault="00F94842" w14:paraId="28891D44" w14:textId="77777777">
      <w:pPr>
        <w:rPr>
          <w:lang w:val="en-IN"/>
        </w:rPr>
      </w:pPr>
      <w:r w:rsidRPr="00F94842">
        <w:rPr>
          <w:lang w:val="en-IN"/>
        </w:rPr>
        <w:t>6. Wait for installation success</w:t>
      </w:r>
    </w:p>
    <w:p w:rsidR="007F7745" w:rsidP="00520A89" w:rsidRDefault="00520A89" w14:paraId="00A38DE9" w14:textId="29C76B00">
      <w:r>
        <w:rPr>
          <w:lang w:val="en-IN"/>
        </w:rPr>
        <w:t xml:space="preserve">   </w:t>
      </w:r>
      <w:r w:rsidR="007F7745">
        <w:t>Security using policy as a code</w:t>
      </w:r>
    </w:p>
    <w:p w:rsidR="00520A89" w:rsidP="00520A89" w:rsidRDefault="00520A89" w14:paraId="33D67F52" w14:textId="77777777"/>
    <w:p w:rsidR="00520A89" w:rsidP="00520A89" w:rsidRDefault="00520A89" w14:paraId="7E57C3A6" w14:textId="77777777"/>
    <w:p w:rsidR="00520A89" w:rsidP="00520A89" w:rsidRDefault="00520A89" w14:paraId="115DEF6C" w14:textId="4F0565AD">
      <w:r w:rsidR="00520A89">
        <w:rPr/>
        <w:t xml:space="preserve">Once the VPA </w:t>
      </w:r>
      <w:r w:rsidR="5E5EB9E6">
        <w:rPr/>
        <w:t>operator</w:t>
      </w:r>
      <w:r w:rsidR="00520A89">
        <w:rPr/>
        <w:t xml:space="preserve"> is installed enable the VPA controllers</w:t>
      </w:r>
    </w:p>
    <w:p w:rsidR="00520A89" w:rsidP="00520A89" w:rsidRDefault="00520A89" w14:paraId="080878CD" w14:textId="77777777"/>
    <w:p w:rsidR="00520A89" w:rsidP="00520A89" w:rsidRDefault="00520A89" w14:paraId="775E69C5" w14:textId="77777777">
      <w:r>
        <w:t>Steps:</w:t>
      </w:r>
    </w:p>
    <w:p w:rsidR="00520A89" w:rsidP="00520A89" w:rsidRDefault="00520A89" w14:paraId="7C0C9BC8" w14:textId="77777777"/>
    <w:p w:rsidR="00520A89" w:rsidP="00520A89" w:rsidRDefault="00520A89" w14:paraId="30D5385D" w14:textId="178A28DD">
      <w:pPr>
        <w:pStyle w:val="ListParagraph"/>
        <w:numPr>
          <w:ilvl w:val="0"/>
          <w:numId w:val="183"/>
        </w:numPr>
      </w:pPr>
      <w:r>
        <w:t xml:space="preserve">Go to: </w:t>
      </w:r>
      <w:r>
        <w:rPr>
          <w:rFonts w:hint="eastAsia"/>
        </w:rPr>
        <w:t xml:space="preserve">Operators </w:t>
      </w:r>
      <w:r>
        <w:rPr>
          <w:rFonts w:hint="eastAsia"/>
        </w:rPr>
        <w:t>→</w:t>
      </w:r>
      <w:r>
        <w:rPr>
          <w:rFonts w:hint="eastAsia"/>
        </w:rPr>
        <w:t xml:space="preserve"> Installed Operators </w:t>
      </w:r>
      <w:r>
        <w:rPr>
          <w:rFonts w:hint="eastAsia"/>
        </w:rPr>
        <w:t>→</w:t>
      </w:r>
      <w:r>
        <w:rPr>
          <w:rFonts w:hint="eastAsia"/>
        </w:rPr>
        <w:t xml:space="preserve"> Vertical Pod </w:t>
      </w:r>
      <w:proofErr w:type="spellStart"/>
      <w:r>
        <w:rPr>
          <w:rFonts w:hint="eastAsia"/>
        </w:rPr>
        <w:t>Autoscaler</w:t>
      </w:r>
      <w:proofErr w:type="spellEnd"/>
      <w:r>
        <w:rPr>
          <w:rFonts w:hint="eastAsia"/>
        </w:rPr>
        <w:t xml:space="preserve"> Operator</w:t>
      </w:r>
    </w:p>
    <w:p w:rsidR="00520A89" w:rsidP="00520A89" w:rsidRDefault="00520A89" w14:paraId="7EE01AA7" w14:textId="77777777">
      <w:pPr>
        <w:pStyle w:val="ListParagraph"/>
        <w:numPr>
          <w:ilvl w:val="0"/>
          <w:numId w:val="183"/>
        </w:numPr>
      </w:pPr>
      <w:r>
        <w:t xml:space="preserve">Select the tab </w:t>
      </w:r>
      <w:proofErr w:type="spellStart"/>
      <w:r>
        <w:t>VerticalPodAutoscalerController</w:t>
      </w:r>
      <w:proofErr w:type="spellEnd"/>
      <w:r>
        <w:t>.</w:t>
      </w:r>
    </w:p>
    <w:p w:rsidR="00520A89" w:rsidP="00520A89" w:rsidRDefault="00520A89" w14:paraId="766B74D2" w14:textId="77777777">
      <w:pPr>
        <w:pStyle w:val="ListParagraph"/>
        <w:numPr>
          <w:ilvl w:val="0"/>
          <w:numId w:val="183"/>
        </w:numPr>
      </w:pPr>
      <w:r>
        <w:t xml:space="preserve">Click Create </w:t>
      </w:r>
      <w:proofErr w:type="spellStart"/>
      <w:r>
        <w:t>VerticalPodAutoscalerController</w:t>
      </w:r>
      <w:proofErr w:type="spellEnd"/>
      <w:r>
        <w:t>.</w:t>
      </w:r>
    </w:p>
    <w:p w:rsidR="00520A89" w:rsidP="00520A89" w:rsidRDefault="00520A89" w14:paraId="0464C3F4" w14:textId="136D9BBF">
      <w:pPr>
        <w:pStyle w:val="ListParagraph"/>
        <w:numPr>
          <w:ilvl w:val="0"/>
          <w:numId w:val="183"/>
        </w:numPr>
      </w:pPr>
      <w:r>
        <w:t>Use the following YAML:</w:t>
      </w:r>
    </w:p>
    <w:p w:rsidR="00520A89" w:rsidP="00520A89" w:rsidRDefault="00520A89" w14:paraId="19BF8C0F" w14:textId="77777777"/>
    <w:p w:rsidR="73951E76" w:rsidP="031DEB79" w:rsidRDefault="73951E76" w14:paraId="6170A992" w14:textId="64753D37">
      <w:pPr>
        <w:spacing w:before="0" w:beforeAutospacing="off" w:after="0" w:afterAutospacing="off"/>
      </w:pPr>
      <w:r w:rsidRPr="031DEB79" w:rsidR="73951E76">
        <w:rPr>
          <w:rFonts w:ascii="Arial" w:hAnsi="Arial" w:eastAsia="Arial" w:cs="Arial"/>
          <w:noProof w:val="0"/>
          <w:sz w:val="20"/>
          <w:szCs w:val="20"/>
          <w:lang w:val="en-IN"/>
        </w:rPr>
        <w:t>apiVersion: autoscaling.openshift.io/v1</w:t>
      </w:r>
    </w:p>
    <w:p w:rsidR="73951E76" w:rsidP="031DEB79" w:rsidRDefault="73951E76" w14:paraId="04477D6B" w14:textId="3E26B486">
      <w:pPr>
        <w:spacing w:before="0" w:beforeAutospacing="off" w:after="0" w:afterAutospacing="off"/>
      </w:pPr>
      <w:r w:rsidRPr="031DEB79" w:rsidR="73951E76">
        <w:rPr>
          <w:rFonts w:ascii="Arial" w:hAnsi="Arial" w:eastAsia="Arial" w:cs="Arial"/>
          <w:noProof w:val="0"/>
          <w:sz w:val="20"/>
          <w:szCs w:val="20"/>
          <w:lang w:val="en-IN"/>
        </w:rPr>
        <w:t>kind: VerticalPodAutoscalerController</w:t>
      </w:r>
    </w:p>
    <w:p w:rsidR="73951E76" w:rsidP="031DEB79" w:rsidRDefault="73951E76" w14:paraId="7A7A52A8" w14:textId="48B56B1D">
      <w:pPr>
        <w:spacing w:before="0" w:beforeAutospacing="off" w:after="0" w:afterAutospacing="off"/>
      </w:pPr>
      <w:r w:rsidRPr="031DEB79" w:rsidR="73951E76">
        <w:rPr>
          <w:rFonts w:ascii="Arial" w:hAnsi="Arial" w:eastAsia="Arial" w:cs="Arial"/>
          <w:noProof w:val="0"/>
          <w:sz w:val="20"/>
          <w:szCs w:val="20"/>
          <w:lang w:val="en-IN"/>
        </w:rPr>
        <w:t>metadata:</w:t>
      </w:r>
    </w:p>
    <w:p w:rsidR="73951E76" w:rsidP="031DEB79" w:rsidRDefault="73951E76" w14:paraId="31AC0858" w14:textId="45072CE0">
      <w:pPr>
        <w:spacing w:before="0" w:beforeAutospacing="off" w:after="0" w:afterAutospacing="off"/>
      </w:pPr>
      <w:r w:rsidRPr="031DEB79" w:rsidR="73951E76">
        <w:rPr>
          <w:rFonts w:ascii="Arial" w:hAnsi="Arial" w:eastAsia="Arial" w:cs="Arial"/>
          <w:noProof w:val="0"/>
          <w:sz w:val="20"/>
          <w:szCs w:val="20"/>
          <w:lang w:val="en-IN"/>
        </w:rPr>
        <w:t xml:space="preserve">  name: default</w:t>
      </w:r>
    </w:p>
    <w:p w:rsidR="73951E76" w:rsidP="031DEB79" w:rsidRDefault="73951E76" w14:paraId="08FA72D9" w14:textId="4A4D91B5">
      <w:pPr>
        <w:spacing w:before="0" w:beforeAutospacing="off" w:after="0" w:afterAutospacing="off"/>
      </w:pPr>
      <w:r w:rsidRPr="031DEB79" w:rsidR="73951E76">
        <w:rPr>
          <w:rFonts w:ascii="Arial" w:hAnsi="Arial" w:eastAsia="Arial" w:cs="Arial"/>
          <w:noProof w:val="0"/>
          <w:sz w:val="20"/>
          <w:szCs w:val="20"/>
          <w:lang w:val="en-IN"/>
        </w:rPr>
        <w:t xml:space="preserve">  namespace: openshift-vertical-pod-autoscaler</w:t>
      </w:r>
    </w:p>
    <w:p w:rsidR="73951E76" w:rsidP="031DEB79" w:rsidRDefault="73951E76" w14:paraId="28C62691" w14:textId="2A18E0C6">
      <w:pPr>
        <w:spacing w:before="0" w:beforeAutospacing="off" w:after="0" w:afterAutospacing="off"/>
      </w:pPr>
      <w:r w:rsidRPr="031DEB79" w:rsidR="73951E76">
        <w:rPr>
          <w:rFonts w:ascii="Arial" w:hAnsi="Arial" w:eastAsia="Arial" w:cs="Arial"/>
          <w:noProof w:val="0"/>
          <w:sz w:val="20"/>
          <w:szCs w:val="20"/>
          <w:lang w:val="en-IN"/>
        </w:rPr>
        <w:t>spec:</w:t>
      </w:r>
    </w:p>
    <w:p w:rsidR="73951E76" w:rsidP="031DEB79" w:rsidRDefault="73951E76" w14:paraId="16D59854" w14:textId="5EF1DB45">
      <w:pPr>
        <w:spacing w:before="0" w:beforeAutospacing="off" w:after="0" w:afterAutospacing="off"/>
      </w:pPr>
      <w:r w:rsidRPr="031DEB79" w:rsidR="73951E76">
        <w:rPr>
          <w:rFonts w:ascii="Arial" w:hAnsi="Arial" w:eastAsia="Arial" w:cs="Arial"/>
          <w:noProof w:val="0"/>
          <w:sz w:val="20"/>
          <w:szCs w:val="20"/>
          <w:lang w:val="en-IN"/>
        </w:rPr>
        <w:t xml:space="preserve">  deploymentOverrides:</w:t>
      </w:r>
    </w:p>
    <w:p w:rsidR="73951E76" w:rsidP="031DEB79" w:rsidRDefault="73951E76" w14:paraId="47493570" w14:textId="4C69D555">
      <w:pPr>
        <w:spacing w:before="0" w:beforeAutospacing="off" w:after="0" w:afterAutospacing="off"/>
      </w:pPr>
      <w:r w:rsidRPr="031DEB79" w:rsidR="73951E76">
        <w:rPr>
          <w:rFonts w:ascii="Arial" w:hAnsi="Arial" w:eastAsia="Arial" w:cs="Arial"/>
          <w:noProof w:val="0"/>
          <w:sz w:val="20"/>
          <w:szCs w:val="20"/>
          <w:lang w:val="en-IN"/>
        </w:rPr>
        <w:t xml:space="preserve">    admission:</w:t>
      </w:r>
    </w:p>
    <w:p w:rsidR="73951E76" w:rsidP="031DEB79" w:rsidRDefault="73951E76" w14:paraId="317A4773" w14:textId="0A4FE078">
      <w:pPr>
        <w:spacing w:before="0" w:beforeAutospacing="off" w:after="0" w:afterAutospacing="off"/>
      </w:pPr>
      <w:r w:rsidRPr="031DEB79" w:rsidR="73951E76">
        <w:rPr>
          <w:rFonts w:ascii="Arial" w:hAnsi="Arial" w:eastAsia="Arial" w:cs="Arial"/>
          <w:noProof w:val="0"/>
          <w:sz w:val="20"/>
          <w:szCs w:val="20"/>
          <w:lang w:val="en-IN"/>
        </w:rPr>
        <w:t xml:space="preserve">      container:</w:t>
      </w:r>
    </w:p>
    <w:p w:rsidR="73951E76" w:rsidP="031DEB79" w:rsidRDefault="73951E76" w14:paraId="450F7C97" w14:textId="000D1521">
      <w:pPr>
        <w:spacing w:before="0" w:beforeAutospacing="off" w:after="0" w:afterAutospacing="off"/>
      </w:pPr>
      <w:r w:rsidRPr="031DEB79" w:rsidR="73951E76">
        <w:rPr>
          <w:rFonts w:ascii="Arial" w:hAnsi="Arial" w:eastAsia="Arial" w:cs="Arial"/>
          <w:noProof w:val="0"/>
          <w:sz w:val="20"/>
          <w:szCs w:val="20"/>
          <w:lang w:val="en-IN"/>
        </w:rPr>
        <w:t xml:space="preserve">        resources: {}</w:t>
      </w:r>
    </w:p>
    <w:p w:rsidR="73951E76" w:rsidP="031DEB79" w:rsidRDefault="73951E76" w14:paraId="47155B2C" w14:textId="5CE6B1F4">
      <w:pPr>
        <w:spacing w:before="0" w:beforeAutospacing="off" w:after="0" w:afterAutospacing="off"/>
      </w:pPr>
      <w:r w:rsidRPr="031DEB79" w:rsidR="73951E76">
        <w:rPr>
          <w:rFonts w:ascii="Arial" w:hAnsi="Arial" w:eastAsia="Arial" w:cs="Arial"/>
          <w:noProof w:val="0"/>
          <w:sz w:val="20"/>
          <w:szCs w:val="20"/>
          <w:lang w:val="en-IN"/>
        </w:rPr>
        <w:t xml:space="preserve">    recommender:</w:t>
      </w:r>
    </w:p>
    <w:p w:rsidR="73951E76" w:rsidP="031DEB79" w:rsidRDefault="73951E76" w14:paraId="1D450D69" w14:textId="2A53AD32">
      <w:pPr>
        <w:spacing w:before="0" w:beforeAutospacing="off" w:after="0" w:afterAutospacing="off"/>
      </w:pPr>
      <w:r w:rsidRPr="031DEB79" w:rsidR="73951E76">
        <w:rPr>
          <w:rFonts w:ascii="Arial" w:hAnsi="Arial" w:eastAsia="Arial" w:cs="Arial"/>
          <w:noProof w:val="0"/>
          <w:sz w:val="20"/>
          <w:szCs w:val="20"/>
          <w:lang w:val="en-IN"/>
        </w:rPr>
        <w:t xml:space="preserve">      container:</w:t>
      </w:r>
    </w:p>
    <w:p w:rsidR="73951E76" w:rsidP="031DEB79" w:rsidRDefault="73951E76" w14:paraId="008EA9EB" w14:textId="245B57AB">
      <w:pPr>
        <w:spacing w:before="0" w:beforeAutospacing="off" w:after="0" w:afterAutospacing="off"/>
      </w:pPr>
      <w:r w:rsidRPr="031DEB79" w:rsidR="73951E76">
        <w:rPr>
          <w:rFonts w:ascii="Arial" w:hAnsi="Arial" w:eastAsia="Arial" w:cs="Arial"/>
          <w:noProof w:val="0"/>
          <w:sz w:val="20"/>
          <w:szCs w:val="20"/>
          <w:lang w:val="en-IN"/>
        </w:rPr>
        <w:t xml:space="preserve">        resources: {}</w:t>
      </w:r>
    </w:p>
    <w:p w:rsidR="73951E76" w:rsidP="031DEB79" w:rsidRDefault="73951E76" w14:paraId="3E000901" w14:textId="4795FA0B">
      <w:pPr>
        <w:spacing w:before="0" w:beforeAutospacing="off" w:after="0" w:afterAutospacing="off"/>
      </w:pPr>
      <w:r w:rsidRPr="031DEB79" w:rsidR="73951E76">
        <w:rPr>
          <w:rFonts w:ascii="Arial" w:hAnsi="Arial" w:eastAsia="Arial" w:cs="Arial"/>
          <w:noProof w:val="0"/>
          <w:sz w:val="20"/>
          <w:szCs w:val="20"/>
          <w:lang w:val="en-IN"/>
        </w:rPr>
        <w:t xml:space="preserve">    updater:</w:t>
      </w:r>
    </w:p>
    <w:p w:rsidR="73951E76" w:rsidP="031DEB79" w:rsidRDefault="73951E76" w14:paraId="4FE3D098" w14:textId="33F111B5">
      <w:pPr>
        <w:spacing w:before="0" w:beforeAutospacing="off" w:after="0" w:afterAutospacing="off"/>
      </w:pPr>
      <w:r w:rsidRPr="031DEB79" w:rsidR="73951E76">
        <w:rPr>
          <w:rFonts w:ascii="Arial" w:hAnsi="Arial" w:eastAsia="Arial" w:cs="Arial"/>
          <w:noProof w:val="0"/>
          <w:sz w:val="20"/>
          <w:szCs w:val="20"/>
          <w:lang w:val="en-IN"/>
        </w:rPr>
        <w:t xml:space="preserve">      container:</w:t>
      </w:r>
    </w:p>
    <w:p w:rsidR="73951E76" w:rsidP="031DEB79" w:rsidRDefault="73951E76" w14:paraId="633571DC" w14:textId="192EAC76">
      <w:pPr>
        <w:spacing w:before="0" w:beforeAutospacing="off" w:after="0" w:afterAutospacing="off"/>
      </w:pPr>
      <w:r w:rsidRPr="031DEB79" w:rsidR="73951E76">
        <w:rPr>
          <w:rFonts w:ascii="Arial" w:hAnsi="Arial" w:eastAsia="Arial" w:cs="Arial"/>
          <w:noProof w:val="0"/>
          <w:sz w:val="20"/>
          <w:szCs w:val="20"/>
          <w:lang w:val="en-IN"/>
        </w:rPr>
        <w:t xml:space="preserve">        resources: {}</w:t>
      </w:r>
    </w:p>
    <w:p w:rsidR="73951E76" w:rsidP="031DEB79" w:rsidRDefault="73951E76" w14:paraId="1DC1BF7E" w14:textId="62FFC266">
      <w:pPr>
        <w:spacing w:before="0" w:beforeAutospacing="off" w:after="0" w:afterAutospacing="off"/>
      </w:pPr>
      <w:r w:rsidRPr="031DEB79" w:rsidR="73951E76">
        <w:rPr>
          <w:rFonts w:ascii="Arial" w:hAnsi="Arial" w:eastAsia="Arial" w:cs="Arial"/>
          <w:noProof w:val="0"/>
          <w:sz w:val="20"/>
          <w:szCs w:val="20"/>
          <w:lang w:val="en-IN"/>
        </w:rPr>
        <w:t xml:space="preserve">  minReplicas: 2</w:t>
      </w:r>
    </w:p>
    <w:p w:rsidR="73951E76" w:rsidP="031DEB79" w:rsidRDefault="73951E76" w14:paraId="639DE6A6" w14:textId="1D5C6F1E">
      <w:pPr>
        <w:spacing w:before="0" w:beforeAutospacing="off" w:after="0" w:afterAutospacing="off"/>
      </w:pPr>
      <w:r w:rsidRPr="031DEB79" w:rsidR="73951E76">
        <w:rPr>
          <w:rFonts w:ascii="Arial" w:hAnsi="Arial" w:eastAsia="Arial" w:cs="Arial"/>
          <w:noProof w:val="0"/>
          <w:sz w:val="20"/>
          <w:szCs w:val="20"/>
          <w:lang w:val="en-IN"/>
        </w:rPr>
        <w:t xml:space="preserve">  podMinCPUMillicores: 25</w:t>
      </w:r>
    </w:p>
    <w:p w:rsidR="73951E76" w:rsidP="031DEB79" w:rsidRDefault="73951E76" w14:paraId="7F63C7AD" w14:textId="505760D7">
      <w:pPr>
        <w:spacing w:before="0" w:beforeAutospacing="off" w:after="0" w:afterAutospacing="off"/>
      </w:pPr>
      <w:r w:rsidRPr="031DEB79" w:rsidR="73951E76">
        <w:rPr>
          <w:rFonts w:ascii="Arial" w:hAnsi="Arial" w:eastAsia="Arial" w:cs="Arial"/>
          <w:noProof w:val="0"/>
          <w:sz w:val="20"/>
          <w:szCs w:val="20"/>
          <w:lang w:val="en-IN"/>
        </w:rPr>
        <w:t xml:space="preserve">  podMinMemoryMb: 250</w:t>
      </w:r>
    </w:p>
    <w:p w:rsidR="73951E76" w:rsidP="031DEB79" w:rsidRDefault="73951E76" w14:paraId="79B4FBDA" w14:textId="39E8DDCE">
      <w:pPr>
        <w:spacing w:before="0" w:beforeAutospacing="off" w:after="0" w:afterAutospacing="off"/>
      </w:pPr>
      <w:r w:rsidRPr="031DEB79" w:rsidR="73951E76">
        <w:rPr>
          <w:rFonts w:ascii="Arial" w:hAnsi="Arial" w:eastAsia="Arial" w:cs="Arial"/>
          <w:noProof w:val="0"/>
          <w:sz w:val="20"/>
          <w:szCs w:val="20"/>
          <w:lang w:val="en-IN"/>
        </w:rPr>
        <w:t xml:space="preserve">  recommendationOnly: false</w:t>
      </w:r>
    </w:p>
    <w:p w:rsidR="73951E76" w:rsidP="031DEB79" w:rsidRDefault="73951E76" w14:paraId="1296FDD8" w14:textId="2961B5A8">
      <w:pPr>
        <w:spacing w:before="0" w:beforeAutospacing="off" w:after="0" w:afterAutospacing="off"/>
      </w:pPr>
      <w:r w:rsidRPr="031DEB79" w:rsidR="73951E76">
        <w:rPr>
          <w:rFonts w:ascii="Arial" w:hAnsi="Arial" w:eastAsia="Arial" w:cs="Arial"/>
          <w:noProof w:val="0"/>
          <w:sz w:val="20"/>
          <w:szCs w:val="20"/>
          <w:lang w:val="en-IN"/>
        </w:rPr>
        <w:t xml:space="preserve">  safetyMarginFraction: 0.15</w:t>
      </w:r>
    </w:p>
    <w:p w:rsidR="031DEB79" w:rsidP="031DEB79" w:rsidRDefault="031DEB79" w14:paraId="1E0989E9" w14:textId="7461B1A8">
      <w:pPr>
        <w:rPr>
          <w:lang w:val="en-IN"/>
        </w:rPr>
      </w:pPr>
    </w:p>
    <w:p w:rsidR="00520A89" w:rsidP="00520A89" w:rsidRDefault="00520A89" w14:paraId="1E52CB68" w14:textId="77777777"/>
    <w:p w:rsidR="00520A89" w:rsidP="00520A89" w:rsidRDefault="00520A89" w14:paraId="38FCE9AC" w14:textId="430F7078">
      <w:r>
        <w:t>After the controller is enabled, we should configure the VPA on deployed application.</w:t>
      </w:r>
    </w:p>
    <w:p w:rsidR="00520A89" w:rsidP="00520A89" w:rsidRDefault="00520A89" w14:paraId="235C606A" w14:textId="77777777"/>
    <w:p w:rsidR="00520A89" w:rsidP="00520A89" w:rsidRDefault="00520A89" w14:paraId="4D7B23C8" w14:textId="1CCEAD10">
      <w:r>
        <w:t>Steps:-</w:t>
      </w:r>
    </w:p>
    <w:p w:rsidR="00520A89" w:rsidP="00520A89" w:rsidRDefault="00520A89" w14:paraId="790E7B97" w14:textId="77777777"/>
    <w:p w:rsidR="00520A89" w:rsidP="00520A89" w:rsidRDefault="00520A89" w14:paraId="37892BC2" w14:textId="7A5515F8">
      <w:pPr>
        <w:pStyle w:val="ListParagraph"/>
        <w:numPr>
          <w:ilvl w:val="1"/>
          <w:numId w:val="152"/>
        </w:numPr>
      </w:pPr>
      <w:r>
        <w:t>Use the below yaml to configure VPA on deployed app</w:t>
      </w:r>
    </w:p>
    <w:p w:rsidR="00520A89" w:rsidP="00520A89" w:rsidRDefault="00520A89" w14:paraId="7612BD68" w14:textId="77777777"/>
    <w:p w:rsidRPr="00520A89" w:rsidR="00520A89" w:rsidP="00520A89" w:rsidRDefault="00520A89" w14:paraId="3EB6CA1F" w14:textId="77777777">
      <w:pPr>
        <w:rPr>
          <w:lang w:val="en-IN"/>
        </w:rPr>
      </w:pPr>
      <w:proofErr w:type="spellStart"/>
      <w:r w:rsidRPr="00520A89">
        <w:rPr>
          <w:lang w:val="en-IN"/>
        </w:rPr>
        <w:t>apiVersion</w:t>
      </w:r>
      <w:proofErr w:type="spellEnd"/>
      <w:r w:rsidRPr="00520A89">
        <w:rPr>
          <w:lang w:val="en-IN"/>
        </w:rPr>
        <w:t>: autoscaling.k8s.io/v1</w:t>
      </w:r>
    </w:p>
    <w:p w:rsidRPr="00520A89" w:rsidR="00520A89" w:rsidP="00520A89" w:rsidRDefault="00520A89" w14:paraId="0574D0FF" w14:textId="77777777">
      <w:pPr>
        <w:rPr>
          <w:lang w:val="en-IN"/>
        </w:rPr>
      </w:pPr>
      <w:r w:rsidRPr="00520A89">
        <w:rPr>
          <w:lang w:val="en-IN"/>
        </w:rPr>
        <w:t xml:space="preserve">kind: </w:t>
      </w:r>
      <w:proofErr w:type="spellStart"/>
      <w:r w:rsidRPr="00520A89">
        <w:rPr>
          <w:lang w:val="en-IN"/>
        </w:rPr>
        <w:t>VerticalPodAutoscaler</w:t>
      </w:r>
      <w:proofErr w:type="spellEnd"/>
    </w:p>
    <w:p w:rsidRPr="00520A89" w:rsidR="00520A89" w:rsidP="00520A89" w:rsidRDefault="00520A89" w14:paraId="6D826FEB" w14:textId="77777777">
      <w:pPr>
        <w:rPr>
          <w:lang w:val="en-IN"/>
        </w:rPr>
      </w:pPr>
      <w:r w:rsidRPr="00520A89">
        <w:rPr>
          <w:lang w:val="en-IN"/>
        </w:rPr>
        <w:t>metadata:</w:t>
      </w:r>
    </w:p>
    <w:p w:rsidRPr="00520A89" w:rsidR="00520A89" w:rsidP="00520A89" w:rsidRDefault="00520A89" w14:paraId="400C8DCC" w14:textId="77777777">
      <w:pPr>
        <w:rPr>
          <w:lang w:val="en-IN"/>
        </w:rPr>
      </w:pPr>
      <w:r w:rsidRPr="00520A89">
        <w:rPr>
          <w:lang w:val="en-IN"/>
        </w:rPr>
        <w:t>  name: nginx-</w:t>
      </w:r>
      <w:proofErr w:type="spellStart"/>
      <w:r w:rsidRPr="00520A89">
        <w:rPr>
          <w:lang w:val="en-IN"/>
        </w:rPr>
        <w:t>vpa</w:t>
      </w:r>
      <w:proofErr w:type="spellEnd"/>
    </w:p>
    <w:p w:rsidRPr="00520A89" w:rsidR="00520A89" w:rsidP="00520A89" w:rsidRDefault="00520A89" w14:paraId="3CA895AA" w14:textId="77777777">
      <w:pPr>
        <w:rPr>
          <w:lang w:val="en-IN"/>
        </w:rPr>
      </w:pPr>
      <w:r w:rsidRPr="00520A89">
        <w:rPr>
          <w:lang w:val="en-IN"/>
        </w:rPr>
        <w:t>  namespace: web-nginx</w:t>
      </w:r>
    </w:p>
    <w:p w:rsidRPr="00520A89" w:rsidR="00520A89" w:rsidP="00520A89" w:rsidRDefault="00520A89" w14:paraId="2A826A55" w14:textId="77777777">
      <w:pPr>
        <w:rPr>
          <w:lang w:val="en-IN"/>
        </w:rPr>
      </w:pPr>
      <w:r w:rsidRPr="00520A89">
        <w:rPr>
          <w:lang w:val="en-IN"/>
        </w:rPr>
        <w:t>spec:</w:t>
      </w:r>
    </w:p>
    <w:p w:rsidRPr="00520A89" w:rsidR="00520A89" w:rsidP="00520A89" w:rsidRDefault="00520A89" w14:paraId="683614F8" w14:textId="77777777">
      <w:pPr>
        <w:rPr>
          <w:lang w:val="en-IN"/>
        </w:rPr>
      </w:pPr>
      <w:r w:rsidRPr="00520A89">
        <w:rPr>
          <w:lang w:val="en-IN"/>
        </w:rPr>
        <w:t xml:space="preserve">  </w:t>
      </w:r>
      <w:proofErr w:type="spellStart"/>
      <w:r w:rsidRPr="00520A89">
        <w:rPr>
          <w:lang w:val="en-IN"/>
        </w:rPr>
        <w:t>targetRef</w:t>
      </w:r>
      <w:proofErr w:type="spellEnd"/>
      <w:r w:rsidRPr="00520A89">
        <w:rPr>
          <w:lang w:val="en-IN"/>
        </w:rPr>
        <w:t>:</w:t>
      </w:r>
    </w:p>
    <w:p w:rsidRPr="00520A89" w:rsidR="00520A89" w:rsidP="00520A89" w:rsidRDefault="00520A89" w14:paraId="7DCF62FA" w14:textId="77777777">
      <w:pPr>
        <w:rPr>
          <w:lang w:val="en-IN"/>
        </w:rPr>
      </w:pPr>
      <w:r w:rsidRPr="00520A89">
        <w:rPr>
          <w:lang w:val="en-IN"/>
        </w:rPr>
        <w:t xml:space="preserve">    </w:t>
      </w:r>
      <w:proofErr w:type="spellStart"/>
      <w:r w:rsidRPr="00520A89">
        <w:rPr>
          <w:lang w:val="en-IN"/>
        </w:rPr>
        <w:t>apiVersion</w:t>
      </w:r>
      <w:proofErr w:type="spellEnd"/>
      <w:r w:rsidRPr="00520A89">
        <w:rPr>
          <w:lang w:val="en-IN"/>
        </w:rPr>
        <w:t>: "apps/v1"</w:t>
      </w:r>
    </w:p>
    <w:p w:rsidRPr="00520A89" w:rsidR="00520A89" w:rsidP="00520A89" w:rsidRDefault="00520A89" w14:paraId="18151ED0" w14:textId="77777777">
      <w:pPr>
        <w:rPr>
          <w:lang w:val="en-IN"/>
        </w:rPr>
      </w:pPr>
      <w:r w:rsidRPr="00520A89">
        <w:rPr>
          <w:lang w:val="en-IN"/>
        </w:rPr>
        <w:t>    kind:       Deployment</w:t>
      </w:r>
    </w:p>
    <w:p w:rsidRPr="00520A89" w:rsidR="00520A89" w:rsidP="00520A89" w:rsidRDefault="00520A89" w14:paraId="7D4BCD21" w14:textId="77777777">
      <w:pPr>
        <w:rPr>
          <w:lang w:val="en-IN"/>
        </w:rPr>
      </w:pPr>
      <w:r w:rsidRPr="00520A89">
        <w:rPr>
          <w:lang w:val="en-IN"/>
        </w:rPr>
        <w:t>    name:       nginx</w:t>
      </w:r>
    </w:p>
    <w:p w:rsidRPr="00520A89" w:rsidR="00520A89" w:rsidP="00520A89" w:rsidRDefault="00520A89" w14:paraId="60095456" w14:textId="77777777">
      <w:pPr>
        <w:rPr>
          <w:lang w:val="en-IN"/>
        </w:rPr>
      </w:pPr>
      <w:r w:rsidRPr="00520A89">
        <w:rPr>
          <w:lang w:val="en-IN"/>
        </w:rPr>
        <w:t xml:space="preserve">  </w:t>
      </w:r>
      <w:proofErr w:type="spellStart"/>
      <w:r w:rsidRPr="00520A89">
        <w:rPr>
          <w:lang w:val="en-IN"/>
        </w:rPr>
        <w:t>updatePolicy</w:t>
      </w:r>
      <w:proofErr w:type="spellEnd"/>
      <w:r w:rsidRPr="00520A89">
        <w:rPr>
          <w:lang w:val="en-IN"/>
        </w:rPr>
        <w:t>:</w:t>
      </w:r>
    </w:p>
    <w:p w:rsidR="00520A89" w:rsidP="00520A89" w:rsidRDefault="00520A89" w14:paraId="60F55011" w14:textId="77777777">
      <w:pPr>
        <w:rPr>
          <w:lang w:val="en-IN"/>
        </w:rPr>
      </w:pPr>
      <w:r w:rsidRPr="00520A89">
        <w:rPr>
          <w:lang w:val="en-IN"/>
        </w:rPr>
        <w:t xml:space="preserve">    </w:t>
      </w:r>
      <w:proofErr w:type="spellStart"/>
      <w:r w:rsidRPr="00520A89">
        <w:rPr>
          <w:lang w:val="en-IN"/>
        </w:rPr>
        <w:t>updateMode</w:t>
      </w:r>
      <w:proofErr w:type="spellEnd"/>
      <w:r w:rsidRPr="00520A89">
        <w:rPr>
          <w:lang w:val="en-IN"/>
        </w:rPr>
        <w:t>: "Auto"   # Options: Off | Initial | Auto</w:t>
      </w:r>
    </w:p>
    <w:p w:rsidR="00520A89" w:rsidP="00520A89" w:rsidRDefault="00520A89" w14:paraId="2AF65077" w14:textId="77777777">
      <w:pPr>
        <w:rPr>
          <w:lang w:val="en-IN"/>
        </w:rPr>
      </w:pPr>
    </w:p>
    <w:p w:rsidR="00520A89" w:rsidP="00520A89" w:rsidRDefault="00520A89" w14:paraId="472B2CA4" w14:textId="4E48325B">
      <w:pPr>
        <w:pStyle w:val="ListParagraph"/>
        <w:numPr>
          <w:ilvl w:val="1"/>
          <w:numId w:val="152"/>
        </w:numPr>
        <w:rPr>
          <w:lang w:val="en-IN"/>
        </w:rPr>
      </w:pPr>
      <w:r>
        <w:rPr>
          <w:lang w:val="en-IN"/>
        </w:rPr>
        <w:t>Then apply the yaml using “</w:t>
      </w:r>
      <w:proofErr w:type="spellStart"/>
      <w:r>
        <w:rPr>
          <w:lang w:val="en-IN"/>
        </w:rPr>
        <w:t>oc</w:t>
      </w:r>
      <w:proofErr w:type="spellEnd"/>
      <w:r>
        <w:rPr>
          <w:lang w:val="en-IN"/>
        </w:rPr>
        <w:t xml:space="preserve"> apply -f </w:t>
      </w:r>
      <w:proofErr w:type="spellStart"/>
      <w:r>
        <w:rPr>
          <w:lang w:val="en-IN"/>
        </w:rPr>
        <w:t>vpa.yaml</w:t>
      </w:r>
      <w:proofErr w:type="spellEnd"/>
      <w:r>
        <w:rPr>
          <w:lang w:val="en-IN"/>
        </w:rPr>
        <w:t>”</w:t>
      </w:r>
    </w:p>
    <w:p w:rsidRPr="00520A89" w:rsidR="00520A89" w:rsidP="00520A89" w:rsidRDefault="00520A89" w14:paraId="751FE818" w14:textId="1A8D0EC3">
      <w:pPr>
        <w:pStyle w:val="ListParagraph"/>
        <w:numPr>
          <w:ilvl w:val="1"/>
          <w:numId w:val="152"/>
        </w:numPr>
        <w:rPr>
          <w:lang w:val="en-IN"/>
        </w:rPr>
      </w:pPr>
      <w:r>
        <w:rPr>
          <w:lang w:val="en-IN"/>
        </w:rPr>
        <w:t>This should enable VPA on the deployed application.</w:t>
      </w:r>
    </w:p>
    <w:p w:rsidR="00520A89" w:rsidP="00520A89" w:rsidRDefault="00520A89" w14:paraId="29630C39" w14:textId="77777777"/>
    <w:p w:rsidR="000271C1" w:rsidRDefault="000271C1" w14:paraId="1DE134DF" w14:textId="026827B2">
      <w:pPr>
        <w:pStyle w:val="Heading2"/>
      </w:pPr>
      <w:bookmarkStart w:name="_Toc221710224" w:id="47"/>
      <w:r>
        <w:t>Security as a policy</w:t>
      </w:r>
      <w:bookmarkEnd w:id="47"/>
    </w:p>
    <w:p w:rsidR="000271C1" w:rsidP="000271C1" w:rsidRDefault="000271C1" w14:paraId="70C79747" w14:textId="3930220B">
      <w:pPr>
        <w:pStyle w:val="Heading3"/>
      </w:pPr>
      <w:r>
        <w:t>Network policies</w:t>
      </w:r>
    </w:p>
    <w:p w:rsidR="00A54C60" w:rsidP="00A54C60" w:rsidRDefault="00A54C60" w14:paraId="2BB11452" w14:textId="406B9FE4">
      <w:r>
        <w:t>Why?</w:t>
      </w:r>
    </w:p>
    <w:p w:rsidR="00A54C60" w:rsidP="00A54C60" w:rsidRDefault="00A54C60" w14:paraId="1C6E628F" w14:textId="77777777"/>
    <w:p w:rsidR="00A54C60" w:rsidP="00A54C60" w:rsidRDefault="00A54C60" w14:paraId="787EFE78" w14:textId="5188FF6F">
      <w:r>
        <w:t>We need network security policies in OpenShift is because of the way how kubernetes networking works. By default kubernetes networking allows all traffic.</w:t>
      </w:r>
    </w:p>
    <w:p w:rsidR="00A54C60" w:rsidP="00A54C60" w:rsidRDefault="00A54C60" w14:paraId="40F5A98E" w14:textId="77777777"/>
    <w:p w:rsidR="00A54C60" w:rsidP="00A54C60" w:rsidRDefault="00A54C60" w14:paraId="7F62DA7F" w14:textId="20AFA53C">
      <w:r>
        <w:t xml:space="preserve">To Overcome this situation we should have policies </w:t>
      </w:r>
      <w:proofErr w:type="spellStart"/>
      <w:r>
        <w:t>inplace</w:t>
      </w:r>
      <w:proofErr w:type="spellEnd"/>
      <w:r>
        <w:t xml:space="preserve"> to isolate the traffic.</w:t>
      </w:r>
    </w:p>
    <w:p w:rsidR="00766E93" w:rsidP="00A54C60" w:rsidRDefault="00766E93" w14:paraId="2D9789D4" w14:textId="77777777"/>
    <w:p w:rsidR="00CA6DF7" w:rsidP="00A54C60" w:rsidRDefault="004855A1" w14:paraId="3204B84A" w14:textId="77777777">
      <w:r>
        <w:t>We will place below policies</w:t>
      </w:r>
    </w:p>
    <w:p w:rsidR="00CA6DF7" w:rsidP="00A54C60" w:rsidRDefault="00CA6DF7" w14:paraId="086385C4" w14:textId="77777777"/>
    <w:p w:rsidR="00766E93" w:rsidP="00A54C60" w:rsidRDefault="00CA6DF7" w14:paraId="7B614C76" w14:textId="24F16E4B">
      <w:r>
        <w:t>Deny Traffic:-</w:t>
      </w:r>
      <w:r w:rsidR="004855A1">
        <w:t xml:space="preserve"> </w:t>
      </w:r>
    </w:p>
    <w:p w:rsidR="005E68D5" w:rsidP="00A54C60" w:rsidRDefault="005E68D5" w14:paraId="010B2303" w14:textId="77777777"/>
    <w:p w:rsidR="005E68D5" w:rsidP="005E68D5" w:rsidRDefault="005E68D5" w14:paraId="0706992D" w14:textId="46CCFCC4">
      <w:pPr>
        <w:pStyle w:val="ListParagraph"/>
        <w:numPr>
          <w:ilvl w:val="1"/>
          <w:numId w:val="152"/>
        </w:numPr>
      </w:pPr>
      <w:r>
        <w:t>Default deny for pod network (</w:t>
      </w:r>
      <w:proofErr w:type="spellStart"/>
      <w:r>
        <w:t>ingress+Egress</w:t>
      </w:r>
      <w:proofErr w:type="spellEnd"/>
      <w:r>
        <w:t>)</w:t>
      </w:r>
    </w:p>
    <w:p w:rsidR="00CA6DF7" w:rsidP="00CA6DF7" w:rsidRDefault="00CA6DF7" w14:paraId="7802AAB6" w14:textId="22C0E99D">
      <w:r>
        <w:t>Example</w:t>
      </w:r>
    </w:p>
    <w:p w:rsidR="00CA6DF7" w:rsidP="00CA6DF7" w:rsidRDefault="00CA6DF7" w14:paraId="19F8C85D" w14:textId="77777777"/>
    <w:p w:rsidRPr="00CA6DF7" w:rsidR="00CA6DF7" w:rsidP="00CA6DF7" w:rsidRDefault="00CA6DF7" w14:paraId="0F9FF379" w14:textId="0DB02C27">
      <w:pPr>
        <w:rPr>
          <w:b/>
          <w:bCs/>
          <w:lang w:val="en-IN"/>
        </w:rPr>
      </w:pPr>
      <w:r w:rsidRPr="00CA6DF7">
        <w:rPr>
          <w:b/>
          <w:bCs/>
          <w:lang w:val="en-IN"/>
        </w:rPr>
        <w:t>Default deny all INGRESS for all pods in the namespace</w:t>
      </w:r>
    </w:p>
    <w:p w:rsidRPr="008E1D48" w:rsidR="008E1D48" w:rsidP="008E1D48" w:rsidRDefault="008E1D48" w14:paraId="18227894" w14:textId="77777777">
      <w:pPr>
        <w:rPr>
          <w:lang w:val="en-IN"/>
        </w:rPr>
      </w:pPr>
      <w:proofErr w:type="spellStart"/>
      <w:r w:rsidRPr="008E1D48">
        <w:rPr>
          <w:lang w:val="en-IN"/>
        </w:rPr>
        <w:t>apiVersion</w:t>
      </w:r>
      <w:proofErr w:type="spellEnd"/>
      <w:r w:rsidRPr="008E1D48">
        <w:rPr>
          <w:lang w:val="en-IN"/>
        </w:rPr>
        <w:t>: networking.k8s.io/v1</w:t>
      </w:r>
    </w:p>
    <w:p w:rsidRPr="008E1D48" w:rsidR="008E1D48" w:rsidP="008E1D48" w:rsidRDefault="008E1D48" w14:paraId="7D7876EA" w14:textId="77777777">
      <w:pPr>
        <w:rPr>
          <w:lang w:val="en-IN"/>
        </w:rPr>
      </w:pPr>
      <w:r w:rsidRPr="008E1D48">
        <w:rPr>
          <w:lang w:val="en-IN"/>
        </w:rPr>
        <w:t xml:space="preserve">kind: </w:t>
      </w:r>
      <w:proofErr w:type="spellStart"/>
      <w:r w:rsidRPr="008E1D48">
        <w:rPr>
          <w:lang w:val="en-IN"/>
        </w:rPr>
        <w:t>NetworkPolicy</w:t>
      </w:r>
      <w:proofErr w:type="spellEnd"/>
    </w:p>
    <w:p w:rsidRPr="008E1D48" w:rsidR="008E1D48" w:rsidP="008E1D48" w:rsidRDefault="008E1D48" w14:paraId="1176F535" w14:textId="77777777">
      <w:pPr>
        <w:rPr>
          <w:lang w:val="en-IN"/>
        </w:rPr>
      </w:pPr>
      <w:r w:rsidRPr="008E1D48">
        <w:rPr>
          <w:lang w:val="en-IN"/>
        </w:rPr>
        <w:t>metadata:</w:t>
      </w:r>
    </w:p>
    <w:p w:rsidRPr="008E1D48" w:rsidR="008E1D48" w:rsidP="008E1D48" w:rsidRDefault="008E1D48" w14:paraId="1BA9B205" w14:textId="77777777">
      <w:pPr>
        <w:rPr>
          <w:lang w:val="en-IN"/>
        </w:rPr>
      </w:pPr>
      <w:r w:rsidRPr="008E1D48">
        <w:rPr>
          <w:lang w:val="en-IN"/>
        </w:rPr>
        <w:t>  name: default-deny-ingress</w:t>
      </w:r>
    </w:p>
    <w:p w:rsidRPr="008E1D48" w:rsidR="008E1D48" w:rsidP="008E1D48" w:rsidRDefault="008E1D48" w14:paraId="581F3365" w14:textId="77777777">
      <w:pPr>
        <w:rPr>
          <w:lang w:val="en-IN"/>
        </w:rPr>
      </w:pPr>
      <w:r w:rsidRPr="008E1D48">
        <w:rPr>
          <w:lang w:val="en-IN"/>
        </w:rPr>
        <w:t>  namespace: test</w:t>
      </w:r>
    </w:p>
    <w:p w:rsidRPr="008E1D48" w:rsidR="008E1D48" w:rsidP="008E1D48" w:rsidRDefault="008E1D48" w14:paraId="400391C4" w14:textId="77777777">
      <w:pPr>
        <w:rPr>
          <w:lang w:val="en-IN"/>
        </w:rPr>
      </w:pPr>
      <w:r w:rsidRPr="008E1D48">
        <w:rPr>
          <w:lang w:val="en-IN"/>
        </w:rPr>
        <w:t>spec:</w:t>
      </w:r>
    </w:p>
    <w:p w:rsidRPr="008E1D48" w:rsidR="008E1D48" w:rsidP="008E1D48" w:rsidRDefault="008E1D48" w14:paraId="63FBF181" w14:textId="77777777">
      <w:pPr>
        <w:rPr>
          <w:lang w:val="en-IN"/>
        </w:rPr>
      </w:pPr>
      <w:r w:rsidRPr="008E1D48">
        <w:rPr>
          <w:lang w:val="en-IN"/>
        </w:rPr>
        <w:t xml:space="preserve">  </w:t>
      </w:r>
      <w:proofErr w:type="spellStart"/>
      <w:r w:rsidRPr="008E1D48">
        <w:rPr>
          <w:lang w:val="en-IN"/>
        </w:rPr>
        <w:t>podSelector</w:t>
      </w:r>
      <w:proofErr w:type="spellEnd"/>
      <w:r w:rsidRPr="008E1D48">
        <w:rPr>
          <w:lang w:val="en-IN"/>
        </w:rPr>
        <w:t>: {}</w:t>
      </w:r>
    </w:p>
    <w:p w:rsidRPr="008E1D48" w:rsidR="008E1D48" w:rsidP="008E1D48" w:rsidRDefault="008E1D48" w14:paraId="536CD1E1" w14:textId="77777777">
      <w:pPr>
        <w:rPr>
          <w:lang w:val="en-IN"/>
        </w:rPr>
      </w:pPr>
      <w:r w:rsidRPr="008E1D48">
        <w:rPr>
          <w:lang w:val="en-IN"/>
        </w:rPr>
        <w:t xml:space="preserve">  </w:t>
      </w:r>
      <w:proofErr w:type="spellStart"/>
      <w:r w:rsidRPr="008E1D48">
        <w:rPr>
          <w:lang w:val="en-IN"/>
        </w:rPr>
        <w:t>policyTypes</w:t>
      </w:r>
      <w:proofErr w:type="spellEnd"/>
      <w:r w:rsidRPr="008E1D48">
        <w:rPr>
          <w:lang w:val="en-IN"/>
        </w:rPr>
        <w:t>:</w:t>
      </w:r>
    </w:p>
    <w:p w:rsidRPr="008E1D48" w:rsidR="008E1D48" w:rsidP="008E1D48" w:rsidRDefault="008E1D48" w14:paraId="10BC93C9" w14:textId="77777777">
      <w:pPr>
        <w:rPr>
          <w:lang w:val="en-IN"/>
        </w:rPr>
      </w:pPr>
      <w:r w:rsidRPr="008E1D48">
        <w:rPr>
          <w:lang w:val="en-IN"/>
        </w:rPr>
        <w:t>  - Ingress</w:t>
      </w:r>
    </w:p>
    <w:p w:rsidR="00CA6DF7" w:rsidP="00CA6DF7" w:rsidRDefault="00CA6DF7" w14:paraId="55C8714F" w14:textId="77777777">
      <w:pPr>
        <w:rPr>
          <w:lang w:val="en-IN"/>
        </w:rPr>
      </w:pPr>
    </w:p>
    <w:p w:rsidRPr="00CA6DF7" w:rsidR="00CA6DF7" w:rsidP="00CA6DF7" w:rsidRDefault="00CA6DF7" w14:paraId="5AE1C1E5" w14:textId="00C0A810">
      <w:pPr>
        <w:rPr>
          <w:b/>
          <w:bCs/>
          <w:lang w:val="en-IN"/>
        </w:rPr>
      </w:pPr>
      <w:r w:rsidRPr="00CA6DF7">
        <w:rPr>
          <w:b/>
          <w:bCs/>
          <w:lang w:val="en-IN"/>
        </w:rPr>
        <w:t>Default deny all EGRESS for all pods in the namespace</w:t>
      </w:r>
    </w:p>
    <w:p w:rsidRPr="008E1D48" w:rsidR="008E1D48" w:rsidP="008E1D48" w:rsidRDefault="008E1D48" w14:paraId="166C28BB" w14:textId="77777777">
      <w:pPr>
        <w:rPr>
          <w:lang w:val="en-IN"/>
        </w:rPr>
      </w:pPr>
      <w:proofErr w:type="spellStart"/>
      <w:r w:rsidRPr="008E1D48">
        <w:rPr>
          <w:lang w:val="en-IN"/>
        </w:rPr>
        <w:t>apiVersion</w:t>
      </w:r>
      <w:proofErr w:type="spellEnd"/>
      <w:r w:rsidRPr="008E1D48">
        <w:rPr>
          <w:lang w:val="en-IN"/>
        </w:rPr>
        <w:t>: networking.k8s.io/v1</w:t>
      </w:r>
    </w:p>
    <w:p w:rsidRPr="008E1D48" w:rsidR="008E1D48" w:rsidP="008E1D48" w:rsidRDefault="008E1D48" w14:paraId="4E634348" w14:textId="77777777">
      <w:pPr>
        <w:rPr>
          <w:lang w:val="en-IN"/>
        </w:rPr>
      </w:pPr>
      <w:r w:rsidRPr="008E1D48">
        <w:rPr>
          <w:lang w:val="en-IN"/>
        </w:rPr>
        <w:t xml:space="preserve">kind: </w:t>
      </w:r>
      <w:proofErr w:type="spellStart"/>
      <w:r w:rsidRPr="008E1D48">
        <w:rPr>
          <w:lang w:val="en-IN"/>
        </w:rPr>
        <w:t>NetworkPolicy</w:t>
      </w:r>
      <w:proofErr w:type="spellEnd"/>
    </w:p>
    <w:p w:rsidRPr="008E1D48" w:rsidR="008E1D48" w:rsidP="008E1D48" w:rsidRDefault="008E1D48" w14:paraId="51190795" w14:textId="77777777">
      <w:pPr>
        <w:rPr>
          <w:lang w:val="en-IN"/>
        </w:rPr>
      </w:pPr>
      <w:r w:rsidRPr="008E1D48">
        <w:rPr>
          <w:lang w:val="en-IN"/>
        </w:rPr>
        <w:t>metadata:</w:t>
      </w:r>
    </w:p>
    <w:p w:rsidRPr="008E1D48" w:rsidR="008E1D48" w:rsidP="008E1D48" w:rsidRDefault="008E1D48" w14:paraId="4844C495" w14:textId="77777777">
      <w:pPr>
        <w:rPr>
          <w:lang w:val="en-IN"/>
        </w:rPr>
      </w:pPr>
      <w:r w:rsidRPr="008E1D48">
        <w:rPr>
          <w:lang w:val="en-IN"/>
        </w:rPr>
        <w:t>  name: default-deny-egress</w:t>
      </w:r>
    </w:p>
    <w:p w:rsidRPr="008E1D48" w:rsidR="008E1D48" w:rsidP="008E1D48" w:rsidRDefault="008E1D48" w14:paraId="11365FB9" w14:textId="77777777">
      <w:pPr>
        <w:rPr>
          <w:lang w:val="en-IN"/>
        </w:rPr>
      </w:pPr>
      <w:r w:rsidRPr="008E1D48">
        <w:rPr>
          <w:lang w:val="en-IN"/>
        </w:rPr>
        <w:t>  namespace: test</w:t>
      </w:r>
    </w:p>
    <w:p w:rsidRPr="008E1D48" w:rsidR="008E1D48" w:rsidP="008E1D48" w:rsidRDefault="008E1D48" w14:paraId="6E02FCA5" w14:textId="77777777">
      <w:pPr>
        <w:rPr>
          <w:lang w:val="en-IN"/>
        </w:rPr>
      </w:pPr>
      <w:r w:rsidRPr="008E1D48">
        <w:rPr>
          <w:lang w:val="en-IN"/>
        </w:rPr>
        <w:t>spec:</w:t>
      </w:r>
    </w:p>
    <w:p w:rsidRPr="008E1D48" w:rsidR="008E1D48" w:rsidP="008E1D48" w:rsidRDefault="008E1D48" w14:paraId="03A327E0" w14:textId="77777777">
      <w:pPr>
        <w:rPr>
          <w:lang w:val="en-IN"/>
        </w:rPr>
      </w:pPr>
      <w:r w:rsidRPr="008E1D48">
        <w:rPr>
          <w:lang w:val="en-IN"/>
        </w:rPr>
        <w:t xml:space="preserve">  </w:t>
      </w:r>
      <w:proofErr w:type="spellStart"/>
      <w:r w:rsidRPr="008E1D48">
        <w:rPr>
          <w:lang w:val="en-IN"/>
        </w:rPr>
        <w:t>podSelector</w:t>
      </w:r>
      <w:proofErr w:type="spellEnd"/>
      <w:r w:rsidRPr="008E1D48">
        <w:rPr>
          <w:lang w:val="en-IN"/>
        </w:rPr>
        <w:t>: {}</w:t>
      </w:r>
    </w:p>
    <w:p w:rsidRPr="008E1D48" w:rsidR="008E1D48" w:rsidP="008E1D48" w:rsidRDefault="008E1D48" w14:paraId="253D7F70" w14:textId="77777777">
      <w:pPr>
        <w:rPr>
          <w:lang w:val="en-IN"/>
        </w:rPr>
      </w:pPr>
      <w:r w:rsidRPr="008E1D48">
        <w:rPr>
          <w:lang w:val="en-IN"/>
        </w:rPr>
        <w:t xml:space="preserve">  </w:t>
      </w:r>
      <w:proofErr w:type="spellStart"/>
      <w:r w:rsidRPr="008E1D48">
        <w:rPr>
          <w:lang w:val="en-IN"/>
        </w:rPr>
        <w:t>policyTypes</w:t>
      </w:r>
      <w:proofErr w:type="spellEnd"/>
      <w:r w:rsidRPr="008E1D48">
        <w:rPr>
          <w:lang w:val="en-IN"/>
        </w:rPr>
        <w:t>:</w:t>
      </w:r>
    </w:p>
    <w:p w:rsidRPr="008E1D48" w:rsidR="008E1D48" w:rsidP="008E1D48" w:rsidRDefault="008E1D48" w14:paraId="434EB4F8" w14:textId="77777777">
      <w:pPr>
        <w:rPr>
          <w:lang w:val="en-IN"/>
        </w:rPr>
      </w:pPr>
      <w:r w:rsidRPr="008E1D48">
        <w:rPr>
          <w:lang w:val="en-IN"/>
        </w:rPr>
        <w:t>  - Egress</w:t>
      </w:r>
    </w:p>
    <w:p w:rsidR="00CA6DF7" w:rsidP="00CA6DF7" w:rsidRDefault="00CA6DF7" w14:paraId="30E1B047" w14:textId="77777777"/>
    <w:p w:rsidR="005E68D5" w:rsidP="005E68D5" w:rsidRDefault="005E68D5" w14:paraId="2E718D53" w14:textId="6A956665">
      <w:pPr>
        <w:pStyle w:val="ListParagraph"/>
        <w:numPr>
          <w:ilvl w:val="1"/>
          <w:numId w:val="152"/>
        </w:numPr>
      </w:pPr>
      <w:r>
        <w:t>Deny all cross namespace traffic</w:t>
      </w:r>
    </w:p>
    <w:p w:rsidR="005E68D5" w:rsidP="005E68D5" w:rsidRDefault="005E68D5" w14:paraId="34F22B2D" w14:textId="77777777"/>
    <w:p w:rsidR="005E68D5" w:rsidP="005E68D5" w:rsidRDefault="005E68D5" w14:paraId="3A1AD42E" w14:textId="17B0A4F3">
      <w:r>
        <w:t>Allow Traffic:-</w:t>
      </w:r>
    </w:p>
    <w:p w:rsidR="005E68D5" w:rsidP="005E68D5" w:rsidRDefault="005E68D5" w14:paraId="258145DF" w14:textId="77777777"/>
    <w:p w:rsidR="00CA6DF7" w:rsidP="005E68D5" w:rsidRDefault="00CA6DF7" w14:paraId="32161921" w14:textId="51082B90">
      <w:pPr>
        <w:pStyle w:val="ListParagraph"/>
        <w:numPr>
          <w:ilvl w:val="1"/>
          <w:numId w:val="152"/>
        </w:numPr>
      </w:pPr>
      <w:r>
        <w:t>Allow traffic with in the pods in the same namespace on defined ports</w:t>
      </w:r>
    </w:p>
    <w:p w:rsidR="005E68D5" w:rsidP="005E68D5" w:rsidRDefault="005E68D5" w14:paraId="35FA6413" w14:textId="43446651">
      <w:pPr>
        <w:pStyle w:val="ListParagraph"/>
        <w:numPr>
          <w:ilvl w:val="1"/>
          <w:numId w:val="152"/>
        </w:numPr>
      </w:pPr>
      <w:r>
        <w:t>Allow traffic for monitoring/scraping</w:t>
      </w:r>
    </w:p>
    <w:p w:rsidR="005E68D5" w:rsidP="005E68D5" w:rsidRDefault="005E68D5" w14:paraId="5BCBFBAA" w14:textId="379117E8">
      <w:pPr>
        <w:pStyle w:val="ListParagraph"/>
        <w:numPr>
          <w:ilvl w:val="1"/>
          <w:numId w:val="152"/>
        </w:numPr>
      </w:pPr>
      <w:r w:rsidRPr="005E68D5">
        <w:t xml:space="preserve">Allow only OpenShift core traffic (DNS, </w:t>
      </w:r>
      <w:r w:rsidR="008E1D48">
        <w:t>API Server, Router/Ingress</w:t>
      </w:r>
      <w:r w:rsidRPr="005E68D5">
        <w:t>) where needed</w:t>
      </w:r>
    </w:p>
    <w:p w:rsidR="00CA6DF7" w:rsidP="005E68D5" w:rsidRDefault="00CA6DF7" w14:paraId="38E8099A" w14:textId="2C1D06EA">
      <w:pPr>
        <w:pStyle w:val="ListParagraph"/>
        <w:numPr>
          <w:ilvl w:val="1"/>
          <w:numId w:val="152"/>
        </w:numPr>
      </w:pPr>
      <w:r>
        <w:t>Allow traffic external DB communication or DB in the different namespace</w:t>
      </w:r>
    </w:p>
    <w:p w:rsidR="00CA6DF7" w:rsidP="005E68D5" w:rsidRDefault="00CA6DF7" w14:paraId="1E8C9C6B" w14:textId="22DD639A">
      <w:pPr>
        <w:pStyle w:val="ListParagraph"/>
        <w:numPr>
          <w:ilvl w:val="1"/>
          <w:numId w:val="152"/>
        </w:numPr>
      </w:pPr>
      <w:r>
        <w:t>Allow traffic to fetch images from external registry</w:t>
      </w:r>
    </w:p>
    <w:p w:rsidR="00CA6DF7" w:rsidP="005E68D5" w:rsidRDefault="00CA6DF7" w14:paraId="250E3642" w14:textId="70C80FA9">
      <w:pPr>
        <w:pStyle w:val="ListParagraph"/>
        <w:numPr>
          <w:ilvl w:val="1"/>
          <w:numId w:val="152"/>
        </w:numPr>
      </w:pPr>
      <w:r>
        <w:t>Allow traffic for backups</w:t>
      </w:r>
    </w:p>
    <w:p w:rsidR="000271C1" w:rsidRDefault="000271C1" w14:paraId="0696D57E" w14:textId="71AF1D09">
      <w:pPr>
        <w:pStyle w:val="Heading3"/>
      </w:pPr>
      <w:r>
        <w:t xml:space="preserve">Pod security </w:t>
      </w:r>
      <w:r w:rsidR="008E1D48">
        <w:t>Admission</w:t>
      </w:r>
    </w:p>
    <w:p w:rsidRPr="008E1D48" w:rsidR="008E1D48" w:rsidP="008E1D48" w:rsidRDefault="008E1D48" w14:paraId="3CBA4191" w14:textId="77777777"/>
    <w:p w:rsidR="002D2772" w:rsidP="00A4541B" w:rsidRDefault="002D2772" w14:paraId="3AEC70C4" w14:textId="2C8E14F7">
      <w:pPr>
        <w:pStyle w:val="Heading2"/>
      </w:pPr>
      <w:bookmarkStart w:name="_Toc221710225" w:id="48"/>
      <w:r>
        <w:t>Create rack level High Availability</w:t>
      </w:r>
      <w:bookmarkEnd w:id="48"/>
    </w:p>
    <w:p w:rsidR="007F7745" w:rsidP="007F7745" w:rsidRDefault="007F7745" w14:paraId="0052C850" w14:textId="77777777">
      <w:pPr>
        <w:pStyle w:val="Heading2"/>
      </w:pPr>
      <w:bookmarkStart w:name="_Toc221710226" w:id="49"/>
      <w:r>
        <w:t>Monitoring, Alerting and Observability</w:t>
      </w:r>
      <w:bookmarkEnd w:id="49"/>
    </w:p>
    <w:p w:rsidR="002D2772" w:rsidP="00A4541B" w:rsidRDefault="002D2772" w14:paraId="5EE21D43" w14:textId="77777777">
      <w:pPr>
        <w:pStyle w:val="Heading2"/>
      </w:pPr>
      <w:bookmarkStart w:name="_Toc221710227" w:id="50"/>
      <w:r>
        <w:t>Backup using NetApp Trident protect and Dell PPDM</w:t>
      </w:r>
      <w:bookmarkEnd w:id="50"/>
    </w:p>
    <w:p w:rsidR="00A15315" w:rsidP="00A15315" w:rsidRDefault="00A15315" w14:paraId="41A5A653" w14:textId="6CCE8C55">
      <w:pPr>
        <w:pStyle w:val="Heading3"/>
      </w:pPr>
      <w:r>
        <w:t>NetApp Trident Protect</w:t>
      </w:r>
    </w:p>
    <w:p w:rsidR="006362B3" w:rsidP="006362B3" w:rsidRDefault="006362B3" w14:paraId="3686ED0B" w14:textId="05A901E0">
      <w:pPr>
        <w:pStyle w:val="Heading4"/>
      </w:pPr>
      <w:r>
        <w:t xml:space="preserve">Installing </w:t>
      </w:r>
      <w:r w:rsidR="004E7527">
        <w:t xml:space="preserve">and configuring </w:t>
      </w:r>
      <w:r>
        <w:t>Trident-Protect</w:t>
      </w:r>
    </w:p>
    <w:p w:rsidR="006362B3" w:rsidP="006362B3" w:rsidRDefault="006362B3" w14:paraId="2427F601" w14:textId="0C845D8B">
      <w:pPr>
        <w:pStyle w:val="ListParagraph"/>
        <w:numPr>
          <w:ilvl w:val="1"/>
          <w:numId w:val="152"/>
        </w:numPr>
      </w:pPr>
      <w:r w:rsidRPr="006362B3">
        <w:t>Install Trident-Protect via helm</w:t>
      </w:r>
      <w:r>
        <w:t>.</w:t>
      </w:r>
    </w:p>
    <w:p w:rsidR="006362B3" w:rsidP="006362B3" w:rsidRDefault="006362B3" w14:paraId="62059AD9" w14:textId="6503A75E">
      <w:pPr>
        <w:pStyle w:val="ListParagraph"/>
        <w:numPr>
          <w:ilvl w:val="1"/>
          <w:numId w:val="152"/>
        </w:numPr>
      </w:pPr>
      <w:r>
        <w:t>Add Trident-Protect repo using “</w:t>
      </w:r>
      <w:r w:rsidRPr="006362B3">
        <w:rPr>
          <w:i/>
          <w:iCs/>
        </w:rPr>
        <w:t xml:space="preserve">helm repo add </w:t>
      </w:r>
      <w:proofErr w:type="spellStart"/>
      <w:r w:rsidRPr="006362B3">
        <w:rPr>
          <w:i/>
          <w:iCs/>
        </w:rPr>
        <w:t>netapp</w:t>
      </w:r>
      <w:proofErr w:type="spellEnd"/>
      <w:r w:rsidRPr="006362B3">
        <w:rPr>
          <w:i/>
          <w:iCs/>
        </w:rPr>
        <w:t xml:space="preserve">-trident-protect </w:t>
      </w:r>
      <w:hyperlink w:tgtFrame="_blank" w:tooltip="https://netapp.github.io/trident-protect-helm-chart" w:history="1" r:id="rId23">
        <w:r w:rsidRPr="006362B3">
          <w:rPr>
            <w:rStyle w:val="Hyperlink"/>
            <w:i/>
            <w:iCs/>
          </w:rPr>
          <w:t>https://netapp.github.io/trident-protect-helm-chart</w:t>
        </w:r>
      </w:hyperlink>
      <w:r>
        <w:t>”.</w:t>
      </w:r>
    </w:p>
    <w:p w:rsidR="006362B3" w:rsidP="006362B3" w:rsidRDefault="006362B3" w14:paraId="0FF4BE32" w14:textId="6C1D2090">
      <w:pPr>
        <w:pStyle w:val="ListParagraph"/>
        <w:numPr>
          <w:ilvl w:val="1"/>
          <w:numId w:val="152"/>
        </w:numPr>
      </w:pPr>
      <w:proofErr w:type="spellStart"/>
      <w:r>
        <w:t>Intall</w:t>
      </w:r>
      <w:proofErr w:type="spellEnd"/>
      <w:r>
        <w:t xml:space="preserve"> Trident-Protect </w:t>
      </w:r>
      <w:proofErr w:type="spellStart"/>
      <w:r>
        <w:t>uinsg</w:t>
      </w:r>
      <w:proofErr w:type="spellEnd"/>
      <w:r>
        <w:t xml:space="preserve"> below command. Replace name of the cluster with cluster name.</w:t>
      </w:r>
    </w:p>
    <w:p w:rsidR="006362B3" w:rsidP="006362B3" w:rsidRDefault="006362B3" w14:paraId="57C85015" w14:textId="6D3BF08D">
      <w:pPr>
        <w:pStyle w:val="ListParagraph"/>
        <w:numPr>
          <w:ilvl w:val="0"/>
          <w:numId w:val="0"/>
        </w:numPr>
        <w:ind w:left="1440"/>
        <w:rPr>
          <w:i/>
          <w:iCs/>
        </w:rPr>
      </w:pPr>
      <w:r w:rsidRPr="006362B3">
        <w:rPr>
          <w:i/>
          <w:iCs/>
        </w:rPr>
        <w:t xml:space="preserve">helm install trident-protect </w:t>
      </w:r>
      <w:proofErr w:type="spellStart"/>
      <w:r w:rsidRPr="006362B3">
        <w:rPr>
          <w:i/>
          <w:iCs/>
        </w:rPr>
        <w:t>netapp</w:t>
      </w:r>
      <w:proofErr w:type="spellEnd"/>
      <w:r w:rsidRPr="006362B3">
        <w:rPr>
          <w:i/>
          <w:iCs/>
        </w:rPr>
        <w:t xml:space="preserve">-trident-protect/trident-protect --set </w:t>
      </w:r>
      <w:proofErr w:type="spellStart"/>
      <w:r w:rsidRPr="006362B3">
        <w:rPr>
          <w:i/>
          <w:iCs/>
        </w:rPr>
        <w:t>clusterName</w:t>
      </w:r>
      <w:proofErr w:type="spellEnd"/>
      <w:r w:rsidRPr="006362B3">
        <w:rPr>
          <w:i/>
          <w:iCs/>
        </w:rPr>
        <w:t>=&lt;name-of-cluster&gt; --version 100.2510.0 --create-namespace --namespace trident-protect</w:t>
      </w:r>
    </w:p>
    <w:p w:rsidR="006362B3" w:rsidP="006362B3" w:rsidRDefault="006362B3" w14:paraId="60E0DCE0" w14:textId="1BC8CB23">
      <w:pPr>
        <w:pStyle w:val="ListParagraph"/>
        <w:numPr>
          <w:ilvl w:val="1"/>
          <w:numId w:val="152"/>
        </w:numPr>
      </w:pPr>
      <w:r>
        <w:t xml:space="preserve">Download the trident-protect </w:t>
      </w:r>
      <w:proofErr w:type="spellStart"/>
      <w:r>
        <w:t>ctl</w:t>
      </w:r>
      <w:proofErr w:type="spellEnd"/>
      <w:r>
        <w:t xml:space="preserve"> using </w:t>
      </w:r>
    </w:p>
    <w:p w:rsidR="004E7527" w:rsidP="004E7527" w:rsidRDefault="004E7527" w14:paraId="7ACC284D" w14:textId="3E4E595D">
      <w:pPr>
        <w:ind w:left="1080"/>
        <w:rPr>
          <w:i/>
          <w:iCs/>
        </w:rPr>
      </w:pPr>
      <w:r w:rsidRPr="004E7527">
        <w:rPr>
          <w:i/>
          <w:iCs/>
        </w:rPr>
        <w:t xml:space="preserve">curl -L -o </w:t>
      </w:r>
      <w:proofErr w:type="spellStart"/>
      <w:r w:rsidRPr="004E7527">
        <w:rPr>
          <w:i/>
          <w:iCs/>
        </w:rPr>
        <w:t>tridentctl</w:t>
      </w:r>
      <w:proofErr w:type="spellEnd"/>
      <w:r w:rsidRPr="004E7527">
        <w:rPr>
          <w:i/>
          <w:iCs/>
        </w:rPr>
        <w:t xml:space="preserve">-protect </w:t>
      </w:r>
      <w:hyperlink w:history="1" r:id="rId24">
        <w:r w:rsidRPr="006E2530">
          <w:rPr>
            <w:rStyle w:val="Hyperlink"/>
            <w:i/>
            <w:iCs/>
          </w:rPr>
          <w:t>https://github.com/NetApp/tridentctl-protect/releases/download/25.10.0/tridentctl-protect-linux-amd64</w:t>
        </w:r>
      </w:hyperlink>
    </w:p>
    <w:p w:rsidR="004E7527" w:rsidP="004E7527" w:rsidRDefault="004E7527" w14:paraId="2CA0B56F" w14:textId="32B0C016">
      <w:pPr>
        <w:pStyle w:val="ListParagraph"/>
        <w:numPr>
          <w:ilvl w:val="1"/>
          <w:numId w:val="152"/>
        </w:numPr>
      </w:pPr>
      <w:r>
        <w:t>Enable execute permissions for the binary</w:t>
      </w:r>
    </w:p>
    <w:p w:rsidR="004E7527" w:rsidP="004E7527" w:rsidRDefault="004E7527" w14:paraId="5F7974C6" w14:textId="36D1E568">
      <w:pPr>
        <w:pStyle w:val="ListParagraph"/>
        <w:numPr>
          <w:ilvl w:val="0"/>
          <w:numId w:val="0"/>
        </w:numPr>
        <w:ind w:left="1440"/>
        <w:rPr>
          <w:i/>
          <w:iCs/>
        </w:rPr>
      </w:pPr>
      <w:proofErr w:type="spellStart"/>
      <w:r w:rsidRPr="004E7527">
        <w:rPr>
          <w:i/>
          <w:iCs/>
        </w:rPr>
        <w:t>chmod</w:t>
      </w:r>
      <w:proofErr w:type="spellEnd"/>
      <w:r w:rsidRPr="004E7527">
        <w:rPr>
          <w:i/>
          <w:iCs/>
        </w:rPr>
        <w:t xml:space="preserve"> +x </w:t>
      </w:r>
      <w:proofErr w:type="spellStart"/>
      <w:r w:rsidRPr="004E7527">
        <w:rPr>
          <w:i/>
          <w:iCs/>
        </w:rPr>
        <w:t>tridentctl</w:t>
      </w:r>
      <w:proofErr w:type="spellEnd"/>
      <w:r w:rsidRPr="004E7527">
        <w:rPr>
          <w:i/>
          <w:iCs/>
        </w:rPr>
        <w:t>-protect</w:t>
      </w:r>
    </w:p>
    <w:p w:rsidRPr="004E7527" w:rsidR="004E7527" w:rsidP="004E7527" w:rsidRDefault="004E7527" w14:paraId="065861E4" w14:textId="74CEC37F">
      <w:pPr>
        <w:pStyle w:val="ListParagraph"/>
        <w:numPr>
          <w:ilvl w:val="1"/>
          <w:numId w:val="152"/>
        </w:numPr>
        <w:rPr>
          <w:i/>
          <w:iCs/>
        </w:rPr>
      </w:pPr>
      <w:r w:rsidRPr="004E7527">
        <w:rPr>
          <w:i/>
          <w:iCs/>
        </w:rPr>
        <w:t>Copy the plugin binary to a location</w:t>
      </w:r>
      <w:r>
        <w:rPr>
          <w:i/>
          <w:iCs/>
        </w:rPr>
        <w:t xml:space="preserve"> </w:t>
      </w:r>
      <w:r w:rsidRPr="004E7527">
        <w:rPr>
          <w:i/>
          <w:iCs/>
        </w:rPr>
        <w:t> /</w:t>
      </w:r>
      <w:proofErr w:type="spellStart"/>
      <w:r w:rsidRPr="004E7527">
        <w:rPr>
          <w:i/>
          <w:iCs/>
        </w:rPr>
        <w:t>usr</w:t>
      </w:r>
      <w:proofErr w:type="spellEnd"/>
      <w:r w:rsidRPr="004E7527">
        <w:rPr>
          <w:i/>
          <w:iCs/>
        </w:rPr>
        <w:t>/local/bin</w:t>
      </w:r>
    </w:p>
    <w:p w:rsidR="006362B3" w:rsidP="006362B3" w:rsidRDefault="006362B3" w14:paraId="6DA1DEF2" w14:textId="62CD257B">
      <w:pPr>
        <w:pStyle w:val="ListParagraph"/>
        <w:numPr>
          <w:ilvl w:val="1"/>
          <w:numId w:val="152"/>
        </w:numPr>
      </w:pPr>
      <w:r>
        <w:t xml:space="preserve">Copy the downloaded </w:t>
      </w:r>
      <w:proofErr w:type="spellStart"/>
      <w:r>
        <w:t>tridentctl</w:t>
      </w:r>
      <w:proofErr w:type="spellEnd"/>
      <w:r>
        <w:t>-protect binary to /</w:t>
      </w:r>
      <w:proofErr w:type="spellStart"/>
      <w:r>
        <w:t>usr</w:t>
      </w:r>
      <w:proofErr w:type="spellEnd"/>
      <w:r>
        <w:t>/local/bin.</w:t>
      </w:r>
    </w:p>
    <w:p w:rsidR="006362B3" w:rsidP="006362B3" w:rsidRDefault="006362B3" w14:paraId="412E8633" w14:textId="66AD00E7">
      <w:pPr>
        <w:pStyle w:val="ListParagraph"/>
        <w:numPr>
          <w:ilvl w:val="1"/>
          <w:numId w:val="152"/>
        </w:numPr>
      </w:pPr>
      <w:r>
        <w:t xml:space="preserve">Create an </w:t>
      </w:r>
      <w:proofErr w:type="spellStart"/>
      <w:r>
        <w:t>appvault</w:t>
      </w:r>
      <w:proofErr w:type="spellEnd"/>
      <w:r>
        <w:t xml:space="preserve">. </w:t>
      </w:r>
      <w:proofErr w:type="spellStart"/>
      <w:r w:rsidRPr="006362B3">
        <w:t>AppVault</w:t>
      </w:r>
      <w:proofErr w:type="spellEnd"/>
      <w:r w:rsidRPr="006362B3">
        <w:t xml:space="preserve"> CR contains the full configuration of the bucket (ONTAP S3</w:t>
      </w:r>
      <w:r>
        <w:t xml:space="preserve">) so </w:t>
      </w:r>
      <w:r w:rsidRPr="006362B3">
        <w:t>Trident Protect knows where to store application backups and snapshots.</w:t>
      </w:r>
    </w:p>
    <w:p w:rsidRPr="008779B7" w:rsidR="008779B7" w:rsidP="006362B3" w:rsidRDefault="008779B7" w14:paraId="5CEB665C" w14:textId="75D8D9B1">
      <w:pPr>
        <w:pStyle w:val="ListParagraph"/>
        <w:numPr>
          <w:ilvl w:val="1"/>
          <w:numId w:val="152"/>
        </w:numPr>
      </w:pPr>
      <w:r>
        <w:t xml:space="preserve">Create a secret with S3 bucket </w:t>
      </w:r>
      <w:proofErr w:type="spellStart"/>
      <w:r>
        <w:t>accesskeyID</w:t>
      </w:r>
      <w:proofErr w:type="spellEnd"/>
      <w:r>
        <w:t xml:space="preserve"> and </w:t>
      </w:r>
      <w:proofErr w:type="spellStart"/>
      <w:r>
        <w:t>SecretAccesskey</w:t>
      </w:r>
      <w:proofErr w:type="spellEnd"/>
      <w:r>
        <w:t xml:space="preserve"> using below yaml. And apply the yaml to Trident-protect namespace using </w:t>
      </w:r>
      <w:proofErr w:type="spellStart"/>
      <w:r w:rsidRPr="008779B7">
        <w:rPr>
          <w:i/>
          <w:iCs/>
        </w:rPr>
        <w:t>oc</w:t>
      </w:r>
      <w:proofErr w:type="spellEnd"/>
      <w:r w:rsidRPr="008779B7">
        <w:rPr>
          <w:i/>
          <w:iCs/>
        </w:rPr>
        <w:t xml:space="preserve"> apply -f </w:t>
      </w:r>
      <w:proofErr w:type="spellStart"/>
      <w:r w:rsidRPr="008779B7">
        <w:rPr>
          <w:i/>
          <w:iCs/>
        </w:rPr>
        <w:t>secret.yaml</w:t>
      </w:r>
      <w:proofErr w:type="spellEnd"/>
      <w:r w:rsidRPr="008779B7">
        <w:rPr>
          <w:i/>
          <w:iCs/>
        </w:rPr>
        <w:t xml:space="preserve"> -n trident-protect</w:t>
      </w:r>
      <w:r>
        <w:rPr>
          <w:i/>
          <w:iCs/>
        </w:rPr>
        <w:t>.</w:t>
      </w:r>
    </w:p>
    <w:p w:rsidR="008779B7" w:rsidP="008779B7" w:rsidRDefault="008779B7" w14:paraId="0D94E70C" w14:textId="77777777"/>
    <w:p w:rsidR="008779B7" w:rsidP="008779B7" w:rsidRDefault="008779B7" w14:paraId="247076E7" w14:textId="77777777">
      <w:proofErr w:type="spellStart"/>
      <w:r>
        <w:t>apiVersion</w:t>
      </w:r>
      <w:proofErr w:type="spellEnd"/>
      <w:r>
        <w:t>: v1</w:t>
      </w:r>
    </w:p>
    <w:p w:rsidR="008779B7" w:rsidP="008779B7" w:rsidRDefault="008779B7" w14:paraId="098E3099" w14:textId="77777777">
      <w:r>
        <w:t>kind: Secret</w:t>
      </w:r>
    </w:p>
    <w:p w:rsidR="008779B7" w:rsidP="008779B7" w:rsidRDefault="008779B7" w14:paraId="2EEB054C" w14:textId="77777777">
      <w:r>
        <w:t>metadata:</w:t>
      </w:r>
    </w:p>
    <w:p w:rsidR="008779B7" w:rsidP="008779B7" w:rsidRDefault="008779B7" w14:paraId="0936F26E" w14:textId="77777777">
      <w:r>
        <w:t xml:space="preserve">  name: netapp-s3-credentials</w:t>
      </w:r>
    </w:p>
    <w:p w:rsidR="008779B7" w:rsidP="008779B7" w:rsidRDefault="008779B7" w14:paraId="1BFF13D2" w14:textId="77777777">
      <w:r>
        <w:t xml:space="preserve">  namespace: trident-protect</w:t>
      </w:r>
    </w:p>
    <w:p w:rsidR="008779B7" w:rsidP="008779B7" w:rsidRDefault="008779B7" w14:paraId="23A81910" w14:textId="77777777">
      <w:r>
        <w:t>type: Opaque</w:t>
      </w:r>
    </w:p>
    <w:p w:rsidR="008779B7" w:rsidP="008779B7" w:rsidRDefault="008779B7" w14:paraId="02D63004" w14:textId="77777777">
      <w:proofErr w:type="spellStart"/>
      <w:r>
        <w:t>stringData</w:t>
      </w:r>
      <w:proofErr w:type="spellEnd"/>
      <w:r>
        <w:t>:</w:t>
      </w:r>
    </w:p>
    <w:p w:rsidR="008779B7" w:rsidP="008779B7" w:rsidRDefault="008779B7" w14:paraId="6DFCBB94" w14:textId="77777777">
      <w:r>
        <w:t xml:space="preserve">  </w:t>
      </w:r>
      <w:proofErr w:type="spellStart"/>
      <w:r>
        <w:t>accessKeyID</w:t>
      </w:r>
      <w:proofErr w:type="spellEnd"/>
      <w:r>
        <w:t>: "&lt;YOUR_S3_ACCESS_KEY&gt;"</w:t>
      </w:r>
    </w:p>
    <w:p w:rsidR="008779B7" w:rsidP="008779B7" w:rsidRDefault="008779B7" w14:paraId="5C027F2E" w14:textId="13B50A77">
      <w:r>
        <w:t xml:space="preserve">  </w:t>
      </w:r>
      <w:proofErr w:type="spellStart"/>
      <w:r>
        <w:t>secretAccessKey</w:t>
      </w:r>
      <w:proofErr w:type="spellEnd"/>
      <w:r>
        <w:t>: "&lt;YOUR_S3_SECRET_KEY&gt;"</w:t>
      </w:r>
    </w:p>
    <w:p w:rsidR="008779B7" w:rsidP="008779B7" w:rsidRDefault="008779B7" w14:paraId="3B9E68C9" w14:textId="77777777"/>
    <w:p w:rsidRPr="00437384" w:rsidR="008779B7" w:rsidP="008779B7" w:rsidRDefault="008779B7" w14:paraId="362319B0" w14:textId="6C991437">
      <w:pPr>
        <w:pStyle w:val="ListParagraph"/>
        <w:numPr>
          <w:ilvl w:val="1"/>
          <w:numId w:val="152"/>
        </w:numPr>
      </w:pPr>
      <w:r>
        <w:t xml:space="preserve">Then create the </w:t>
      </w:r>
      <w:proofErr w:type="spellStart"/>
      <w:r>
        <w:t>Appvault</w:t>
      </w:r>
      <w:proofErr w:type="spellEnd"/>
      <w:r>
        <w:t xml:space="preserve"> using below yaml and apply the yaml to trident-protect namespace using command </w:t>
      </w:r>
      <w:proofErr w:type="spellStart"/>
      <w:r w:rsidRPr="008779B7">
        <w:rPr>
          <w:i/>
          <w:iCs/>
        </w:rPr>
        <w:t>oc</w:t>
      </w:r>
      <w:proofErr w:type="spellEnd"/>
      <w:r w:rsidRPr="008779B7">
        <w:rPr>
          <w:i/>
          <w:iCs/>
        </w:rPr>
        <w:t xml:space="preserve"> apply -f </w:t>
      </w:r>
      <w:proofErr w:type="spellStart"/>
      <w:r>
        <w:rPr>
          <w:i/>
          <w:iCs/>
        </w:rPr>
        <w:t>appvault</w:t>
      </w:r>
      <w:r w:rsidRPr="008779B7">
        <w:rPr>
          <w:i/>
          <w:iCs/>
        </w:rPr>
        <w:t>.yaml</w:t>
      </w:r>
      <w:proofErr w:type="spellEnd"/>
      <w:r w:rsidRPr="008779B7">
        <w:rPr>
          <w:i/>
          <w:iCs/>
        </w:rPr>
        <w:t xml:space="preserve"> -n trident-protect</w:t>
      </w:r>
    </w:p>
    <w:p w:rsidRPr="008779B7" w:rsidR="00437384" w:rsidP="00437384" w:rsidRDefault="00437384" w14:paraId="395183AF" w14:textId="77777777"/>
    <w:p w:rsidR="008779B7" w:rsidP="008779B7" w:rsidRDefault="008779B7" w14:paraId="54B22D7B" w14:textId="77777777">
      <w:proofErr w:type="spellStart"/>
      <w:r>
        <w:t>apiVersion</w:t>
      </w:r>
      <w:proofErr w:type="spellEnd"/>
      <w:r>
        <w:t>: protect.trident.netapp.io/v1</w:t>
      </w:r>
    </w:p>
    <w:p w:rsidR="008779B7" w:rsidP="008779B7" w:rsidRDefault="008779B7" w14:paraId="5287B980" w14:textId="77777777">
      <w:r>
        <w:t xml:space="preserve">kind: </w:t>
      </w:r>
      <w:proofErr w:type="spellStart"/>
      <w:r>
        <w:t>AppVault</w:t>
      </w:r>
      <w:proofErr w:type="spellEnd"/>
    </w:p>
    <w:p w:rsidR="008779B7" w:rsidP="008779B7" w:rsidRDefault="008779B7" w14:paraId="3BE4456F" w14:textId="77777777">
      <w:r>
        <w:t>metadata:</w:t>
      </w:r>
    </w:p>
    <w:p w:rsidR="008779B7" w:rsidP="008779B7" w:rsidRDefault="008779B7" w14:paraId="3F48764F" w14:textId="77777777">
      <w:r>
        <w:t xml:space="preserve">  name: netapp-s3-appvault</w:t>
      </w:r>
    </w:p>
    <w:p w:rsidR="008779B7" w:rsidP="008779B7" w:rsidRDefault="008779B7" w14:paraId="59EF9D5F" w14:textId="77777777">
      <w:r>
        <w:t xml:space="preserve">  namespace: trident-protect</w:t>
      </w:r>
    </w:p>
    <w:p w:rsidR="008779B7" w:rsidP="008779B7" w:rsidRDefault="008779B7" w14:paraId="58753C32" w14:textId="77777777">
      <w:r>
        <w:t>spec:</w:t>
      </w:r>
    </w:p>
    <w:p w:rsidR="008779B7" w:rsidP="008779B7" w:rsidRDefault="008779B7" w14:paraId="24933F94" w14:textId="77777777">
      <w:r>
        <w:t xml:space="preserve">  provider: s3</w:t>
      </w:r>
    </w:p>
    <w:p w:rsidR="008779B7" w:rsidP="008779B7" w:rsidRDefault="008779B7" w14:paraId="3FFADC72" w14:textId="77777777">
      <w:r>
        <w:t xml:space="preserve">  s3:</w:t>
      </w:r>
    </w:p>
    <w:p w:rsidR="008779B7" w:rsidP="008779B7" w:rsidRDefault="008779B7" w14:paraId="15E7C66D" w14:textId="77777777">
      <w:r>
        <w:t xml:space="preserve">    </w:t>
      </w:r>
      <w:proofErr w:type="spellStart"/>
      <w:r>
        <w:t>bucketName</w:t>
      </w:r>
      <w:proofErr w:type="spellEnd"/>
      <w:r>
        <w:t>: "&lt;YOUR_BUCKET_NAME&gt;"</w:t>
      </w:r>
    </w:p>
    <w:p w:rsidR="008779B7" w:rsidP="008779B7" w:rsidRDefault="008779B7" w14:paraId="77B4023C" w14:textId="77777777">
      <w:r>
        <w:t xml:space="preserve">    endpoint: "https://&lt;YOUR_S3_ENDPOINT&gt;"</w:t>
      </w:r>
    </w:p>
    <w:p w:rsidR="008779B7" w:rsidP="008779B7" w:rsidRDefault="008779B7" w14:paraId="4FC6B24E" w14:textId="77777777">
      <w:r>
        <w:t xml:space="preserve">    region: "&lt;YOUR_REGION&gt;"</w:t>
      </w:r>
    </w:p>
    <w:p w:rsidR="00437384" w:rsidP="008779B7" w:rsidRDefault="00437384" w14:paraId="28456F44" w14:textId="4E562DE0">
      <w:r>
        <w:t xml:space="preserve">    </w:t>
      </w:r>
      <w:r w:rsidRPr="00437384">
        <w:t>secure: "false"</w:t>
      </w:r>
      <w:r w:rsidRPr="00437384">
        <w:br/>
      </w:r>
      <w:r w:rsidRPr="00437384">
        <w:t>    </w:t>
      </w:r>
      <w:proofErr w:type="spellStart"/>
      <w:r w:rsidRPr="00437384">
        <w:t>skipCertValidation</w:t>
      </w:r>
      <w:proofErr w:type="spellEnd"/>
      <w:r w:rsidRPr="00437384">
        <w:t>: "false"</w:t>
      </w:r>
    </w:p>
    <w:p w:rsidR="008779B7" w:rsidP="008779B7" w:rsidRDefault="008779B7" w14:paraId="14B33394" w14:textId="77777777">
      <w:r>
        <w:t xml:space="preserve">    credentials:</w:t>
      </w:r>
    </w:p>
    <w:p w:rsidR="008779B7" w:rsidP="008779B7" w:rsidRDefault="008779B7" w14:paraId="39CE750E" w14:textId="77777777">
      <w:r>
        <w:t xml:space="preserve">      </w:t>
      </w:r>
      <w:proofErr w:type="spellStart"/>
      <w:r>
        <w:t>accessKeyIDSecret</w:t>
      </w:r>
      <w:proofErr w:type="spellEnd"/>
      <w:r>
        <w:t>:</w:t>
      </w:r>
    </w:p>
    <w:p w:rsidR="008779B7" w:rsidP="008779B7" w:rsidRDefault="008779B7" w14:paraId="406D6E15" w14:textId="77777777">
      <w:r>
        <w:t xml:space="preserve">        name: netapp-s3-credentials</w:t>
      </w:r>
    </w:p>
    <w:p w:rsidR="008779B7" w:rsidP="008779B7" w:rsidRDefault="008779B7" w14:paraId="4124E6DB" w14:textId="77777777">
      <w:r>
        <w:t xml:space="preserve">        key: </w:t>
      </w:r>
      <w:proofErr w:type="spellStart"/>
      <w:r>
        <w:t>accessKeyID</w:t>
      </w:r>
      <w:proofErr w:type="spellEnd"/>
    </w:p>
    <w:p w:rsidR="008779B7" w:rsidP="008779B7" w:rsidRDefault="008779B7" w14:paraId="3FB9477C" w14:textId="77777777">
      <w:r>
        <w:t xml:space="preserve">      </w:t>
      </w:r>
      <w:proofErr w:type="spellStart"/>
      <w:r>
        <w:t>secretAccessKeySecret</w:t>
      </w:r>
      <w:proofErr w:type="spellEnd"/>
      <w:r>
        <w:t>:</w:t>
      </w:r>
    </w:p>
    <w:p w:rsidR="008779B7" w:rsidP="008779B7" w:rsidRDefault="008779B7" w14:paraId="41F8376A" w14:textId="77777777">
      <w:r>
        <w:t xml:space="preserve">        name: netapp-s3-credentials</w:t>
      </w:r>
    </w:p>
    <w:p w:rsidR="008779B7" w:rsidP="008779B7" w:rsidRDefault="008779B7" w14:paraId="6A72AF67" w14:textId="77777777">
      <w:r>
        <w:t xml:space="preserve">        key: </w:t>
      </w:r>
      <w:proofErr w:type="spellStart"/>
      <w:r>
        <w:t>secretAccessKey</w:t>
      </w:r>
      <w:proofErr w:type="spellEnd"/>
    </w:p>
    <w:p w:rsidR="00437384" w:rsidP="008779B7" w:rsidRDefault="00437384" w14:paraId="177E5309" w14:textId="77777777"/>
    <w:p w:rsidRPr="00437384" w:rsidR="00BB0E94" w:rsidP="00BB0E94" w:rsidRDefault="00BB0E94" w14:paraId="274B6DBB" w14:textId="0BE6CBDC">
      <w:pPr>
        <w:pStyle w:val="ListParagraph"/>
        <w:numPr>
          <w:ilvl w:val="1"/>
          <w:numId w:val="152"/>
        </w:numPr>
        <w:rPr>
          <w:lang w:val="en-IN"/>
        </w:rPr>
      </w:pPr>
      <w:r>
        <w:t xml:space="preserve">Verify the </w:t>
      </w:r>
      <w:proofErr w:type="spellStart"/>
      <w:r>
        <w:t>appvault</w:t>
      </w:r>
      <w:proofErr w:type="spellEnd"/>
      <w:r>
        <w:t xml:space="preserve"> using </w:t>
      </w:r>
      <w:proofErr w:type="spellStart"/>
      <w:r>
        <w:rPr>
          <w:i/>
          <w:iCs/>
          <w:lang w:val="en-IN"/>
        </w:rPr>
        <w:t>oc</w:t>
      </w:r>
      <w:proofErr w:type="spellEnd"/>
      <w:r>
        <w:rPr>
          <w:i/>
          <w:iCs/>
          <w:lang w:val="en-IN"/>
        </w:rPr>
        <w:t xml:space="preserve"> </w:t>
      </w:r>
      <w:r w:rsidRPr="00BB0E94">
        <w:rPr>
          <w:i/>
          <w:iCs/>
          <w:lang w:val="en-IN"/>
        </w:rPr>
        <w:t xml:space="preserve">get </w:t>
      </w:r>
      <w:proofErr w:type="spellStart"/>
      <w:r w:rsidRPr="00BB0E94">
        <w:rPr>
          <w:i/>
          <w:iCs/>
          <w:lang w:val="en-IN"/>
        </w:rPr>
        <w:t>appvault</w:t>
      </w:r>
      <w:proofErr w:type="spellEnd"/>
      <w:r w:rsidRPr="00BB0E94">
        <w:rPr>
          <w:i/>
          <w:iCs/>
          <w:lang w:val="en-IN"/>
        </w:rPr>
        <w:t xml:space="preserve"> -n trident-protect</w:t>
      </w:r>
      <w:r>
        <w:rPr>
          <w:i/>
          <w:iCs/>
          <w:lang w:val="en-IN"/>
        </w:rPr>
        <w:t>.</w:t>
      </w:r>
    </w:p>
    <w:p w:rsidR="00437384" w:rsidP="00BB0E94" w:rsidRDefault="00437384" w14:paraId="124348D4" w14:textId="3C5EE057">
      <w:pPr>
        <w:pStyle w:val="ListParagraph"/>
        <w:numPr>
          <w:ilvl w:val="1"/>
          <w:numId w:val="152"/>
        </w:numPr>
        <w:rPr>
          <w:lang w:val="en-IN"/>
        </w:rPr>
      </w:pPr>
      <w:r>
        <w:rPr>
          <w:lang w:val="en-IN"/>
        </w:rPr>
        <w:t xml:space="preserve">Create snapshot volume class using below yaml. Apply the snapshot volume class to trident-protect namespace using command </w:t>
      </w:r>
      <w:proofErr w:type="spellStart"/>
      <w:r>
        <w:rPr>
          <w:lang w:val="en-IN"/>
        </w:rPr>
        <w:t>oc</w:t>
      </w:r>
      <w:proofErr w:type="spellEnd"/>
      <w:r>
        <w:rPr>
          <w:lang w:val="en-IN"/>
        </w:rPr>
        <w:t xml:space="preserve"> apply -f </w:t>
      </w:r>
      <w:proofErr w:type="spellStart"/>
      <w:r>
        <w:rPr>
          <w:lang w:val="en-IN"/>
        </w:rPr>
        <w:t>snapshotvolumeclass.yaml</w:t>
      </w:r>
      <w:proofErr w:type="spellEnd"/>
    </w:p>
    <w:p w:rsidR="000C1123" w:rsidP="00437384" w:rsidRDefault="000C1123" w14:paraId="6232BF5A" w14:textId="77777777"/>
    <w:p w:rsidRPr="00437384" w:rsidR="00437384" w:rsidP="00437384" w:rsidRDefault="000C1123" w14:paraId="5B12B53C" w14:textId="14537EC3">
      <w:pPr>
        <w:rPr>
          <w:lang w:val="en-IN"/>
        </w:rPr>
      </w:pPr>
      <w:proofErr w:type="spellStart"/>
      <w:r w:rsidRPr="000C1123">
        <w:t>apiVersion</w:t>
      </w:r>
      <w:proofErr w:type="spellEnd"/>
      <w:r w:rsidRPr="000C1123">
        <w:t>: snapshot.storage.k8s.io/v1</w:t>
      </w:r>
      <w:r w:rsidRPr="000C1123">
        <w:br/>
      </w:r>
      <w:r w:rsidRPr="000C1123">
        <w:t xml:space="preserve">kind: </w:t>
      </w:r>
      <w:proofErr w:type="spellStart"/>
      <w:r w:rsidRPr="000C1123">
        <w:t>VolumeSnapshotClass</w:t>
      </w:r>
      <w:proofErr w:type="spellEnd"/>
      <w:r w:rsidRPr="000C1123">
        <w:br/>
      </w:r>
      <w:r w:rsidRPr="000C1123">
        <w:t>metadata:</w:t>
      </w:r>
      <w:r w:rsidRPr="000C1123">
        <w:br/>
      </w:r>
      <w:r w:rsidRPr="000C1123">
        <w:t>name: trident-</w:t>
      </w:r>
      <w:proofErr w:type="spellStart"/>
      <w:r w:rsidRPr="000C1123">
        <w:t>snapshotclass</w:t>
      </w:r>
      <w:proofErr w:type="spellEnd"/>
      <w:r w:rsidRPr="000C1123">
        <w:br/>
      </w:r>
      <w:r w:rsidRPr="000C1123">
        <w:t>driver: csi.trident.netapp.io</w:t>
      </w:r>
      <w:r w:rsidRPr="000C1123">
        <w:br/>
      </w:r>
      <w:proofErr w:type="spellStart"/>
      <w:r w:rsidRPr="000C1123">
        <w:t>deletionPolicy</w:t>
      </w:r>
      <w:proofErr w:type="spellEnd"/>
      <w:r w:rsidRPr="000C1123">
        <w:t>: Delete</w:t>
      </w:r>
    </w:p>
    <w:p w:rsidRPr="00BB0E94" w:rsidR="00BB0E94" w:rsidP="00BB0E94" w:rsidRDefault="00BB0E94" w14:paraId="4A65D8F0" w14:textId="77777777">
      <w:pPr>
        <w:rPr>
          <w:lang w:val="en-IN"/>
        </w:rPr>
      </w:pPr>
    </w:p>
    <w:p w:rsidR="008779B7" w:rsidP="00BB0E94" w:rsidRDefault="008779B7" w14:paraId="48CC9D99" w14:textId="13BD6D9D">
      <w:pPr>
        <w:pStyle w:val="ListParagraph"/>
        <w:numPr>
          <w:ilvl w:val="0"/>
          <w:numId w:val="0"/>
        </w:numPr>
        <w:ind w:left="1440"/>
      </w:pPr>
    </w:p>
    <w:p w:rsidR="00BB0E94" w:rsidRDefault="00BB0E94" w14:paraId="68D5C8A9" w14:textId="52209135">
      <w:pPr>
        <w:pStyle w:val="Heading4"/>
      </w:pPr>
      <w:r>
        <w:t>Backup and labeling</w:t>
      </w:r>
    </w:p>
    <w:p w:rsidR="00D8730E" w:rsidP="00437384" w:rsidRDefault="00437384" w14:paraId="169DCB46" w14:textId="77777777">
      <w:r>
        <w:t>Snap based:-</w:t>
      </w:r>
    </w:p>
    <w:p w:rsidR="00D8730E" w:rsidP="00437384" w:rsidRDefault="00D8730E" w14:paraId="797AFFC1" w14:textId="77777777"/>
    <w:p w:rsidR="00D8730E" w:rsidP="00D8730E" w:rsidRDefault="00D8730E" w14:paraId="0B409758" w14:textId="01D351F8">
      <w:pPr>
        <w:pStyle w:val="ListParagraph"/>
        <w:numPr>
          <w:ilvl w:val="1"/>
          <w:numId w:val="152"/>
        </w:numPr>
      </w:pPr>
      <w:r>
        <w:t xml:space="preserve">Create an app with below yaml which will have the namespace details for which the snapshot needs to be taken. This app will be used while taking snapshots and backups. Apply the yaml to create the namespace for which snapshot needs to be taken using command </w:t>
      </w:r>
      <w:proofErr w:type="spellStart"/>
      <w:r w:rsidRPr="00D8730E">
        <w:rPr>
          <w:i/>
          <w:iCs/>
        </w:rPr>
        <w:t>oc</w:t>
      </w:r>
      <w:proofErr w:type="spellEnd"/>
      <w:r w:rsidRPr="00D8730E">
        <w:rPr>
          <w:i/>
          <w:iCs/>
        </w:rPr>
        <w:t xml:space="preserve"> apply -f </w:t>
      </w:r>
      <w:proofErr w:type="spellStart"/>
      <w:r w:rsidRPr="00D8730E">
        <w:rPr>
          <w:i/>
          <w:iCs/>
        </w:rPr>
        <w:t>application.yaml</w:t>
      </w:r>
      <w:proofErr w:type="spellEnd"/>
      <w:r w:rsidRPr="00D8730E">
        <w:rPr>
          <w:i/>
          <w:iCs/>
        </w:rPr>
        <w:t xml:space="preserve"> -n my-app-namespace</w:t>
      </w:r>
      <w:r>
        <w:t xml:space="preserve"> .</w:t>
      </w:r>
    </w:p>
    <w:p w:rsidR="00D8730E" w:rsidP="00D8730E" w:rsidRDefault="00D8730E" w14:paraId="77E22506" w14:textId="77777777">
      <w:pPr>
        <w:pStyle w:val="ListParagraph"/>
        <w:numPr>
          <w:ilvl w:val="0"/>
          <w:numId w:val="0"/>
        </w:numPr>
        <w:ind w:left="1440"/>
      </w:pPr>
    </w:p>
    <w:p w:rsidR="00D8730E" w:rsidP="00D8730E" w:rsidRDefault="00D8730E" w14:paraId="0D370F64" w14:textId="4006E90C">
      <w:proofErr w:type="spellStart"/>
      <w:r w:rsidRPr="00D8730E">
        <w:t>apiVersion</w:t>
      </w:r>
      <w:proofErr w:type="spellEnd"/>
      <w:r w:rsidRPr="00D8730E">
        <w:t>: protect.trident.netapp.io/v1</w:t>
      </w:r>
      <w:r w:rsidRPr="00D8730E">
        <w:br/>
      </w:r>
      <w:r w:rsidRPr="00D8730E">
        <w:t>kind: Application</w:t>
      </w:r>
      <w:r w:rsidRPr="00D8730E">
        <w:br/>
      </w:r>
      <w:r w:rsidRPr="00D8730E">
        <w:t>metadata:</w:t>
      </w:r>
      <w:r w:rsidRPr="00D8730E">
        <w:br/>
      </w:r>
      <w:r w:rsidRPr="00D8730E">
        <w:t xml:space="preserve">  </w:t>
      </w:r>
      <w:proofErr w:type="spellStart"/>
      <w:r w:rsidRPr="00D8730E">
        <w:t>creationTimestamp</w:t>
      </w:r>
      <w:proofErr w:type="spellEnd"/>
      <w:r w:rsidRPr="00D8730E">
        <w:t>: null</w:t>
      </w:r>
      <w:r w:rsidRPr="00D8730E">
        <w:br/>
      </w:r>
      <w:r w:rsidRPr="00D8730E">
        <w:t>  name: demo-app</w:t>
      </w:r>
      <w:r w:rsidRPr="00D8730E">
        <w:br/>
      </w:r>
      <w:r w:rsidRPr="00D8730E">
        <w:t xml:space="preserve">  namespace: </w:t>
      </w:r>
      <w:r>
        <w:t>my-app-namespace(on which the snapshot needs to be taken)</w:t>
      </w:r>
      <w:r w:rsidRPr="00D8730E">
        <w:br/>
      </w:r>
      <w:r w:rsidRPr="00D8730E">
        <w:t>spec:</w:t>
      </w:r>
      <w:r w:rsidRPr="00D8730E">
        <w:br/>
      </w:r>
      <w:r w:rsidRPr="00D8730E">
        <w:t xml:space="preserve">  </w:t>
      </w:r>
      <w:proofErr w:type="spellStart"/>
      <w:r w:rsidRPr="00D8730E">
        <w:t>includedNamespaces</w:t>
      </w:r>
      <w:proofErr w:type="spellEnd"/>
      <w:r w:rsidRPr="00D8730E">
        <w:t>:</w:t>
      </w:r>
      <w:r w:rsidRPr="00D8730E">
        <w:br/>
      </w:r>
      <w:r w:rsidRPr="00D8730E">
        <w:t xml:space="preserve">  - namespace: </w:t>
      </w:r>
      <w:r>
        <w:t>my-app-namespace(on which the snapshot needs to be taken)</w:t>
      </w:r>
      <w:r w:rsidRPr="00D8730E">
        <w:br/>
      </w:r>
      <w:r w:rsidRPr="00D8730E">
        <w:t xml:space="preserve">  </w:t>
      </w:r>
      <w:proofErr w:type="spellStart"/>
      <w:r w:rsidRPr="00D8730E">
        <w:t>resourceFilter</w:t>
      </w:r>
      <w:proofErr w:type="spellEnd"/>
      <w:r w:rsidRPr="00D8730E">
        <w:t>: {}</w:t>
      </w:r>
      <w:r w:rsidRPr="00D8730E">
        <w:br/>
      </w:r>
      <w:r w:rsidRPr="00D8730E">
        <w:t>status:</w:t>
      </w:r>
      <w:r w:rsidRPr="00D8730E">
        <w:br/>
      </w:r>
      <w:r w:rsidRPr="00D8730E">
        <w:t>  conditions: null</w:t>
      </w:r>
    </w:p>
    <w:p w:rsidR="00D8730E" w:rsidP="00D8730E" w:rsidRDefault="00D8730E" w14:paraId="5023F03A" w14:textId="77777777"/>
    <w:p w:rsidR="00437384" w:rsidP="00D8730E" w:rsidRDefault="00437384" w14:paraId="2D9307BD" w14:textId="0946888D">
      <w:pPr>
        <w:pStyle w:val="ListParagraph"/>
        <w:numPr>
          <w:ilvl w:val="1"/>
          <w:numId w:val="152"/>
        </w:numPr>
      </w:pPr>
      <w:r>
        <w:t xml:space="preserve">Create a yaml as below with details of the namespace on which the snapshot needs to be triggered along with </w:t>
      </w:r>
      <w:proofErr w:type="spellStart"/>
      <w:r>
        <w:t>appvault</w:t>
      </w:r>
      <w:proofErr w:type="spellEnd"/>
      <w:r>
        <w:t xml:space="preserve"> details. Apply the yaml to create the snapshot</w:t>
      </w:r>
      <w:r w:rsidR="00D8730E">
        <w:t xml:space="preserve"> on namespace where backup needs to be triggered using command </w:t>
      </w:r>
      <w:proofErr w:type="spellStart"/>
      <w:r w:rsidR="00D8730E">
        <w:t>oc</w:t>
      </w:r>
      <w:proofErr w:type="spellEnd"/>
      <w:r w:rsidR="00D8730E">
        <w:t xml:space="preserve"> apply -f </w:t>
      </w:r>
      <w:proofErr w:type="spellStart"/>
      <w:r w:rsidR="00D8730E">
        <w:t>snapshot.yaml</w:t>
      </w:r>
      <w:proofErr w:type="spellEnd"/>
      <w:r w:rsidR="00D8730E">
        <w:t xml:space="preserve"> -n my-app-namespace</w:t>
      </w:r>
      <w:r>
        <w:t>.</w:t>
      </w:r>
    </w:p>
    <w:p w:rsidR="00437384" w:rsidP="00437384" w:rsidRDefault="00437384" w14:paraId="67936883" w14:textId="77777777"/>
    <w:p w:rsidR="00D8730E" w:rsidP="00437384" w:rsidRDefault="00276377" w14:paraId="4C738A90" w14:textId="28BE6929">
      <w:proofErr w:type="spellStart"/>
      <w:r w:rsidRPr="00276377">
        <w:t>apiVersion</w:t>
      </w:r>
      <w:proofErr w:type="spellEnd"/>
      <w:r w:rsidRPr="00276377">
        <w:t>: protect.trident.netapp.io/v1</w:t>
      </w:r>
      <w:r w:rsidRPr="00276377">
        <w:br/>
      </w:r>
      <w:r w:rsidRPr="00276377">
        <w:t>kind: Schedule</w:t>
      </w:r>
      <w:r w:rsidRPr="00276377">
        <w:br/>
      </w:r>
      <w:r w:rsidRPr="00276377">
        <w:t>metadata:</w:t>
      </w:r>
      <w:r w:rsidRPr="00276377">
        <w:br/>
      </w:r>
      <w:r w:rsidRPr="00276377">
        <w:t xml:space="preserve">  </w:t>
      </w:r>
      <w:proofErr w:type="spellStart"/>
      <w:r w:rsidRPr="00276377">
        <w:t>creationTimestamp</w:t>
      </w:r>
      <w:proofErr w:type="spellEnd"/>
      <w:r w:rsidRPr="00276377">
        <w:t>: null</w:t>
      </w:r>
      <w:r w:rsidRPr="00276377">
        <w:br/>
      </w:r>
      <w:r w:rsidRPr="00276377">
        <w:t>  name: snapshot-schedule1</w:t>
      </w:r>
      <w:r w:rsidRPr="00276377">
        <w:br/>
      </w:r>
      <w:r w:rsidRPr="00276377">
        <w:t xml:space="preserve">  namespace: </w:t>
      </w:r>
      <w:r>
        <w:t>my-app-namespace</w:t>
      </w:r>
      <w:r w:rsidRPr="00276377">
        <w:br/>
      </w:r>
      <w:r w:rsidRPr="00276377">
        <w:t>spec:</w:t>
      </w:r>
      <w:r w:rsidRPr="00276377">
        <w:br/>
      </w:r>
      <w:r w:rsidRPr="00276377">
        <w:t xml:space="preserve">  </w:t>
      </w:r>
      <w:proofErr w:type="spellStart"/>
      <w:r w:rsidRPr="00276377">
        <w:t>appVaultRef</w:t>
      </w:r>
      <w:proofErr w:type="spellEnd"/>
      <w:r w:rsidRPr="00276377">
        <w:t xml:space="preserve">: </w:t>
      </w:r>
      <w:r>
        <w:t>netapp-s3-appvault</w:t>
      </w:r>
      <w:r w:rsidRPr="00276377">
        <w:br/>
      </w:r>
      <w:r w:rsidRPr="00276377">
        <w:t xml:space="preserve">  </w:t>
      </w:r>
      <w:proofErr w:type="spellStart"/>
      <w:r w:rsidRPr="00276377">
        <w:t>applicationRef</w:t>
      </w:r>
      <w:proofErr w:type="spellEnd"/>
      <w:r w:rsidRPr="00276377">
        <w:t>: app01</w:t>
      </w:r>
      <w:r w:rsidRPr="00276377">
        <w:br/>
      </w:r>
      <w:r w:rsidRPr="00276377">
        <w:t xml:space="preserve">  </w:t>
      </w:r>
      <w:proofErr w:type="spellStart"/>
      <w:r w:rsidRPr="00276377">
        <w:t>backupRetention</w:t>
      </w:r>
      <w:proofErr w:type="spellEnd"/>
      <w:r w:rsidRPr="00276377">
        <w:t>: "0"</w:t>
      </w:r>
      <w:r w:rsidRPr="00276377">
        <w:br/>
      </w:r>
      <w:r w:rsidRPr="00276377">
        <w:t xml:space="preserve">  </w:t>
      </w:r>
      <w:proofErr w:type="spellStart"/>
      <w:r w:rsidRPr="00276377">
        <w:t>dayOfMonth</w:t>
      </w:r>
      <w:proofErr w:type="spellEnd"/>
      <w:r w:rsidRPr="00276377">
        <w:t>: ""</w:t>
      </w:r>
      <w:r w:rsidRPr="00276377">
        <w:br/>
      </w:r>
      <w:r w:rsidRPr="00276377">
        <w:t xml:space="preserve">  </w:t>
      </w:r>
      <w:proofErr w:type="spellStart"/>
      <w:r w:rsidRPr="00276377">
        <w:t>dayOfWeek</w:t>
      </w:r>
      <w:proofErr w:type="spellEnd"/>
      <w:r w:rsidRPr="00276377">
        <w:t>: ""</w:t>
      </w:r>
      <w:r w:rsidRPr="00276377">
        <w:br/>
      </w:r>
      <w:r w:rsidRPr="00276377">
        <w:t>  enabled: true</w:t>
      </w:r>
      <w:r w:rsidRPr="00276377">
        <w:br/>
      </w:r>
      <w:r w:rsidRPr="00276377">
        <w:t>  granularity: Hourly</w:t>
      </w:r>
      <w:r w:rsidRPr="00276377">
        <w:br/>
      </w:r>
      <w:r w:rsidRPr="00276377">
        <w:t>  hour: ""</w:t>
      </w:r>
      <w:r w:rsidRPr="00276377">
        <w:br/>
      </w:r>
      <w:r w:rsidRPr="00276377">
        <w:t>  minute: "50"</w:t>
      </w:r>
      <w:r w:rsidRPr="00276377">
        <w:br/>
      </w:r>
      <w:r w:rsidRPr="00276377">
        <w:t xml:space="preserve">  </w:t>
      </w:r>
      <w:proofErr w:type="spellStart"/>
      <w:r w:rsidRPr="00276377">
        <w:t>recurrenceRule</w:t>
      </w:r>
      <w:proofErr w:type="spellEnd"/>
      <w:r w:rsidRPr="00276377">
        <w:t>: ""</w:t>
      </w:r>
      <w:r w:rsidRPr="00276377">
        <w:br/>
      </w:r>
      <w:r w:rsidRPr="00276377">
        <w:t xml:space="preserve">  </w:t>
      </w:r>
      <w:proofErr w:type="spellStart"/>
      <w:r w:rsidRPr="00276377">
        <w:t>snapshotRetention</w:t>
      </w:r>
      <w:proofErr w:type="spellEnd"/>
      <w:r w:rsidRPr="00276377">
        <w:t>: "1"</w:t>
      </w:r>
      <w:r w:rsidRPr="00276377">
        <w:br/>
      </w:r>
      <w:r w:rsidRPr="00276377">
        <w:t>status: {}</w:t>
      </w:r>
    </w:p>
    <w:p w:rsidR="00D8730E" w:rsidP="00D8730E" w:rsidRDefault="00D8730E" w14:paraId="5F3F5A48" w14:textId="0D1CA6CD">
      <w:pPr>
        <w:pStyle w:val="ListParagraph"/>
        <w:numPr>
          <w:ilvl w:val="1"/>
          <w:numId w:val="152"/>
        </w:numPr>
      </w:pPr>
      <w:r>
        <w:t>Now to check the status of the snapshot use the command given below</w:t>
      </w:r>
    </w:p>
    <w:p w:rsidR="00D8730E" w:rsidP="00D8730E" w:rsidRDefault="00D8730E" w14:paraId="4EF337CC" w14:textId="77777777">
      <w:pPr>
        <w:pStyle w:val="ListParagraph"/>
        <w:numPr>
          <w:ilvl w:val="0"/>
          <w:numId w:val="0"/>
        </w:numPr>
        <w:ind w:left="720"/>
      </w:pPr>
    </w:p>
    <w:p w:rsidR="00D8730E" w:rsidP="00D8730E" w:rsidRDefault="00D8730E" w14:paraId="4A080F6A" w14:textId="2B3297B8">
      <w:pPr>
        <w:pStyle w:val="ListParagraph"/>
        <w:numPr>
          <w:ilvl w:val="0"/>
          <w:numId w:val="0"/>
        </w:numPr>
        <w:ind w:left="720"/>
        <w:rPr>
          <w:i/>
          <w:iCs/>
        </w:rPr>
      </w:pPr>
      <w:proofErr w:type="spellStart"/>
      <w:r w:rsidRPr="00D8730E">
        <w:rPr>
          <w:i/>
          <w:iCs/>
        </w:rPr>
        <w:t>tridentctl</w:t>
      </w:r>
      <w:proofErr w:type="spellEnd"/>
      <w:r w:rsidRPr="00D8730E">
        <w:rPr>
          <w:i/>
          <w:iCs/>
        </w:rPr>
        <w:t>-protect get snapshot -n my-app-namespace</w:t>
      </w:r>
    </w:p>
    <w:p w:rsidR="00D8730E" w:rsidP="00D8730E" w:rsidRDefault="00D8730E" w14:paraId="03055776" w14:textId="77777777">
      <w:pPr>
        <w:pStyle w:val="ListParagraph"/>
        <w:numPr>
          <w:ilvl w:val="0"/>
          <w:numId w:val="0"/>
        </w:numPr>
        <w:ind w:left="720"/>
        <w:rPr>
          <w:i/>
          <w:iCs/>
        </w:rPr>
      </w:pPr>
    </w:p>
    <w:p w:rsidRPr="00D8730E" w:rsidR="00D8730E" w:rsidP="00D8730E" w:rsidRDefault="00D8730E" w14:paraId="2EF6E358" w14:textId="72E7DA44">
      <w:pPr>
        <w:pStyle w:val="ListParagraph"/>
        <w:numPr>
          <w:ilvl w:val="1"/>
          <w:numId w:val="152"/>
        </w:numPr>
        <w:rPr>
          <w:i/>
          <w:iCs/>
        </w:rPr>
      </w:pPr>
      <w:r>
        <w:t>This concludes the snapshot based backup.</w:t>
      </w:r>
    </w:p>
    <w:p w:rsidR="00D8730E" w:rsidP="00D8730E" w:rsidRDefault="00D8730E" w14:paraId="526A09D8" w14:textId="77777777"/>
    <w:p w:rsidR="00D8730E" w:rsidP="00D8730E" w:rsidRDefault="00D8730E" w14:paraId="6D8FF1D6" w14:textId="0605803E">
      <w:r>
        <w:t>Normal backups:-</w:t>
      </w:r>
    </w:p>
    <w:p w:rsidR="00D8730E" w:rsidP="00D8730E" w:rsidRDefault="00D8730E" w14:paraId="7E197935" w14:textId="77777777"/>
    <w:p w:rsidR="00D8730E" w:rsidP="00D8730E" w:rsidRDefault="00D8730E" w14:paraId="5480DDF0" w14:textId="77777777">
      <w:pPr>
        <w:pStyle w:val="ListParagraph"/>
        <w:numPr>
          <w:ilvl w:val="1"/>
          <w:numId w:val="152"/>
        </w:numPr>
      </w:pPr>
      <w:r>
        <w:t xml:space="preserve">Create an app with below yaml which will have the namespace details for which the snapshot needs to be taken. This app will be used while taking snapshots and backups. Apply the yaml to create the namespace for which snapshot needs to be taken using command </w:t>
      </w:r>
      <w:proofErr w:type="spellStart"/>
      <w:r w:rsidRPr="00D8730E">
        <w:rPr>
          <w:i/>
          <w:iCs/>
        </w:rPr>
        <w:t>oc</w:t>
      </w:r>
      <w:proofErr w:type="spellEnd"/>
      <w:r w:rsidRPr="00D8730E">
        <w:rPr>
          <w:i/>
          <w:iCs/>
        </w:rPr>
        <w:t xml:space="preserve"> apply -f </w:t>
      </w:r>
      <w:proofErr w:type="spellStart"/>
      <w:r w:rsidRPr="00D8730E">
        <w:rPr>
          <w:i/>
          <w:iCs/>
        </w:rPr>
        <w:t>application.yaml</w:t>
      </w:r>
      <w:proofErr w:type="spellEnd"/>
      <w:r w:rsidRPr="00D8730E">
        <w:rPr>
          <w:i/>
          <w:iCs/>
        </w:rPr>
        <w:t xml:space="preserve"> -n my-app-namespace</w:t>
      </w:r>
      <w:r>
        <w:t xml:space="preserve"> .</w:t>
      </w:r>
    </w:p>
    <w:p w:rsidR="00D8730E" w:rsidP="00D8730E" w:rsidRDefault="00D8730E" w14:paraId="6ECF2E1B" w14:textId="77777777">
      <w:pPr>
        <w:pStyle w:val="ListParagraph"/>
        <w:numPr>
          <w:ilvl w:val="0"/>
          <w:numId w:val="0"/>
        </w:numPr>
        <w:ind w:left="1440"/>
      </w:pPr>
    </w:p>
    <w:p w:rsidR="00D8730E" w:rsidP="00D8730E" w:rsidRDefault="00D8730E" w14:paraId="1D28AD8F" w14:textId="77777777">
      <w:proofErr w:type="spellStart"/>
      <w:r w:rsidRPr="00D8730E">
        <w:t>apiVersion</w:t>
      </w:r>
      <w:proofErr w:type="spellEnd"/>
      <w:r w:rsidRPr="00D8730E">
        <w:t>: protect.trident.netapp.io/v1</w:t>
      </w:r>
      <w:r w:rsidRPr="00D8730E">
        <w:br/>
      </w:r>
      <w:r w:rsidRPr="00D8730E">
        <w:t>kind: Application</w:t>
      </w:r>
      <w:r w:rsidRPr="00D8730E">
        <w:br/>
      </w:r>
      <w:r w:rsidRPr="00D8730E">
        <w:t>metadata:</w:t>
      </w:r>
      <w:r w:rsidRPr="00D8730E">
        <w:br/>
      </w:r>
      <w:r w:rsidRPr="00D8730E">
        <w:t xml:space="preserve">  </w:t>
      </w:r>
      <w:proofErr w:type="spellStart"/>
      <w:r w:rsidRPr="00D8730E">
        <w:t>creationTimestamp</w:t>
      </w:r>
      <w:proofErr w:type="spellEnd"/>
      <w:r w:rsidRPr="00D8730E">
        <w:t>: null</w:t>
      </w:r>
      <w:r w:rsidRPr="00D8730E">
        <w:br/>
      </w:r>
      <w:r w:rsidRPr="00D8730E">
        <w:t>  name: demo-app</w:t>
      </w:r>
      <w:r w:rsidRPr="00D8730E">
        <w:br/>
      </w:r>
      <w:r w:rsidRPr="00D8730E">
        <w:t xml:space="preserve">  namespace: </w:t>
      </w:r>
      <w:r>
        <w:t>my-app-namespace(on which the snapshot needs to be taken)</w:t>
      </w:r>
      <w:r w:rsidRPr="00D8730E">
        <w:br/>
      </w:r>
      <w:r w:rsidRPr="00D8730E">
        <w:t>spec:</w:t>
      </w:r>
      <w:r w:rsidRPr="00D8730E">
        <w:br/>
      </w:r>
      <w:r w:rsidRPr="00D8730E">
        <w:t xml:space="preserve">  </w:t>
      </w:r>
      <w:proofErr w:type="spellStart"/>
      <w:r w:rsidRPr="00D8730E">
        <w:t>includedNamespaces</w:t>
      </w:r>
      <w:proofErr w:type="spellEnd"/>
      <w:r w:rsidRPr="00D8730E">
        <w:t>:</w:t>
      </w:r>
      <w:r w:rsidRPr="00D8730E">
        <w:br/>
      </w:r>
      <w:r w:rsidRPr="00D8730E">
        <w:t xml:space="preserve">  - namespace: </w:t>
      </w:r>
      <w:r>
        <w:t>my-app-namespace(on which the snapshot needs to be taken)</w:t>
      </w:r>
      <w:r w:rsidRPr="00D8730E">
        <w:br/>
      </w:r>
      <w:r w:rsidRPr="00D8730E">
        <w:t xml:space="preserve">  </w:t>
      </w:r>
      <w:proofErr w:type="spellStart"/>
      <w:r w:rsidRPr="00D8730E">
        <w:t>resourceFilter</w:t>
      </w:r>
      <w:proofErr w:type="spellEnd"/>
      <w:r w:rsidRPr="00D8730E">
        <w:t>: {}</w:t>
      </w:r>
      <w:r w:rsidRPr="00D8730E">
        <w:br/>
      </w:r>
      <w:r w:rsidRPr="00D8730E">
        <w:t>status:</w:t>
      </w:r>
      <w:r w:rsidRPr="00D8730E">
        <w:br/>
      </w:r>
      <w:r w:rsidRPr="00D8730E">
        <w:t>  conditions: null</w:t>
      </w:r>
    </w:p>
    <w:p w:rsidR="00D8730E" w:rsidP="00D8730E" w:rsidRDefault="00D8730E" w14:paraId="214E50DC" w14:textId="77777777"/>
    <w:p w:rsidR="00E86BE0" w:rsidP="00E86BE0" w:rsidRDefault="00AF2978" w14:paraId="6A5588EC" w14:textId="77777777">
      <w:pPr>
        <w:pStyle w:val="ListParagraph"/>
        <w:numPr>
          <w:ilvl w:val="1"/>
          <w:numId w:val="152"/>
        </w:numPr>
      </w:pPr>
      <w:r>
        <w:t>Use below yaml</w:t>
      </w:r>
      <w:r w:rsidR="00E86BE0">
        <w:t xml:space="preserve"> to schedule backups and apply the yaml to the namespace where backup needs to be taken using command </w:t>
      </w:r>
      <w:proofErr w:type="spellStart"/>
      <w:r w:rsidR="00E86BE0">
        <w:t>oc</w:t>
      </w:r>
      <w:proofErr w:type="spellEnd"/>
      <w:r w:rsidR="00E86BE0">
        <w:t xml:space="preserve"> apply -f </w:t>
      </w:r>
      <w:proofErr w:type="spellStart"/>
      <w:r w:rsidR="00E86BE0">
        <w:t>backupschedule.yaml</w:t>
      </w:r>
      <w:proofErr w:type="spellEnd"/>
      <w:r w:rsidR="00E86BE0">
        <w:t xml:space="preserve"> -n my-app-namespace.</w:t>
      </w:r>
    </w:p>
    <w:p w:rsidR="00E86BE0" w:rsidP="00E86BE0" w:rsidRDefault="00E86BE0" w14:paraId="03CC4C7E" w14:textId="77777777"/>
    <w:p w:rsidR="00A3279D" w:rsidP="00E86BE0" w:rsidRDefault="005105C9" w14:paraId="6F93BFA6" w14:textId="3462BEA1">
      <w:pPr>
        <w:rPr>
          <w:lang w:val="en-IN"/>
        </w:rPr>
      </w:pPr>
      <w:proofErr w:type="spellStart"/>
      <w:r w:rsidRPr="005105C9">
        <w:t>apiVersion</w:t>
      </w:r>
      <w:proofErr w:type="spellEnd"/>
      <w:r w:rsidRPr="005105C9">
        <w:t>: protect.trident.netapp.io/v1</w:t>
      </w:r>
      <w:r w:rsidRPr="005105C9">
        <w:br/>
      </w:r>
      <w:r w:rsidRPr="005105C9">
        <w:t>kind: Schedule</w:t>
      </w:r>
      <w:r w:rsidRPr="005105C9">
        <w:br/>
      </w:r>
      <w:r w:rsidRPr="005105C9">
        <w:t>metadata:</w:t>
      </w:r>
      <w:r w:rsidRPr="005105C9">
        <w:br/>
      </w:r>
      <w:r w:rsidRPr="005105C9">
        <w:t xml:space="preserve">  </w:t>
      </w:r>
      <w:proofErr w:type="spellStart"/>
      <w:r w:rsidRPr="005105C9">
        <w:t>creationTimestamp</w:t>
      </w:r>
      <w:proofErr w:type="spellEnd"/>
      <w:r w:rsidRPr="005105C9">
        <w:t>: null</w:t>
      </w:r>
      <w:r w:rsidRPr="005105C9">
        <w:br/>
      </w:r>
      <w:r w:rsidRPr="005105C9">
        <w:t>  name: backup-schedule1</w:t>
      </w:r>
      <w:r w:rsidRPr="005105C9">
        <w:br/>
      </w:r>
      <w:r w:rsidRPr="005105C9">
        <w:t xml:space="preserve">  namespace: </w:t>
      </w:r>
      <w:r>
        <w:t>my-app-namespace</w:t>
      </w:r>
      <w:r w:rsidRPr="005105C9">
        <w:br/>
      </w:r>
      <w:r w:rsidRPr="005105C9">
        <w:t>spec:</w:t>
      </w:r>
      <w:r w:rsidRPr="005105C9">
        <w:br/>
      </w:r>
      <w:r w:rsidRPr="005105C9">
        <w:t xml:space="preserve">  </w:t>
      </w:r>
      <w:proofErr w:type="spellStart"/>
      <w:r w:rsidRPr="005105C9">
        <w:t>appVaultRef</w:t>
      </w:r>
      <w:proofErr w:type="spellEnd"/>
      <w:r w:rsidRPr="005105C9">
        <w:t xml:space="preserve">: </w:t>
      </w:r>
      <w:r>
        <w:t>netapp-s3-appvault</w:t>
      </w:r>
      <w:r w:rsidRPr="005105C9">
        <w:br/>
      </w:r>
      <w:r w:rsidRPr="005105C9">
        <w:t xml:space="preserve">  </w:t>
      </w:r>
      <w:proofErr w:type="spellStart"/>
      <w:r w:rsidRPr="005105C9">
        <w:t>applicationRef</w:t>
      </w:r>
      <w:proofErr w:type="spellEnd"/>
      <w:r w:rsidRPr="005105C9">
        <w:t>: app01</w:t>
      </w:r>
      <w:r w:rsidRPr="005105C9">
        <w:br/>
      </w:r>
      <w:r w:rsidRPr="005105C9">
        <w:t xml:space="preserve">  </w:t>
      </w:r>
      <w:proofErr w:type="spellStart"/>
      <w:r w:rsidRPr="005105C9">
        <w:t>backupRetention</w:t>
      </w:r>
      <w:proofErr w:type="spellEnd"/>
      <w:r w:rsidRPr="005105C9">
        <w:t>: "1"</w:t>
      </w:r>
      <w:r w:rsidRPr="005105C9">
        <w:br/>
      </w:r>
      <w:r w:rsidRPr="005105C9">
        <w:t xml:space="preserve">  </w:t>
      </w:r>
      <w:proofErr w:type="spellStart"/>
      <w:r w:rsidRPr="005105C9">
        <w:t>dayOfMonth</w:t>
      </w:r>
      <w:proofErr w:type="spellEnd"/>
      <w:r w:rsidRPr="005105C9">
        <w:t>: ""</w:t>
      </w:r>
      <w:r w:rsidRPr="005105C9">
        <w:br/>
      </w:r>
      <w:r w:rsidRPr="005105C9">
        <w:t xml:space="preserve">  </w:t>
      </w:r>
      <w:proofErr w:type="spellStart"/>
      <w:r w:rsidRPr="005105C9">
        <w:t>dayOfWeek</w:t>
      </w:r>
      <w:proofErr w:type="spellEnd"/>
      <w:r w:rsidRPr="005105C9">
        <w:t>: ""</w:t>
      </w:r>
      <w:r w:rsidRPr="005105C9">
        <w:br/>
      </w:r>
      <w:r w:rsidRPr="005105C9">
        <w:t>  enabled: true</w:t>
      </w:r>
      <w:r w:rsidRPr="005105C9">
        <w:br/>
      </w:r>
      <w:r w:rsidRPr="005105C9">
        <w:t>  granularity: Hourly</w:t>
      </w:r>
      <w:r w:rsidRPr="005105C9">
        <w:br/>
      </w:r>
      <w:r w:rsidRPr="005105C9">
        <w:t>  hour: ""</w:t>
      </w:r>
      <w:r w:rsidRPr="005105C9">
        <w:br/>
      </w:r>
      <w:r w:rsidRPr="005105C9">
        <w:t>  minute: "55"</w:t>
      </w:r>
      <w:r w:rsidRPr="005105C9">
        <w:br/>
      </w:r>
      <w:r w:rsidRPr="005105C9">
        <w:t xml:space="preserve">  </w:t>
      </w:r>
      <w:proofErr w:type="spellStart"/>
      <w:r w:rsidRPr="005105C9">
        <w:t>recurrenceRule</w:t>
      </w:r>
      <w:proofErr w:type="spellEnd"/>
      <w:r w:rsidRPr="005105C9">
        <w:t>: ""</w:t>
      </w:r>
      <w:r w:rsidRPr="005105C9">
        <w:br/>
      </w:r>
      <w:r w:rsidRPr="005105C9">
        <w:t xml:space="preserve">  </w:t>
      </w:r>
      <w:proofErr w:type="spellStart"/>
      <w:r w:rsidRPr="005105C9">
        <w:t>snapshotRetention</w:t>
      </w:r>
      <w:proofErr w:type="spellEnd"/>
      <w:r w:rsidRPr="005105C9">
        <w:t>: "0"</w:t>
      </w:r>
      <w:r w:rsidRPr="005105C9">
        <w:br/>
      </w:r>
      <w:r w:rsidRPr="005105C9">
        <w:t>status: {}</w:t>
      </w:r>
    </w:p>
    <w:p w:rsidR="00A3279D" w:rsidP="00A3279D" w:rsidRDefault="00A3279D" w14:paraId="43948D19" w14:textId="725E40E0">
      <w:pPr>
        <w:pStyle w:val="ListParagraph"/>
        <w:numPr>
          <w:ilvl w:val="1"/>
          <w:numId w:val="152"/>
        </w:numPr>
        <w:rPr>
          <w:lang w:val="en-IN"/>
        </w:rPr>
      </w:pPr>
      <w:r>
        <w:rPr>
          <w:lang w:val="en-IN"/>
        </w:rPr>
        <w:t xml:space="preserve">Now to verify the backups run the command </w:t>
      </w:r>
    </w:p>
    <w:p w:rsidR="00A3279D" w:rsidP="00A3279D" w:rsidRDefault="00A3279D" w14:paraId="014D808F" w14:textId="77777777">
      <w:pPr>
        <w:rPr>
          <w:lang w:val="en-IN"/>
        </w:rPr>
      </w:pPr>
    </w:p>
    <w:p w:rsidRPr="00A3279D" w:rsidR="00A3279D" w:rsidP="00A3279D" w:rsidRDefault="00A3279D" w14:paraId="5EEFF321" w14:textId="7B7C7919">
      <w:pPr>
        <w:rPr>
          <w:lang w:val="en-IN"/>
        </w:rPr>
      </w:pPr>
      <w:proofErr w:type="spellStart"/>
      <w:r>
        <w:rPr>
          <w:lang w:val="en-IN"/>
        </w:rPr>
        <w:t>Tridentctl</w:t>
      </w:r>
      <w:proofErr w:type="spellEnd"/>
      <w:r>
        <w:rPr>
          <w:lang w:val="en-IN"/>
        </w:rPr>
        <w:t xml:space="preserve">-protect get backup -n </w:t>
      </w:r>
      <w:r w:rsidRPr="00E86BE0" w:rsidR="00791679">
        <w:rPr>
          <w:lang w:val="en-IN"/>
        </w:rPr>
        <w:t>my-app-namespace</w:t>
      </w:r>
    </w:p>
    <w:p w:rsidRPr="00D8730E" w:rsidR="00E86BE0" w:rsidP="00E86BE0" w:rsidRDefault="00E86BE0" w14:paraId="3E710844" w14:textId="77777777">
      <w:pPr>
        <w:pStyle w:val="ListParagraph"/>
        <w:numPr>
          <w:ilvl w:val="0"/>
          <w:numId w:val="0"/>
        </w:numPr>
        <w:ind w:left="720"/>
      </w:pPr>
    </w:p>
    <w:p w:rsidR="00BB0E94" w:rsidRDefault="00BB0E94" w14:paraId="280D66F5" w14:textId="2F0D9B71">
      <w:pPr>
        <w:pStyle w:val="Heading3"/>
      </w:pPr>
      <w:r w:rsidRPr="00BB0E94">
        <w:t>Dell PPDM</w:t>
      </w:r>
    </w:p>
    <w:p w:rsidR="002D2772" w:rsidP="00A4541B" w:rsidRDefault="002D2772" w14:paraId="23896ED4" w14:textId="77777777">
      <w:pPr>
        <w:pStyle w:val="Heading2"/>
      </w:pPr>
      <w:bookmarkStart w:name="_Toc221710228" w:id="51"/>
      <w:r>
        <w:t>Restore Using NetApp Trident protect and Dell PPDM</w:t>
      </w:r>
      <w:bookmarkEnd w:id="51"/>
    </w:p>
    <w:p w:rsidR="008413F3" w:rsidP="008413F3" w:rsidRDefault="008413F3" w14:paraId="100DBE70" w14:textId="286AD6B4">
      <w:pPr>
        <w:pStyle w:val="Heading3"/>
      </w:pPr>
      <w:r>
        <w:t>Snapshot restore</w:t>
      </w:r>
    </w:p>
    <w:p w:rsidR="008413F3" w:rsidP="008413F3" w:rsidRDefault="008413F3" w14:paraId="1F048ECD" w14:textId="65059E93">
      <w:r>
        <w:t xml:space="preserve"> In place restore:- </w:t>
      </w:r>
      <w:r w:rsidR="00DA4C95">
        <w:t>Please make sure all the resources are deleted before performing the task.</w:t>
      </w:r>
    </w:p>
    <w:p w:rsidR="008413F3" w:rsidP="008413F3" w:rsidRDefault="008413F3" w14:paraId="228C6F1E" w14:textId="77777777"/>
    <w:p w:rsidRPr="00EB5D1E" w:rsidR="00DA4C95" w:rsidP="008413F3" w:rsidRDefault="00DA4C95" w14:paraId="1D1A5AE5" w14:textId="01626B2F">
      <w:pPr>
        <w:rPr>
          <w:b/>
          <w:bCs/>
        </w:rPr>
      </w:pPr>
      <w:r w:rsidRPr="00EB5D1E">
        <w:rPr>
          <w:b/>
          <w:bCs/>
        </w:rPr>
        <w:t>Method1:-</w:t>
      </w:r>
    </w:p>
    <w:p w:rsidR="008413F3" w:rsidP="008413F3" w:rsidRDefault="008413F3" w14:paraId="1FA5C6E6" w14:textId="6E63A47A">
      <w:pPr>
        <w:pStyle w:val="ListParagraph"/>
        <w:numPr>
          <w:ilvl w:val="1"/>
          <w:numId w:val="152"/>
        </w:numPr>
      </w:pPr>
      <w:r>
        <w:t>We</w:t>
      </w:r>
      <w:r w:rsidRPr="008413F3">
        <w:t xml:space="preserve"> must extract the snapshot’s internal path stored in the </w:t>
      </w:r>
      <w:proofErr w:type="spellStart"/>
      <w:r w:rsidRPr="008413F3">
        <w:t>AppVault</w:t>
      </w:r>
      <w:proofErr w:type="spellEnd"/>
      <w:r>
        <w:t xml:space="preserve"> using below command</w:t>
      </w:r>
    </w:p>
    <w:p w:rsidR="008413F3" w:rsidP="008413F3" w:rsidRDefault="008413F3" w14:paraId="2E0E6570" w14:textId="77777777">
      <w:pPr>
        <w:pStyle w:val="ListParagraph"/>
        <w:numPr>
          <w:ilvl w:val="0"/>
          <w:numId w:val="0"/>
        </w:numPr>
        <w:ind w:left="720"/>
      </w:pPr>
    </w:p>
    <w:p w:rsidRPr="008413F3" w:rsidR="008413F3" w:rsidP="008413F3" w:rsidRDefault="008413F3" w14:paraId="5647A998" w14:textId="16421B7D">
      <w:pPr>
        <w:pStyle w:val="ListParagraph"/>
        <w:numPr>
          <w:ilvl w:val="0"/>
          <w:numId w:val="0"/>
        </w:numPr>
        <w:ind w:left="720"/>
        <w:rPr>
          <w:i/>
          <w:iCs/>
        </w:rPr>
      </w:pPr>
      <w:r w:rsidRPr="008413F3">
        <w:rPr>
          <w:i/>
          <w:iCs/>
        </w:rPr>
        <w:t>kubectl get snapshots &lt;SNAPSHOT_NAME&gt; -n &lt;APP_NAMESPACE&gt; \</w:t>
      </w:r>
    </w:p>
    <w:p w:rsidR="008413F3" w:rsidP="008413F3" w:rsidRDefault="008413F3" w14:paraId="7C7C59FE" w14:textId="61FA3171">
      <w:pPr>
        <w:pStyle w:val="ListParagraph"/>
        <w:numPr>
          <w:ilvl w:val="0"/>
          <w:numId w:val="0"/>
        </w:numPr>
        <w:ind w:left="720"/>
        <w:rPr>
          <w:i/>
          <w:iCs/>
        </w:rPr>
      </w:pPr>
      <w:r w:rsidRPr="008413F3">
        <w:rPr>
          <w:i/>
          <w:iCs/>
        </w:rPr>
        <w:t xml:space="preserve">-o </w:t>
      </w:r>
      <w:proofErr w:type="spellStart"/>
      <w:r w:rsidRPr="008413F3">
        <w:rPr>
          <w:i/>
          <w:iCs/>
        </w:rPr>
        <w:t>jsonpath</w:t>
      </w:r>
      <w:proofErr w:type="spellEnd"/>
      <w:r w:rsidRPr="008413F3">
        <w:rPr>
          <w:i/>
          <w:iCs/>
        </w:rPr>
        <w:t>='{.</w:t>
      </w:r>
      <w:proofErr w:type="spellStart"/>
      <w:r w:rsidRPr="008413F3">
        <w:rPr>
          <w:i/>
          <w:iCs/>
        </w:rPr>
        <w:t>status.appArchivePath</w:t>
      </w:r>
      <w:proofErr w:type="spellEnd"/>
      <w:r w:rsidRPr="008413F3">
        <w:rPr>
          <w:i/>
          <w:iCs/>
        </w:rPr>
        <w:t>}'</w:t>
      </w:r>
    </w:p>
    <w:p w:rsidR="008413F3" w:rsidP="008413F3" w:rsidRDefault="008413F3" w14:paraId="10FFAE62" w14:textId="77777777">
      <w:pPr>
        <w:pStyle w:val="ListParagraph"/>
        <w:numPr>
          <w:ilvl w:val="0"/>
          <w:numId w:val="0"/>
        </w:numPr>
        <w:ind w:left="720"/>
        <w:rPr>
          <w:i/>
          <w:iCs/>
        </w:rPr>
      </w:pPr>
    </w:p>
    <w:p w:rsidRPr="008413F3" w:rsidR="008413F3" w:rsidP="008413F3" w:rsidRDefault="008413F3" w14:paraId="22D5973C" w14:textId="6639E834">
      <w:pPr>
        <w:pStyle w:val="ListParagraph"/>
        <w:numPr>
          <w:ilvl w:val="1"/>
          <w:numId w:val="152"/>
        </w:numPr>
        <w:rPr>
          <w:i/>
          <w:iCs/>
        </w:rPr>
      </w:pPr>
      <w:r>
        <w:t xml:space="preserve">Create below yaml to perform snapshot </w:t>
      </w:r>
      <w:proofErr w:type="spellStart"/>
      <w:r>
        <w:t>inplace</w:t>
      </w:r>
      <w:proofErr w:type="spellEnd"/>
      <w:r>
        <w:t xml:space="preserve"> restore and apply the yaml</w:t>
      </w:r>
      <w:r w:rsidR="005A79A4">
        <w:t xml:space="preserve"> under same namespace.</w:t>
      </w:r>
    </w:p>
    <w:p w:rsidR="008413F3" w:rsidP="008413F3" w:rsidRDefault="008413F3" w14:paraId="28E85181" w14:textId="77777777">
      <w:pPr>
        <w:rPr>
          <w:i/>
          <w:iCs/>
        </w:rPr>
      </w:pPr>
    </w:p>
    <w:p w:rsidR="002E1647" w:rsidP="008413F3" w:rsidRDefault="002E1647" w14:paraId="602955C9" w14:textId="77777777">
      <w:pPr>
        <w:rPr>
          <w:i/>
          <w:iCs/>
        </w:rPr>
      </w:pPr>
    </w:p>
    <w:p w:rsidR="002E1647" w:rsidP="008413F3" w:rsidRDefault="002E1647" w14:paraId="4E40EB61" w14:textId="02F2BA4D">
      <w:proofErr w:type="spellStart"/>
      <w:r w:rsidRPr="002E1647">
        <w:t>apiVersion</w:t>
      </w:r>
      <w:proofErr w:type="spellEnd"/>
      <w:r w:rsidRPr="002E1647">
        <w:t>: protect.trident.netapp.io/v1</w:t>
      </w:r>
      <w:r w:rsidRPr="002E1647">
        <w:br/>
      </w:r>
      <w:r w:rsidRPr="002E1647">
        <w:t xml:space="preserve">kind: </w:t>
      </w:r>
      <w:proofErr w:type="spellStart"/>
      <w:r w:rsidRPr="002E1647">
        <w:t>SnapshotInplaceRestore</w:t>
      </w:r>
      <w:proofErr w:type="spellEnd"/>
      <w:r w:rsidRPr="002E1647">
        <w:br/>
      </w:r>
      <w:r w:rsidRPr="002E1647">
        <w:t>metadata:</w:t>
      </w:r>
      <w:r w:rsidRPr="002E1647">
        <w:br/>
      </w:r>
      <w:r w:rsidRPr="002E1647">
        <w:t xml:space="preserve">  </w:t>
      </w:r>
      <w:proofErr w:type="spellStart"/>
      <w:r w:rsidRPr="002E1647">
        <w:t>creationTimestamp</w:t>
      </w:r>
      <w:proofErr w:type="spellEnd"/>
      <w:r w:rsidRPr="002E1647">
        <w:t>: null</w:t>
      </w:r>
      <w:r w:rsidRPr="002E1647">
        <w:br/>
      </w:r>
      <w:r w:rsidRPr="002E1647">
        <w:t xml:space="preserve">  name: </w:t>
      </w:r>
      <w:r>
        <w:t>my-app-namespace</w:t>
      </w:r>
      <w:r w:rsidRPr="002E1647">
        <w:br/>
      </w:r>
      <w:r w:rsidRPr="002E1647">
        <w:t>  namespace: test02</w:t>
      </w:r>
      <w:r w:rsidRPr="002E1647">
        <w:br/>
      </w:r>
      <w:r w:rsidRPr="002E1647">
        <w:t>spec:</w:t>
      </w:r>
      <w:r w:rsidRPr="002E1647">
        <w:br/>
      </w:r>
      <w:r w:rsidRPr="002E1647">
        <w:t xml:space="preserve">  </w:t>
      </w:r>
      <w:proofErr w:type="spellStart"/>
      <w:r w:rsidRPr="002E1647">
        <w:t>appArchivePath</w:t>
      </w:r>
      <w:proofErr w:type="spellEnd"/>
      <w:r w:rsidRPr="002E1647">
        <w:t xml:space="preserve">: </w:t>
      </w:r>
      <w:r>
        <w:t>value from the above command</w:t>
      </w:r>
      <w:r w:rsidRPr="002E1647">
        <w:br/>
      </w:r>
      <w:r w:rsidRPr="002E1647">
        <w:t xml:space="preserve">  </w:t>
      </w:r>
      <w:proofErr w:type="spellStart"/>
      <w:r w:rsidRPr="002E1647">
        <w:t>appVaultRef</w:t>
      </w:r>
      <w:proofErr w:type="spellEnd"/>
      <w:r w:rsidRPr="002E1647">
        <w:t xml:space="preserve">: </w:t>
      </w:r>
      <w:r w:rsidRPr="00182954">
        <w:rPr>
          <w:lang w:val="en-IN"/>
        </w:rPr>
        <w:t>netapp-s3-appvault</w:t>
      </w:r>
      <w:r w:rsidRPr="002E1647">
        <w:br/>
      </w:r>
      <w:r w:rsidRPr="002E1647">
        <w:t xml:space="preserve">  </w:t>
      </w:r>
      <w:proofErr w:type="spellStart"/>
      <w:r w:rsidRPr="002E1647">
        <w:t>resourceFilter</w:t>
      </w:r>
      <w:proofErr w:type="spellEnd"/>
      <w:r w:rsidRPr="002E1647">
        <w:t>: {}</w:t>
      </w:r>
      <w:r w:rsidRPr="002E1647">
        <w:br/>
      </w:r>
      <w:r w:rsidRPr="002E1647">
        <w:t>status:</w:t>
      </w:r>
      <w:r w:rsidRPr="002E1647">
        <w:br/>
      </w:r>
      <w:r w:rsidRPr="002E1647">
        <w:t>  conditions: null</w:t>
      </w:r>
      <w:r w:rsidRPr="002E1647">
        <w:br/>
      </w:r>
      <w:r w:rsidRPr="002E1647">
        <w:t xml:space="preserve">  </w:t>
      </w:r>
      <w:proofErr w:type="spellStart"/>
      <w:r w:rsidRPr="002E1647">
        <w:t>postRestoreExecHooksRunResults</w:t>
      </w:r>
      <w:proofErr w:type="spellEnd"/>
      <w:r w:rsidRPr="002E1647">
        <w:t>: null</w:t>
      </w:r>
      <w:r w:rsidRPr="002E1647">
        <w:br/>
      </w:r>
      <w:r w:rsidRPr="002E1647">
        <w:t>  state: ""</w:t>
      </w:r>
    </w:p>
    <w:p w:rsidR="002E1647" w:rsidP="008413F3" w:rsidRDefault="002E1647" w14:paraId="43187C6B" w14:textId="77777777"/>
    <w:p w:rsidR="002E1647" w:rsidP="008413F3" w:rsidRDefault="002E1647" w14:paraId="01A1A8B1" w14:textId="77777777"/>
    <w:p w:rsidR="002E1647" w:rsidP="008413F3" w:rsidRDefault="002E1647" w14:paraId="5663B8AA" w14:textId="77777777"/>
    <w:p w:rsidR="002E1647" w:rsidP="008413F3" w:rsidRDefault="002E1647" w14:paraId="67BB4DC1" w14:textId="77777777"/>
    <w:p w:rsidRPr="002E1647" w:rsidR="002E1647" w:rsidP="008413F3" w:rsidRDefault="002E1647" w14:paraId="45BDEAFB" w14:textId="77777777"/>
    <w:p w:rsidR="008413F3" w:rsidP="008413F3" w:rsidRDefault="00EE73F2" w14:paraId="4C029970" w14:textId="725932F9">
      <w:pPr>
        <w:rPr>
          <w:lang w:val="en-IN"/>
        </w:rPr>
      </w:pPr>
      <w:r>
        <w:rPr>
          <w:lang w:val="en-IN"/>
        </w:rPr>
        <w:t>Now to check snapshot restore status use below commands</w:t>
      </w:r>
    </w:p>
    <w:p w:rsidR="00EE73F2" w:rsidP="008413F3" w:rsidRDefault="00EE73F2" w14:paraId="62C6E802" w14:textId="77777777">
      <w:pPr>
        <w:rPr>
          <w:lang w:val="en-IN"/>
        </w:rPr>
      </w:pPr>
    </w:p>
    <w:p w:rsidRPr="008413F3" w:rsidR="008413F3" w:rsidP="008413F3" w:rsidRDefault="008413F3" w14:paraId="4C1DE2E4" w14:textId="77777777">
      <w:pPr>
        <w:rPr>
          <w:i/>
          <w:iCs/>
          <w:lang w:val="en-IN"/>
        </w:rPr>
      </w:pPr>
      <w:r w:rsidRPr="008413F3">
        <w:rPr>
          <w:i/>
          <w:iCs/>
          <w:lang w:val="en-IN"/>
        </w:rPr>
        <w:t xml:space="preserve">kubectl get </w:t>
      </w:r>
      <w:proofErr w:type="spellStart"/>
      <w:r w:rsidRPr="008413F3">
        <w:rPr>
          <w:i/>
          <w:iCs/>
          <w:lang w:val="en-IN"/>
        </w:rPr>
        <w:t>snapshotrestores</w:t>
      </w:r>
      <w:proofErr w:type="spellEnd"/>
      <w:r w:rsidRPr="008413F3">
        <w:rPr>
          <w:i/>
          <w:iCs/>
          <w:lang w:val="en-IN"/>
        </w:rPr>
        <w:t xml:space="preserve"> -n my-app-namespace</w:t>
      </w:r>
    </w:p>
    <w:p w:rsidR="008413F3" w:rsidP="008413F3" w:rsidRDefault="008413F3" w14:paraId="7CCA7C2A" w14:textId="77777777">
      <w:pPr>
        <w:rPr>
          <w:i/>
          <w:iCs/>
          <w:lang w:val="en-IN"/>
        </w:rPr>
      </w:pPr>
      <w:r w:rsidRPr="008413F3">
        <w:rPr>
          <w:i/>
          <w:iCs/>
          <w:lang w:val="en-IN"/>
        </w:rPr>
        <w:t xml:space="preserve">kubectl describe </w:t>
      </w:r>
      <w:proofErr w:type="spellStart"/>
      <w:r w:rsidRPr="008413F3">
        <w:rPr>
          <w:i/>
          <w:iCs/>
          <w:lang w:val="en-IN"/>
        </w:rPr>
        <w:t>snapshotrestore</w:t>
      </w:r>
      <w:proofErr w:type="spellEnd"/>
      <w:r w:rsidRPr="008413F3">
        <w:rPr>
          <w:i/>
          <w:iCs/>
          <w:lang w:val="en-IN"/>
        </w:rPr>
        <w:t xml:space="preserve"> restore-from-snapshot-</w:t>
      </w:r>
      <w:proofErr w:type="spellStart"/>
      <w:r w:rsidRPr="008413F3">
        <w:rPr>
          <w:i/>
          <w:iCs/>
          <w:lang w:val="en-IN"/>
        </w:rPr>
        <w:t>inplace</w:t>
      </w:r>
      <w:proofErr w:type="spellEnd"/>
      <w:r w:rsidRPr="008413F3">
        <w:rPr>
          <w:i/>
          <w:iCs/>
          <w:lang w:val="en-IN"/>
        </w:rPr>
        <w:t xml:space="preserve"> -n my-app-namespace</w:t>
      </w:r>
    </w:p>
    <w:p w:rsidR="00DA4C95" w:rsidP="008413F3" w:rsidRDefault="00DA4C95" w14:paraId="06266749" w14:textId="77777777">
      <w:pPr>
        <w:rPr>
          <w:i/>
          <w:iCs/>
          <w:lang w:val="en-IN"/>
        </w:rPr>
      </w:pPr>
    </w:p>
    <w:p w:rsidRPr="00EB5D1E" w:rsidR="00DA4C95" w:rsidP="008413F3" w:rsidRDefault="00DA4C95" w14:paraId="7C3E5D87" w14:textId="3BCF51BF">
      <w:pPr>
        <w:rPr>
          <w:b/>
          <w:bCs/>
          <w:lang w:val="en-IN"/>
        </w:rPr>
      </w:pPr>
      <w:r w:rsidRPr="00EB5D1E">
        <w:rPr>
          <w:b/>
          <w:bCs/>
          <w:lang w:val="en-IN"/>
        </w:rPr>
        <w:t>Method2:-</w:t>
      </w:r>
    </w:p>
    <w:p w:rsidR="00DA4C95" w:rsidP="00DA4C95" w:rsidRDefault="00DA4C95" w14:paraId="1D49C22B" w14:textId="0126FA04">
      <w:r>
        <w:t xml:space="preserve">Run the below command foe snapshot </w:t>
      </w:r>
      <w:proofErr w:type="spellStart"/>
      <w:r>
        <w:t>inplace</w:t>
      </w:r>
      <w:proofErr w:type="spellEnd"/>
      <w:r>
        <w:t xml:space="preserve"> restore</w:t>
      </w:r>
    </w:p>
    <w:p w:rsidR="00DA4C95" w:rsidP="008413F3" w:rsidRDefault="00DA4C95" w14:paraId="7E600769" w14:textId="77777777">
      <w:pPr>
        <w:rPr>
          <w:lang w:val="en-IN"/>
        </w:rPr>
      </w:pPr>
    </w:p>
    <w:p w:rsidRPr="00DA4C95" w:rsidR="00DA4C95" w:rsidP="00DA4C95" w:rsidRDefault="00DA4C95" w14:paraId="1DC6E75E" w14:textId="68C7C059">
      <w:pPr>
        <w:rPr>
          <w:lang w:val="en-IN"/>
        </w:rPr>
      </w:pPr>
      <w:proofErr w:type="spellStart"/>
      <w:r w:rsidRPr="00DA4C95">
        <w:rPr>
          <w:lang w:val="en-IN"/>
        </w:rPr>
        <w:t>tp</w:t>
      </w:r>
      <w:proofErr w:type="spellEnd"/>
      <w:r w:rsidRPr="00DA4C95">
        <w:rPr>
          <w:lang w:val="en-IN"/>
        </w:rPr>
        <w:t xml:space="preserve"> create sir restore-test02 --snapshot </w:t>
      </w:r>
      <w:r>
        <w:t>my-app-namespace</w:t>
      </w:r>
      <w:r w:rsidRPr="00DA4C95">
        <w:rPr>
          <w:lang w:val="en-IN"/>
        </w:rPr>
        <w:t>/</w:t>
      </w:r>
      <w:r w:rsidR="005A79A4">
        <w:rPr>
          <w:lang w:val="en-IN"/>
        </w:rPr>
        <w:t>name-of-the-snapshot</w:t>
      </w:r>
      <w:r w:rsidRPr="00DA4C95">
        <w:rPr>
          <w:lang w:val="en-IN"/>
        </w:rPr>
        <w:t xml:space="preserve"> -n </w:t>
      </w:r>
      <w:r>
        <w:t>my-app-namespace</w:t>
      </w:r>
      <w:r w:rsidRPr="00DA4C95">
        <w:rPr>
          <w:lang w:val="en-IN"/>
        </w:rPr>
        <w:t xml:space="preserve"> </w:t>
      </w:r>
    </w:p>
    <w:p w:rsidRPr="008413F3" w:rsidR="00DA4C95" w:rsidP="00DA4C95" w:rsidRDefault="00DA4C95" w14:paraId="10A3EBD7" w14:textId="72A6D2BE">
      <w:pPr>
        <w:rPr>
          <w:lang w:val="en-IN"/>
        </w:rPr>
      </w:pPr>
      <w:r w:rsidRPr="00DA4C95">
        <w:rPr>
          <w:lang w:val="en-IN"/>
        </w:rPr>
        <w:t> </w:t>
      </w:r>
    </w:p>
    <w:p w:rsidR="008413F3" w:rsidP="008413F3" w:rsidRDefault="008413F3" w14:paraId="0AECDFA3" w14:textId="77777777">
      <w:pPr>
        <w:rPr>
          <w:lang w:val="en-IN"/>
        </w:rPr>
      </w:pPr>
    </w:p>
    <w:p w:rsidR="008413F3" w:rsidP="008413F3" w:rsidRDefault="00A521C2" w14:paraId="6DA46990" w14:textId="6E1A68B2">
      <w:pPr>
        <w:rPr>
          <w:lang w:val="en-IN"/>
        </w:rPr>
      </w:pPr>
      <w:r>
        <w:rPr>
          <w:lang w:val="en-IN"/>
        </w:rPr>
        <w:t>Restoring to different namespace:-</w:t>
      </w:r>
    </w:p>
    <w:p w:rsidR="00A521C2" w:rsidP="008413F3" w:rsidRDefault="00A521C2" w14:paraId="63337688" w14:textId="77777777">
      <w:pPr>
        <w:rPr>
          <w:lang w:val="en-IN"/>
        </w:rPr>
      </w:pPr>
    </w:p>
    <w:p w:rsidRPr="00EB5D1E" w:rsidR="00DA4C95" w:rsidP="008413F3" w:rsidRDefault="00DA4C95" w14:paraId="44EA8EAB" w14:textId="4D1431AC">
      <w:pPr>
        <w:rPr>
          <w:b/>
          <w:bCs/>
          <w:lang w:val="en-IN"/>
        </w:rPr>
      </w:pPr>
      <w:r w:rsidRPr="00EB5D1E">
        <w:rPr>
          <w:b/>
          <w:bCs/>
          <w:lang w:val="en-IN"/>
        </w:rPr>
        <w:t>Method1:-</w:t>
      </w:r>
    </w:p>
    <w:p w:rsidR="00A521C2" w:rsidP="00A521C2" w:rsidRDefault="00A521C2" w14:paraId="4F12E380" w14:textId="77777777">
      <w:pPr>
        <w:pStyle w:val="ListParagraph"/>
        <w:numPr>
          <w:ilvl w:val="1"/>
          <w:numId w:val="152"/>
        </w:numPr>
      </w:pPr>
      <w:r>
        <w:t>We</w:t>
      </w:r>
      <w:r w:rsidRPr="008413F3">
        <w:t xml:space="preserve"> must extract the snapshot’s internal path stored in the </w:t>
      </w:r>
      <w:proofErr w:type="spellStart"/>
      <w:r w:rsidRPr="008413F3">
        <w:t>AppVault</w:t>
      </w:r>
      <w:proofErr w:type="spellEnd"/>
      <w:r>
        <w:t xml:space="preserve"> using below command</w:t>
      </w:r>
    </w:p>
    <w:p w:rsidR="00A521C2" w:rsidP="00A521C2" w:rsidRDefault="00A521C2" w14:paraId="22AE814A" w14:textId="77777777">
      <w:pPr>
        <w:pStyle w:val="ListParagraph"/>
        <w:numPr>
          <w:ilvl w:val="0"/>
          <w:numId w:val="0"/>
        </w:numPr>
        <w:ind w:left="720"/>
      </w:pPr>
    </w:p>
    <w:p w:rsidRPr="008413F3" w:rsidR="00A521C2" w:rsidP="00A521C2" w:rsidRDefault="00A521C2" w14:paraId="1BA2BAEB" w14:textId="77777777">
      <w:pPr>
        <w:pStyle w:val="ListParagraph"/>
        <w:numPr>
          <w:ilvl w:val="0"/>
          <w:numId w:val="0"/>
        </w:numPr>
        <w:ind w:left="720"/>
        <w:rPr>
          <w:i/>
          <w:iCs/>
        </w:rPr>
      </w:pPr>
      <w:r w:rsidRPr="008413F3">
        <w:rPr>
          <w:i/>
          <w:iCs/>
        </w:rPr>
        <w:t>kubectl get snapshots &lt;SNAPSHOT_NAME&gt; -n &lt;APP_NAMESPACE&gt; \</w:t>
      </w:r>
    </w:p>
    <w:p w:rsidR="00A521C2" w:rsidP="00A521C2" w:rsidRDefault="00A521C2" w14:paraId="4CE98457" w14:textId="77777777">
      <w:pPr>
        <w:pStyle w:val="ListParagraph"/>
        <w:numPr>
          <w:ilvl w:val="0"/>
          <w:numId w:val="0"/>
        </w:numPr>
        <w:ind w:left="720"/>
        <w:rPr>
          <w:i/>
          <w:iCs/>
        </w:rPr>
      </w:pPr>
      <w:r w:rsidRPr="008413F3">
        <w:rPr>
          <w:i/>
          <w:iCs/>
        </w:rPr>
        <w:t xml:space="preserve">-o </w:t>
      </w:r>
      <w:proofErr w:type="spellStart"/>
      <w:r w:rsidRPr="008413F3">
        <w:rPr>
          <w:i/>
          <w:iCs/>
        </w:rPr>
        <w:t>jsonpath</w:t>
      </w:r>
      <w:proofErr w:type="spellEnd"/>
      <w:r w:rsidRPr="008413F3">
        <w:rPr>
          <w:i/>
          <w:iCs/>
        </w:rPr>
        <w:t>='{.</w:t>
      </w:r>
      <w:proofErr w:type="spellStart"/>
      <w:r w:rsidRPr="008413F3">
        <w:rPr>
          <w:i/>
          <w:iCs/>
        </w:rPr>
        <w:t>status.appArchivePath</w:t>
      </w:r>
      <w:proofErr w:type="spellEnd"/>
      <w:r w:rsidRPr="008413F3">
        <w:rPr>
          <w:i/>
          <w:iCs/>
        </w:rPr>
        <w:t>}'</w:t>
      </w:r>
    </w:p>
    <w:p w:rsidR="00A521C2" w:rsidP="008413F3" w:rsidRDefault="00A521C2" w14:paraId="543ECBB7" w14:textId="52A2ABC2">
      <w:pPr>
        <w:rPr>
          <w:lang w:val="en-IN"/>
        </w:rPr>
      </w:pPr>
    </w:p>
    <w:p w:rsidR="00A521C2" w:rsidP="00A521C2" w:rsidRDefault="00A521C2" w14:paraId="40E898E2" w14:textId="52C8379B">
      <w:pPr>
        <w:pStyle w:val="ListParagraph"/>
        <w:numPr>
          <w:ilvl w:val="1"/>
          <w:numId w:val="152"/>
        </w:numPr>
        <w:rPr>
          <w:lang w:val="en-IN"/>
        </w:rPr>
      </w:pPr>
      <w:r>
        <w:rPr>
          <w:lang w:val="en-IN"/>
        </w:rPr>
        <w:t xml:space="preserve">Create a yaml to perform snapshot restore onto different namespace and apply the yaml </w:t>
      </w:r>
      <w:r w:rsidR="005A79A4">
        <w:rPr>
          <w:lang w:val="en-IN"/>
        </w:rPr>
        <w:t xml:space="preserve">-n </w:t>
      </w:r>
      <w:r w:rsidR="005A79A4">
        <w:t>my-app-namespace</w:t>
      </w:r>
      <w:r w:rsidR="005A79A4">
        <w:rPr>
          <w:lang w:val="en-IN"/>
        </w:rPr>
        <w:t xml:space="preserve"> </w:t>
      </w:r>
    </w:p>
    <w:p w:rsidR="00182954" w:rsidP="00182954" w:rsidRDefault="00182954" w14:paraId="2D3EF80E" w14:textId="77777777">
      <w:pPr>
        <w:rPr>
          <w:lang w:val="en-IN"/>
        </w:rPr>
      </w:pPr>
    </w:p>
    <w:p w:rsidRPr="00182954" w:rsidR="00182954" w:rsidP="00182954" w:rsidRDefault="002E1647" w14:paraId="3ECDA572" w14:textId="47052FB5">
      <w:pPr>
        <w:rPr>
          <w:lang w:val="en-IN"/>
        </w:rPr>
      </w:pPr>
      <w:proofErr w:type="spellStart"/>
      <w:r w:rsidRPr="002E1647">
        <w:t>apiVersion</w:t>
      </w:r>
      <w:proofErr w:type="spellEnd"/>
      <w:r w:rsidRPr="002E1647">
        <w:t>: protect.trident.netapp.io/v1</w:t>
      </w:r>
      <w:r w:rsidRPr="002E1647">
        <w:br/>
      </w:r>
      <w:r w:rsidRPr="002E1647">
        <w:t xml:space="preserve">kind: </w:t>
      </w:r>
      <w:proofErr w:type="spellStart"/>
      <w:r w:rsidRPr="002E1647">
        <w:t>SnapshotRestore</w:t>
      </w:r>
      <w:proofErr w:type="spellEnd"/>
      <w:r w:rsidRPr="002E1647">
        <w:br/>
      </w:r>
      <w:r w:rsidRPr="002E1647">
        <w:t>metadata:</w:t>
      </w:r>
      <w:r w:rsidRPr="002E1647">
        <w:br/>
      </w:r>
      <w:r w:rsidRPr="002E1647">
        <w:t xml:space="preserve">  </w:t>
      </w:r>
      <w:proofErr w:type="spellStart"/>
      <w:r w:rsidRPr="002E1647">
        <w:t>creationTimestamp</w:t>
      </w:r>
      <w:proofErr w:type="spellEnd"/>
      <w:r w:rsidRPr="002E1647">
        <w:t>: null</w:t>
      </w:r>
      <w:r w:rsidRPr="002E1647">
        <w:br/>
      </w:r>
      <w:r w:rsidRPr="002E1647">
        <w:t>  name: snaprestore01</w:t>
      </w:r>
      <w:r w:rsidRPr="002E1647">
        <w:br/>
      </w:r>
      <w:r w:rsidRPr="002E1647">
        <w:t xml:space="preserve">  namespace: </w:t>
      </w:r>
      <w:r>
        <w:t>my-app-namespace</w:t>
      </w:r>
      <w:r w:rsidRPr="002E1647">
        <w:br/>
      </w:r>
      <w:r w:rsidRPr="002E1647">
        <w:t>spec:</w:t>
      </w:r>
      <w:r w:rsidRPr="002E1647">
        <w:br/>
      </w:r>
      <w:r w:rsidRPr="002E1647">
        <w:t xml:space="preserve">  </w:t>
      </w:r>
      <w:proofErr w:type="spellStart"/>
      <w:r w:rsidRPr="002E1647">
        <w:t>appArchivePath</w:t>
      </w:r>
      <w:proofErr w:type="spellEnd"/>
      <w:r w:rsidRPr="002E1647">
        <w:t xml:space="preserve">: </w:t>
      </w:r>
      <w:r>
        <w:t>value from above command</w:t>
      </w:r>
      <w:r w:rsidRPr="002E1647">
        <w:br/>
      </w:r>
      <w:r w:rsidRPr="002E1647">
        <w:t xml:space="preserve">  </w:t>
      </w:r>
      <w:proofErr w:type="spellStart"/>
      <w:r w:rsidRPr="002E1647">
        <w:t>appVaultRef</w:t>
      </w:r>
      <w:proofErr w:type="spellEnd"/>
      <w:r w:rsidRPr="002E1647">
        <w:t xml:space="preserve">: </w:t>
      </w:r>
      <w:r w:rsidRPr="00182954">
        <w:rPr>
          <w:lang w:val="en-IN"/>
        </w:rPr>
        <w:t>netapp-s3-appvault</w:t>
      </w:r>
      <w:r w:rsidRPr="002E1647">
        <w:br/>
      </w:r>
      <w:r w:rsidRPr="002E1647">
        <w:t xml:space="preserve">  </w:t>
      </w:r>
      <w:proofErr w:type="spellStart"/>
      <w:r w:rsidRPr="002E1647">
        <w:t>namespaceMapping</w:t>
      </w:r>
      <w:proofErr w:type="spellEnd"/>
      <w:r w:rsidRPr="002E1647">
        <w:t>:</w:t>
      </w:r>
      <w:r w:rsidRPr="002E1647">
        <w:br/>
      </w:r>
      <w:r w:rsidRPr="002E1647">
        <w:t xml:space="preserve">  - destination: </w:t>
      </w:r>
      <w:r>
        <w:t>destination namespace</w:t>
      </w:r>
      <w:r w:rsidRPr="002E1647">
        <w:br/>
      </w:r>
      <w:r w:rsidRPr="002E1647">
        <w:t xml:space="preserve">    source: </w:t>
      </w:r>
      <w:r>
        <w:t>my-app-namespace</w:t>
      </w:r>
      <w:r w:rsidRPr="002E1647">
        <w:br/>
      </w:r>
      <w:r w:rsidRPr="002E1647">
        <w:t xml:space="preserve">  </w:t>
      </w:r>
      <w:proofErr w:type="spellStart"/>
      <w:r w:rsidRPr="002E1647">
        <w:t>resourceFilter</w:t>
      </w:r>
      <w:proofErr w:type="spellEnd"/>
      <w:r w:rsidRPr="002E1647">
        <w:t>: {}</w:t>
      </w:r>
      <w:r w:rsidRPr="002E1647">
        <w:br/>
      </w:r>
      <w:r w:rsidRPr="002E1647">
        <w:t>status:</w:t>
      </w:r>
      <w:r w:rsidRPr="002E1647">
        <w:br/>
      </w:r>
      <w:r w:rsidRPr="002E1647">
        <w:t xml:space="preserve">  </w:t>
      </w:r>
      <w:proofErr w:type="spellStart"/>
      <w:r w:rsidRPr="002E1647">
        <w:t>postRestoreExecHooksRunResults</w:t>
      </w:r>
      <w:proofErr w:type="spellEnd"/>
      <w:r w:rsidRPr="002E1647">
        <w:t>: null</w:t>
      </w:r>
      <w:r w:rsidRPr="002E1647">
        <w:br/>
      </w:r>
      <w:r w:rsidRPr="002E1647">
        <w:t>  state: ""</w:t>
      </w:r>
    </w:p>
    <w:p w:rsidR="008413F3" w:rsidP="008413F3" w:rsidRDefault="008413F3" w14:paraId="65A131F0" w14:textId="77777777"/>
    <w:p w:rsidRPr="00EB5D1E" w:rsidR="00DA4C95" w:rsidP="008413F3" w:rsidRDefault="00DA4C95" w14:paraId="31AF0664" w14:textId="576D2A0D">
      <w:pPr>
        <w:rPr>
          <w:b/>
          <w:bCs/>
        </w:rPr>
      </w:pPr>
      <w:r w:rsidRPr="00EB5D1E">
        <w:rPr>
          <w:b/>
          <w:bCs/>
        </w:rPr>
        <w:t>Method2:-</w:t>
      </w:r>
    </w:p>
    <w:p w:rsidR="00DA4C95" w:rsidP="008413F3" w:rsidRDefault="00DA4C95" w14:paraId="373FDC6E" w14:textId="77777777"/>
    <w:p w:rsidR="00DA4C95" w:rsidP="008413F3" w:rsidRDefault="00DA4C95" w14:paraId="057636A7" w14:textId="56A3EA05">
      <w:r>
        <w:t>Run the below command to restore to different namespace</w:t>
      </w:r>
    </w:p>
    <w:p w:rsidR="00DA4C95" w:rsidP="008413F3" w:rsidRDefault="00DA4C95" w14:paraId="15C55C3F" w14:textId="77777777"/>
    <w:p w:rsidR="00DA4C95" w:rsidP="008413F3" w:rsidRDefault="00DA4C95" w14:paraId="2F2AD142" w14:textId="77483C09">
      <w:r w:rsidRPr="00DA4C95">
        <w:t xml:space="preserve"># </w:t>
      </w:r>
      <w:proofErr w:type="spellStart"/>
      <w:r w:rsidRPr="00DA4C95">
        <w:t>t</w:t>
      </w:r>
      <w:r>
        <w:t>ridentctl</w:t>
      </w:r>
      <w:proofErr w:type="spellEnd"/>
      <w:r>
        <w:t>-protect</w:t>
      </w:r>
      <w:r w:rsidRPr="00DA4C95">
        <w:t xml:space="preserve"> create </w:t>
      </w:r>
      <w:proofErr w:type="spellStart"/>
      <w:r w:rsidRPr="00DA4C95">
        <w:t>sr</w:t>
      </w:r>
      <w:proofErr w:type="spellEnd"/>
      <w:r w:rsidRPr="00DA4C95">
        <w:t xml:space="preserve"> snaprestore01 --snapshot </w:t>
      </w:r>
      <w:r>
        <w:t>my-app-namespace</w:t>
      </w:r>
      <w:r w:rsidRPr="00DA4C95">
        <w:t xml:space="preserve"> /hourly-e05f1-20260130095000 --namespace-mapping </w:t>
      </w:r>
      <w:proofErr w:type="spellStart"/>
      <w:r>
        <w:t>my-app-namespace</w:t>
      </w:r>
      <w:r w:rsidRPr="00DA4C95">
        <w:t>:</w:t>
      </w:r>
      <w:r>
        <w:t>destination-namespace</w:t>
      </w:r>
      <w:proofErr w:type="spellEnd"/>
      <w:r w:rsidRPr="00DA4C95">
        <w:t xml:space="preserve"> -n </w:t>
      </w:r>
      <w:r>
        <w:t>my-app-namespace</w:t>
      </w:r>
    </w:p>
    <w:p w:rsidR="00EE73F2" w:rsidP="008413F3" w:rsidRDefault="00EE73F2" w14:paraId="43686E98" w14:textId="77777777"/>
    <w:p w:rsidR="00EE73F2" w:rsidP="00EE73F2" w:rsidRDefault="00EE73F2" w14:paraId="4B0C62B8" w14:textId="77777777">
      <w:pPr>
        <w:rPr>
          <w:lang w:val="en-IN"/>
        </w:rPr>
      </w:pPr>
      <w:r>
        <w:rPr>
          <w:lang w:val="en-IN"/>
        </w:rPr>
        <w:t>Now to check snapshot restore status use below commands</w:t>
      </w:r>
    </w:p>
    <w:p w:rsidR="00EE73F2" w:rsidP="008413F3" w:rsidRDefault="00EE73F2" w14:paraId="49793C55" w14:textId="77777777"/>
    <w:p w:rsidRPr="008413F3" w:rsidR="00EE73F2" w:rsidP="00EE73F2" w:rsidRDefault="00EE73F2" w14:paraId="382C02D5" w14:textId="77777777">
      <w:pPr>
        <w:rPr>
          <w:i/>
          <w:iCs/>
          <w:lang w:val="en-IN"/>
        </w:rPr>
      </w:pPr>
      <w:r w:rsidRPr="008413F3">
        <w:rPr>
          <w:i/>
          <w:iCs/>
          <w:lang w:val="en-IN"/>
        </w:rPr>
        <w:t xml:space="preserve">kubectl get </w:t>
      </w:r>
      <w:proofErr w:type="spellStart"/>
      <w:r w:rsidRPr="008413F3">
        <w:rPr>
          <w:i/>
          <w:iCs/>
          <w:lang w:val="en-IN"/>
        </w:rPr>
        <w:t>snapshotrestores</w:t>
      </w:r>
      <w:proofErr w:type="spellEnd"/>
      <w:r w:rsidRPr="008413F3">
        <w:rPr>
          <w:i/>
          <w:iCs/>
          <w:lang w:val="en-IN"/>
        </w:rPr>
        <w:t xml:space="preserve"> -n my-app-namespace</w:t>
      </w:r>
    </w:p>
    <w:p w:rsidR="00EE73F2" w:rsidP="00EE73F2" w:rsidRDefault="00EE73F2" w14:paraId="0B7588E3" w14:textId="77777777">
      <w:pPr>
        <w:rPr>
          <w:i/>
          <w:iCs/>
          <w:lang w:val="en-IN"/>
        </w:rPr>
      </w:pPr>
      <w:r w:rsidRPr="008413F3">
        <w:rPr>
          <w:i/>
          <w:iCs/>
          <w:lang w:val="en-IN"/>
        </w:rPr>
        <w:t xml:space="preserve">kubectl describe </w:t>
      </w:r>
      <w:proofErr w:type="spellStart"/>
      <w:r w:rsidRPr="008413F3">
        <w:rPr>
          <w:i/>
          <w:iCs/>
          <w:lang w:val="en-IN"/>
        </w:rPr>
        <w:t>snapshotrestore</w:t>
      </w:r>
      <w:proofErr w:type="spellEnd"/>
      <w:r w:rsidRPr="008413F3">
        <w:rPr>
          <w:i/>
          <w:iCs/>
          <w:lang w:val="en-IN"/>
        </w:rPr>
        <w:t xml:space="preserve"> restore-from-snapshot-</w:t>
      </w:r>
      <w:proofErr w:type="spellStart"/>
      <w:r w:rsidRPr="008413F3">
        <w:rPr>
          <w:i/>
          <w:iCs/>
          <w:lang w:val="en-IN"/>
        </w:rPr>
        <w:t>inplace</w:t>
      </w:r>
      <w:proofErr w:type="spellEnd"/>
      <w:r w:rsidRPr="008413F3">
        <w:rPr>
          <w:i/>
          <w:iCs/>
          <w:lang w:val="en-IN"/>
        </w:rPr>
        <w:t xml:space="preserve"> -n my-app-namespace</w:t>
      </w:r>
    </w:p>
    <w:p w:rsidRPr="008413F3" w:rsidR="00EE73F2" w:rsidP="008413F3" w:rsidRDefault="00EE73F2" w14:paraId="57717F43" w14:textId="77777777"/>
    <w:p w:rsidR="008413F3" w:rsidRDefault="008413F3" w14:paraId="25BB71C3" w14:textId="14183F1B">
      <w:pPr>
        <w:pStyle w:val="Heading3"/>
      </w:pPr>
      <w:r>
        <w:t>Backup restore</w:t>
      </w:r>
    </w:p>
    <w:p w:rsidR="00F35F96" w:rsidP="00F35F96" w:rsidRDefault="00F35F96" w14:paraId="6851282F" w14:textId="29AB0A19">
      <w:r w:rsidRPr="00523767">
        <w:rPr>
          <w:b/>
          <w:bCs/>
        </w:rPr>
        <w:t>In place restore:-</w:t>
      </w:r>
      <w:r>
        <w:t xml:space="preserve"> Please make sure all the resources are deleted before performing the task.</w:t>
      </w:r>
    </w:p>
    <w:p w:rsidR="00F35F96" w:rsidP="00F35F96" w:rsidRDefault="00F35F96" w14:paraId="41544B11" w14:textId="77777777"/>
    <w:p w:rsidRPr="00523767" w:rsidR="00F35F96" w:rsidP="00F35F96" w:rsidRDefault="00F35F96" w14:paraId="36096899" w14:textId="23C9AF4C">
      <w:pPr>
        <w:rPr>
          <w:b/>
          <w:bCs/>
        </w:rPr>
      </w:pPr>
      <w:r w:rsidRPr="00523767">
        <w:rPr>
          <w:b/>
          <w:bCs/>
        </w:rPr>
        <w:t>Method1:-</w:t>
      </w:r>
    </w:p>
    <w:p w:rsidR="00F35F96" w:rsidP="00F35F96" w:rsidRDefault="00F35F96" w14:paraId="1A1219C6" w14:textId="196CB71E">
      <w:r>
        <w:t xml:space="preserve"> Run the below command using trident-protect </w:t>
      </w:r>
      <w:proofErr w:type="spellStart"/>
      <w:r>
        <w:t>ctl</w:t>
      </w:r>
      <w:proofErr w:type="spellEnd"/>
      <w:r>
        <w:t xml:space="preserve"> to restore within the same namespace.</w:t>
      </w:r>
    </w:p>
    <w:p w:rsidR="00F35F96" w:rsidP="00F35F96" w:rsidRDefault="00F35F96" w14:paraId="43C964AE" w14:textId="77777777"/>
    <w:p w:rsidR="00F35F96" w:rsidP="00F35F96" w:rsidRDefault="00F35F96" w14:paraId="43995E4A" w14:textId="188BAE25">
      <w:proofErr w:type="spellStart"/>
      <w:r w:rsidRPr="00F35F96">
        <w:t>T</w:t>
      </w:r>
      <w:r>
        <w:t>ridentctl</w:t>
      </w:r>
      <w:proofErr w:type="spellEnd"/>
      <w:r>
        <w:t>-</w:t>
      </w:r>
      <w:r w:rsidRPr="00F35F96">
        <w:t>p</w:t>
      </w:r>
      <w:r>
        <w:t>rotect</w:t>
      </w:r>
      <w:r w:rsidRPr="00F35F96">
        <w:t xml:space="preserve"> create </w:t>
      </w:r>
      <w:proofErr w:type="spellStart"/>
      <w:r w:rsidRPr="00F35F96">
        <w:t>bir</w:t>
      </w:r>
      <w:proofErr w:type="spellEnd"/>
      <w:r w:rsidRPr="00F35F96">
        <w:t xml:space="preserve"> restore01 --backup </w:t>
      </w:r>
      <w:r>
        <w:t>my-app-namespace</w:t>
      </w:r>
      <w:r w:rsidRPr="00F35F96">
        <w:t>/</w:t>
      </w:r>
      <w:r w:rsidR="005A79A4">
        <w:t>name-of-the-backup</w:t>
      </w:r>
      <w:r w:rsidRPr="00F35F96">
        <w:t xml:space="preserve"> -n </w:t>
      </w:r>
      <w:r>
        <w:t>my-app-namespace</w:t>
      </w:r>
      <w:r w:rsidR="00285D4A">
        <w:t>.</w:t>
      </w:r>
    </w:p>
    <w:p w:rsidR="00285D4A" w:rsidP="00F35F96" w:rsidRDefault="00285D4A" w14:paraId="2838D7CA" w14:textId="77777777"/>
    <w:p w:rsidR="00285D4A" w:rsidP="00F35F96" w:rsidRDefault="00285D4A" w14:paraId="5C6B603D" w14:textId="77777777"/>
    <w:p w:rsidR="00285D4A" w:rsidP="00F35F96" w:rsidRDefault="00285D4A" w14:paraId="2EE35588" w14:textId="77777777"/>
    <w:p w:rsidRPr="00523767" w:rsidR="00285D4A" w:rsidP="00F35F96" w:rsidRDefault="00285D4A" w14:paraId="542B7496" w14:textId="1E57F1C8">
      <w:pPr>
        <w:rPr>
          <w:b/>
          <w:bCs/>
        </w:rPr>
      </w:pPr>
      <w:r w:rsidRPr="00523767">
        <w:rPr>
          <w:b/>
          <w:bCs/>
        </w:rPr>
        <w:t>Method2:-</w:t>
      </w:r>
    </w:p>
    <w:p w:rsidR="00285D4A" w:rsidP="00F35F96" w:rsidRDefault="00285D4A" w14:paraId="3F7725F8" w14:textId="77777777"/>
    <w:p w:rsidR="00285D4A" w:rsidP="00285D4A" w:rsidRDefault="00285D4A" w14:paraId="002684A2" w14:textId="3FB86823">
      <w:pPr>
        <w:pStyle w:val="ListParagraph"/>
        <w:numPr>
          <w:ilvl w:val="1"/>
          <w:numId w:val="152"/>
        </w:numPr>
      </w:pPr>
      <w:r>
        <w:t>We</w:t>
      </w:r>
      <w:r w:rsidRPr="008413F3">
        <w:t xml:space="preserve"> must extract the </w:t>
      </w:r>
      <w:r>
        <w:t>backup</w:t>
      </w:r>
      <w:r w:rsidRPr="008413F3">
        <w:t xml:space="preserve">’s internal path stored in the </w:t>
      </w:r>
      <w:proofErr w:type="spellStart"/>
      <w:r w:rsidRPr="008413F3">
        <w:t>AppVault</w:t>
      </w:r>
      <w:proofErr w:type="spellEnd"/>
      <w:r>
        <w:t xml:space="preserve"> using below command</w:t>
      </w:r>
    </w:p>
    <w:p w:rsidR="00285D4A" w:rsidP="00285D4A" w:rsidRDefault="00285D4A" w14:paraId="4DA53244" w14:textId="09317A62"/>
    <w:p w:rsidRPr="00285D4A" w:rsidR="00285D4A" w:rsidP="00285D4A" w:rsidRDefault="00285D4A" w14:paraId="5A641CFB" w14:textId="77777777">
      <w:pPr>
        <w:rPr>
          <w:lang w:val="en-IN"/>
        </w:rPr>
      </w:pPr>
      <w:r w:rsidRPr="00285D4A">
        <w:rPr>
          <w:lang w:val="en-IN"/>
        </w:rPr>
        <w:t>kubectl get backups &lt;BACKUP_NAME&gt; \</w:t>
      </w:r>
    </w:p>
    <w:p w:rsidRPr="00285D4A" w:rsidR="00285D4A" w:rsidP="00285D4A" w:rsidRDefault="00285D4A" w14:paraId="4DB8AEB6" w14:textId="624E6F3E">
      <w:pPr>
        <w:rPr>
          <w:lang w:val="en-IN"/>
        </w:rPr>
      </w:pPr>
      <w:r w:rsidRPr="00285D4A">
        <w:rPr>
          <w:lang w:val="en-IN"/>
        </w:rPr>
        <w:t xml:space="preserve">  -n </w:t>
      </w:r>
      <w:r>
        <w:t>my-app-namespace</w:t>
      </w:r>
      <w:r w:rsidRPr="00285D4A">
        <w:rPr>
          <w:lang w:val="en-IN"/>
        </w:rPr>
        <w:t xml:space="preserve"> \</w:t>
      </w:r>
    </w:p>
    <w:p w:rsidR="00285D4A" w:rsidP="00285D4A" w:rsidRDefault="00285D4A" w14:paraId="41135AAD" w14:textId="77777777">
      <w:pPr>
        <w:rPr>
          <w:lang w:val="en-IN"/>
        </w:rPr>
      </w:pPr>
      <w:r w:rsidRPr="00285D4A">
        <w:rPr>
          <w:lang w:val="en-IN"/>
        </w:rPr>
        <w:t xml:space="preserve">  -o </w:t>
      </w:r>
      <w:proofErr w:type="spellStart"/>
      <w:r w:rsidRPr="00285D4A">
        <w:rPr>
          <w:lang w:val="en-IN"/>
        </w:rPr>
        <w:t>jsonpath</w:t>
      </w:r>
      <w:proofErr w:type="spellEnd"/>
      <w:r w:rsidRPr="00285D4A">
        <w:rPr>
          <w:lang w:val="en-IN"/>
        </w:rPr>
        <w:t>='{.</w:t>
      </w:r>
      <w:proofErr w:type="spellStart"/>
      <w:r w:rsidRPr="00285D4A">
        <w:rPr>
          <w:lang w:val="en-IN"/>
        </w:rPr>
        <w:t>status.appArchivePath</w:t>
      </w:r>
      <w:proofErr w:type="spellEnd"/>
      <w:r w:rsidRPr="00285D4A">
        <w:rPr>
          <w:lang w:val="en-IN"/>
        </w:rPr>
        <w:t>}'</w:t>
      </w:r>
    </w:p>
    <w:p w:rsidR="00285D4A" w:rsidP="00285D4A" w:rsidRDefault="00285D4A" w14:paraId="2858AAAB" w14:textId="77777777">
      <w:pPr>
        <w:rPr>
          <w:lang w:val="en-IN"/>
        </w:rPr>
      </w:pPr>
    </w:p>
    <w:p w:rsidR="00285D4A" w:rsidP="00285D4A" w:rsidRDefault="00285D4A" w14:paraId="2524B65B" w14:textId="233AB518">
      <w:pPr>
        <w:pStyle w:val="ListParagraph"/>
        <w:numPr>
          <w:ilvl w:val="1"/>
          <w:numId w:val="152"/>
        </w:numPr>
        <w:rPr>
          <w:lang w:val="en-IN"/>
        </w:rPr>
      </w:pPr>
      <w:r>
        <w:rPr>
          <w:lang w:val="en-IN"/>
        </w:rPr>
        <w:t xml:space="preserve">Create the yaml using below and apply the yaml using command </w:t>
      </w:r>
      <w:proofErr w:type="spellStart"/>
      <w:r>
        <w:rPr>
          <w:lang w:val="en-IN"/>
        </w:rPr>
        <w:t>oc</w:t>
      </w:r>
      <w:proofErr w:type="spellEnd"/>
      <w:r>
        <w:rPr>
          <w:lang w:val="en-IN"/>
        </w:rPr>
        <w:t xml:space="preserve"> apply -f </w:t>
      </w:r>
      <w:proofErr w:type="spellStart"/>
      <w:r>
        <w:rPr>
          <w:lang w:val="en-IN"/>
        </w:rPr>
        <w:t>backupinplacerestore.yaml</w:t>
      </w:r>
      <w:proofErr w:type="spellEnd"/>
      <w:r w:rsidR="005A79A4">
        <w:rPr>
          <w:lang w:val="en-IN"/>
        </w:rPr>
        <w:t xml:space="preserve"> -n </w:t>
      </w:r>
      <w:r w:rsidR="005A79A4">
        <w:t>my-app-namespace</w:t>
      </w:r>
    </w:p>
    <w:p w:rsidR="00285D4A" w:rsidP="00285D4A" w:rsidRDefault="00285D4A" w14:paraId="592251CE" w14:textId="77777777">
      <w:pPr>
        <w:rPr>
          <w:lang w:val="en-IN"/>
        </w:rPr>
      </w:pPr>
    </w:p>
    <w:p w:rsidR="00285D4A" w:rsidP="00285D4A" w:rsidRDefault="00285D4A" w14:paraId="4F2445F9" w14:textId="5CE4CCD2">
      <w:pPr>
        <w:rPr>
          <w:lang w:val="en-IN"/>
        </w:rPr>
      </w:pPr>
      <w:proofErr w:type="spellStart"/>
      <w:r w:rsidRPr="00285D4A">
        <w:t>apiVersion</w:t>
      </w:r>
      <w:proofErr w:type="spellEnd"/>
      <w:r w:rsidRPr="00285D4A">
        <w:t>: protect.trident.netapp.io/v1</w:t>
      </w:r>
      <w:r w:rsidRPr="00285D4A">
        <w:br/>
      </w:r>
      <w:r w:rsidRPr="00285D4A">
        <w:t xml:space="preserve">kind: </w:t>
      </w:r>
      <w:proofErr w:type="spellStart"/>
      <w:r w:rsidRPr="00285D4A">
        <w:t>BackupInplaceRestore</w:t>
      </w:r>
      <w:proofErr w:type="spellEnd"/>
      <w:r w:rsidRPr="00285D4A">
        <w:br/>
      </w:r>
      <w:r w:rsidRPr="00285D4A">
        <w:t>metadata:</w:t>
      </w:r>
      <w:r w:rsidRPr="00285D4A">
        <w:br/>
      </w:r>
      <w:r w:rsidRPr="00285D4A">
        <w:t>  annotations:</w:t>
      </w:r>
      <w:r w:rsidRPr="00285D4A">
        <w:br/>
      </w:r>
      <w:r w:rsidRPr="00285D4A">
        <w:t>    protect.trident.netapp.io/max-parallel-restore-jobs: "25"</w:t>
      </w:r>
      <w:r w:rsidRPr="00285D4A">
        <w:br/>
      </w:r>
      <w:r w:rsidRPr="00285D4A">
        <w:t xml:space="preserve">  </w:t>
      </w:r>
      <w:proofErr w:type="spellStart"/>
      <w:r w:rsidRPr="00285D4A">
        <w:t>creationTimestamp</w:t>
      </w:r>
      <w:proofErr w:type="spellEnd"/>
      <w:r w:rsidRPr="00285D4A">
        <w:t>: null</w:t>
      </w:r>
      <w:r w:rsidRPr="00285D4A">
        <w:br/>
      </w:r>
      <w:r w:rsidRPr="00285D4A">
        <w:t>  name: restore01</w:t>
      </w:r>
      <w:r w:rsidRPr="00285D4A">
        <w:br/>
      </w:r>
      <w:r w:rsidRPr="00285D4A">
        <w:t xml:space="preserve">  namespace: </w:t>
      </w:r>
      <w:r>
        <w:t>my-app-namespace</w:t>
      </w:r>
      <w:r w:rsidRPr="00285D4A">
        <w:br/>
      </w:r>
      <w:r w:rsidRPr="00285D4A">
        <w:t>spec:</w:t>
      </w:r>
      <w:r w:rsidRPr="00285D4A">
        <w:br/>
      </w:r>
      <w:r w:rsidRPr="00285D4A">
        <w:t xml:space="preserve">  </w:t>
      </w:r>
      <w:proofErr w:type="spellStart"/>
      <w:r w:rsidRPr="00285D4A">
        <w:t>appArchivePath</w:t>
      </w:r>
      <w:proofErr w:type="spellEnd"/>
      <w:r w:rsidRPr="00285D4A">
        <w:t xml:space="preserve">: </w:t>
      </w:r>
      <w:r>
        <w:t>value from above command</w:t>
      </w:r>
      <w:r w:rsidRPr="00285D4A">
        <w:br/>
      </w:r>
      <w:r w:rsidRPr="00285D4A">
        <w:t xml:space="preserve">  </w:t>
      </w:r>
      <w:proofErr w:type="spellStart"/>
      <w:r w:rsidRPr="00285D4A">
        <w:t>appVaultRef</w:t>
      </w:r>
      <w:proofErr w:type="spellEnd"/>
      <w:r w:rsidRPr="00285D4A">
        <w:t xml:space="preserve">: </w:t>
      </w:r>
      <w:r w:rsidRPr="00182954">
        <w:rPr>
          <w:lang w:val="en-IN"/>
        </w:rPr>
        <w:t>netapp-s3-appvault</w:t>
      </w:r>
      <w:r w:rsidRPr="00285D4A">
        <w:br/>
      </w:r>
      <w:r w:rsidRPr="00285D4A">
        <w:t xml:space="preserve">  </w:t>
      </w:r>
      <w:proofErr w:type="spellStart"/>
      <w:r w:rsidRPr="00285D4A">
        <w:t>resourceFilter</w:t>
      </w:r>
      <w:proofErr w:type="spellEnd"/>
      <w:r w:rsidRPr="00285D4A">
        <w:t>: {}</w:t>
      </w:r>
      <w:r w:rsidRPr="00285D4A">
        <w:br/>
      </w:r>
      <w:r w:rsidRPr="00285D4A">
        <w:t>status:</w:t>
      </w:r>
      <w:r w:rsidRPr="00285D4A">
        <w:br/>
      </w:r>
      <w:r w:rsidRPr="00285D4A">
        <w:t xml:space="preserve">  </w:t>
      </w:r>
      <w:proofErr w:type="spellStart"/>
      <w:r w:rsidRPr="00285D4A">
        <w:t>postRestoreExecHooksRunResults</w:t>
      </w:r>
      <w:proofErr w:type="spellEnd"/>
      <w:r w:rsidRPr="00285D4A">
        <w:t>: null</w:t>
      </w:r>
      <w:r w:rsidRPr="00285D4A">
        <w:br/>
      </w:r>
      <w:r w:rsidRPr="00285D4A">
        <w:t>  state: ""</w:t>
      </w:r>
    </w:p>
    <w:p w:rsidR="00FA0859" w:rsidP="00285D4A" w:rsidRDefault="00FA0859" w14:paraId="20BC69F1" w14:textId="77777777">
      <w:pPr>
        <w:rPr>
          <w:lang w:val="en-IN"/>
        </w:rPr>
      </w:pPr>
    </w:p>
    <w:p w:rsidR="00FA0859" w:rsidP="00285D4A" w:rsidRDefault="00FA0859" w14:paraId="6145C510" w14:textId="4B18B694">
      <w:pPr>
        <w:rPr>
          <w:lang w:val="en-IN"/>
        </w:rPr>
      </w:pPr>
      <w:r>
        <w:rPr>
          <w:lang w:val="en-IN"/>
        </w:rPr>
        <w:t xml:space="preserve">Now to check the status of </w:t>
      </w:r>
      <w:proofErr w:type="spellStart"/>
      <w:r>
        <w:rPr>
          <w:lang w:val="en-IN"/>
        </w:rPr>
        <w:t>bacup</w:t>
      </w:r>
      <w:proofErr w:type="spellEnd"/>
      <w:r>
        <w:rPr>
          <w:lang w:val="en-IN"/>
        </w:rPr>
        <w:t xml:space="preserve"> restores using the command below</w:t>
      </w:r>
    </w:p>
    <w:p w:rsidR="00FA0859" w:rsidP="00285D4A" w:rsidRDefault="00FA0859" w14:paraId="271A0F17" w14:textId="77777777">
      <w:pPr>
        <w:rPr>
          <w:lang w:val="en-IN"/>
        </w:rPr>
      </w:pPr>
    </w:p>
    <w:p w:rsidRPr="00FA0859" w:rsidR="00FA0859" w:rsidP="00FA0859" w:rsidRDefault="00FA0859" w14:paraId="47715976" w14:textId="77777777">
      <w:pPr>
        <w:rPr>
          <w:i/>
          <w:iCs/>
          <w:lang w:val="en-IN"/>
        </w:rPr>
      </w:pPr>
      <w:r w:rsidRPr="00FA0859">
        <w:rPr>
          <w:i/>
          <w:iCs/>
          <w:lang w:val="en-IN"/>
        </w:rPr>
        <w:t xml:space="preserve">kubectl get </w:t>
      </w:r>
      <w:proofErr w:type="spellStart"/>
      <w:r w:rsidRPr="00FA0859">
        <w:rPr>
          <w:i/>
          <w:iCs/>
          <w:lang w:val="en-IN"/>
        </w:rPr>
        <w:t>backuprestores</w:t>
      </w:r>
      <w:proofErr w:type="spellEnd"/>
      <w:r w:rsidRPr="00FA0859">
        <w:rPr>
          <w:i/>
          <w:iCs/>
          <w:lang w:val="en-IN"/>
        </w:rPr>
        <w:t xml:space="preserve"> -n my-app-namespace</w:t>
      </w:r>
    </w:p>
    <w:p w:rsidRPr="00FA0859" w:rsidR="00FA0859" w:rsidP="00FA0859" w:rsidRDefault="00FA0859" w14:paraId="2D176E51" w14:textId="6281D7B6">
      <w:pPr>
        <w:rPr>
          <w:i/>
          <w:iCs/>
          <w:lang w:val="en-IN"/>
        </w:rPr>
      </w:pPr>
    </w:p>
    <w:p w:rsidRPr="00FA0859" w:rsidR="00FA0859" w:rsidP="00FA0859" w:rsidRDefault="00FA0859" w14:paraId="5ECA172D" w14:textId="77777777">
      <w:pPr>
        <w:rPr>
          <w:i/>
          <w:iCs/>
          <w:lang w:val="en-IN"/>
        </w:rPr>
      </w:pPr>
      <w:r w:rsidRPr="00FA0859">
        <w:rPr>
          <w:i/>
          <w:iCs/>
          <w:lang w:val="en-IN"/>
        </w:rPr>
        <w:t xml:space="preserve">kubectl describe </w:t>
      </w:r>
      <w:proofErr w:type="spellStart"/>
      <w:r w:rsidRPr="00FA0859">
        <w:rPr>
          <w:i/>
          <w:iCs/>
          <w:lang w:val="en-IN"/>
        </w:rPr>
        <w:t>backuprestore</w:t>
      </w:r>
      <w:proofErr w:type="spellEnd"/>
      <w:r w:rsidRPr="00FA0859">
        <w:rPr>
          <w:i/>
          <w:iCs/>
          <w:lang w:val="en-IN"/>
        </w:rPr>
        <w:t xml:space="preserve"> restore-backup-</w:t>
      </w:r>
      <w:proofErr w:type="spellStart"/>
      <w:r w:rsidRPr="00FA0859">
        <w:rPr>
          <w:i/>
          <w:iCs/>
          <w:lang w:val="en-IN"/>
        </w:rPr>
        <w:t>inplace</w:t>
      </w:r>
      <w:proofErr w:type="spellEnd"/>
      <w:r w:rsidRPr="00FA0859">
        <w:rPr>
          <w:i/>
          <w:iCs/>
          <w:lang w:val="en-IN"/>
        </w:rPr>
        <w:t xml:space="preserve"> -n my-app-namespace</w:t>
      </w:r>
    </w:p>
    <w:p w:rsidRPr="00FA0859" w:rsidR="00FA0859" w:rsidP="00285D4A" w:rsidRDefault="00FA0859" w14:paraId="7739333D" w14:textId="77777777">
      <w:pPr>
        <w:rPr>
          <w:lang w:val="en-IN"/>
        </w:rPr>
      </w:pPr>
    </w:p>
    <w:p w:rsidRPr="00523767" w:rsidR="00523767" w:rsidP="00285D4A" w:rsidRDefault="00523767" w14:paraId="284EEF51" w14:textId="2DA1AC63">
      <w:pPr>
        <w:rPr>
          <w:b/>
          <w:bCs/>
        </w:rPr>
      </w:pPr>
      <w:r w:rsidRPr="00523767">
        <w:rPr>
          <w:b/>
          <w:bCs/>
        </w:rPr>
        <w:t>Restore to different namespace:-</w:t>
      </w:r>
    </w:p>
    <w:p w:rsidR="00523767" w:rsidP="00285D4A" w:rsidRDefault="00523767" w14:paraId="14CFA79F" w14:textId="77777777"/>
    <w:p w:rsidRPr="005A79A4" w:rsidR="005A79A4" w:rsidP="00285D4A" w:rsidRDefault="005A79A4" w14:paraId="2AB1DFE6" w14:textId="27274FAC">
      <w:pPr>
        <w:rPr>
          <w:b/>
          <w:bCs/>
        </w:rPr>
      </w:pPr>
      <w:r w:rsidRPr="005A79A4">
        <w:rPr>
          <w:b/>
          <w:bCs/>
        </w:rPr>
        <w:t>Method1:-</w:t>
      </w:r>
    </w:p>
    <w:p w:rsidR="00523767" w:rsidP="00285D4A" w:rsidRDefault="00523767" w14:paraId="243B22FF" w14:textId="77777777"/>
    <w:p w:rsidR="005A79A4" w:rsidP="00A37BA9" w:rsidRDefault="00902F26" w14:paraId="6374FB66" w14:textId="37B5CE4D">
      <w:pPr>
        <w:pStyle w:val="ListParagraph"/>
        <w:numPr>
          <w:ilvl w:val="1"/>
          <w:numId w:val="152"/>
        </w:numPr>
      </w:pPr>
      <w:r>
        <w:t>Run below command to restore a backup onto different namespace</w:t>
      </w:r>
    </w:p>
    <w:p w:rsidR="00902F26" w:rsidP="00285D4A" w:rsidRDefault="00902F26" w14:paraId="0C1D5200" w14:textId="77777777"/>
    <w:p w:rsidR="00A37BA9" w:rsidP="00A37BA9" w:rsidRDefault="00902F26" w14:paraId="6D9CCEC7" w14:textId="53F10E2F">
      <w:proofErr w:type="spellStart"/>
      <w:r>
        <w:t>Tridentctl</w:t>
      </w:r>
      <w:proofErr w:type="spellEnd"/>
      <w:r>
        <w:t>-</w:t>
      </w:r>
      <w:r w:rsidRPr="00902F26">
        <w:t>p</w:t>
      </w:r>
      <w:r>
        <w:t>rotect</w:t>
      </w:r>
      <w:r w:rsidRPr="00902F26">
        <w:t xml:space="preserve"> create </w:t>
      </w:r>
      <w:proofErr w:type="spellStart"/>
      <w:r w:rsidRPr="00902F26">
        <w:t>br</w:t>
      </w:r>
      <w:proofErr w:type="spellEnd"/>
      <w:r w:rsidRPr="00902F26">
        <w:t xml:space="preserve"> restore01 --backup </w:t>
      </w:r>
      <w:r>
        <w:t>my-app-namespace</w:t>
      </w:r>
      <w:r w:rsidRPr="00902F26">
        <w:t>/</w:t>
      </w:r>
      <w:r>
        <w:t>name-of-the-backup</w:t>
      </w:r>
      <w:r w:rsidRPr="00902F26">
        <w:t xml:space="preserve"> --namespace-mapping </w:t>
      </w:r>
      <w:proofErr w:type="spellStart"/>
      <w:r>
        <w:t>destination-namespace</w:t>
      </w:r>
      <w:r w:rsidRPr="00902F26">
        <w:t>:</w:t>
      </w:r>
      <w:r>
        <w:t>my-app-namespace</w:t>
      </w:r>
      <w:proofErr w:type="spellEnd"/>
      <w:r w:rsidRPr="00902F26">
        <w:t xml:space="preserve"> -n </w:t>
      </w:r>
      <w:r>
        <w:t>my-app-namespace</w:t>
      </w:r>
      <w:r w:rsidR="00A37BA9">
        <w:t xml:space="preserve"> </w:t>
      </w:r>
    </w:p>
    <w:p w:rsidR="003D0CD7" w:rsidP="00285D4A" w:rsidRDefault="003D0CD7" w14:paraId="25E8C07F" w14:textId="77777777"/>
    <w:p w:rsidR="003D0CD7" w:rsidP="00285D4A" w:rsidRDefault="00B77D89" w14:paraId="085E8002" w14:textId="4A860824">
      <w:pPr>
        <w:rPr>
          <w:b/>
          <w:bCs/>
        </w:rPr>
      </w:pPr>
      <w:r w:rsidRPr="00B77D89">
        <w:rPr>
          <w:b/>
          <w:bCs/>
        </w:rPr>
        <w:t>Method2:-</w:t>
      </w:r>
    </w:p>
    <w:p w:rsidR="00B77D89" w:rsidP="00285D4A" w:rsidRDefault="00B77D89" w14:paraId="15FAAD9B" w14:textId="77777777">
      <w:pPr>
        <w:rPr>
          <w:b/>
          <w:bCs/>
        </w:rPr>
      </w:pPr>
    </w:p>
    <w:p w:rsidR="00B77D89" w:rsidP="00B77D89" w:rsidRDefault="00B77D89" w14:paraId="367BB3BF" w14:textId="77777777">
      <w:pPr>
        <w:pStyle w:val="ListParagraph"/>
        <w:numPr>
          <w:ilvl w:val="1"/>
          <w:numId w:val="152"/>
        </w:numPr>
      </w:pPr>
      <w:r>
        <w:t>We</w:t>
      </w:r>
      <w:r w:rsidRPr="008413F3">
        <w:t xml:space="preserve"> must extract the </w:t>
      </w:r>
      <w:r>
        <w:t>backup</w:t>
      </w:r>
      <w:r w:rsidRPr="008413F3">
        <w:t xml:space="preserve">’s internal path stored in the </w:t>
      </w:r>
      <w:proofErr w:type="spellStart"/>
      <w:r w:rsidRPr="008413F3">
        <w:t>AppVault</w:t>
      </w:r>
      <w:proofErr w:type="spellEnd"/>
      <w:r>
        <w:t xml:space="preserve"> using below command</w:t>
      </w:r>
    </w:p>
    <w:p w:rsidR="00B77D89" w:rsidP="00B77D89" w:rsidRDefault="00B77D89" w14:paraId="42AB8459" w14:textId="77777777"/>
    <w:p w:rsidRPr="00285D4A" w:rsidR="00B77D89" w:rsidP="00B77D89" w:rsidRDefault="00B77D89" w14:paraId="49011BA1" w14:textId="77777777">
      <w:pPr>
        <w:rPr>
          <w:lang w:val="en-IN"/>
        </w:rPr>
      </w:pPr>
      <w:r w:rsidRPr="00285D4A">
        <w:rPr>
          <w:lang w:val="en-IN"/>
        </w:rPr>
        <w:t>kubectl get backups &lt;BACKUP_NAME&gt; \</w:t>
      </w:r>
    </w:p>
    <w:p w:rsidRPr="00285D4A" w:rsidR="00B77D89" w:rsidP="00B77D89" w:rsidRDefault="00B77D89" w14:paraId="4A8DCC66" w14:textId="77777777">
      <w:pPr>
        <w:rPr>
          <w:lang w:val="en-IN"/>
        </w:rPr>
      </w:pPr>
      <w:r w:rsidRPr="00285D4A">
        <w:rPr>
          <w:lang w:val="en-IN"/>
        </w:rPr>
        <w:t xml:space="preserve">  -n </w:t>
      </w:r>
      <w:r>
        <w:t>my-app-namespace</w:t>
      </w:r>
      <w:r w:rsidRPr="00285D4A">
        <w:rPr>
          <w:lang w:val="en-IN"/>
        </w:rPr>
        <w:t xml:space="preserve"> \</w:t>
      </w:r>
    </w:p>
    <w:p w:rsidR="00B77D89" w:rsidP="00B77D89" w:rsidRDefault="00B77D89" w14:paraId="3CE747E3" w14:textId="77777777">
      <w:pPr>
        <w:rPr>
          <w:lang w:val="en-IN"/>
        </w:rPr>
      </w:pPr>
      <w:r w:rsidRPr="00285D4A">
        <w:rPr>
          <w:lang w:val="en-IN"/>
        </w:rPr>
        <w:t xml:space="preserve">  -o </w:t>
      </w:r>
      <w:proofErr w:type="spellStart"/>
      <w:r w:rsidRPr="00285D4A">
        <w:rPr>
          <w:lang w:val="en-IN"/>
        </w:rPr>
        <w:t>jsonpath</w:t>
      </w:r>
      <w:proofErr w:type="spellEnd"/>
      <w:r w:rsidRPr="00285D4A">
        <w:rPr>
          <w:lang w:val="en-IN"/>
        </w:rPr>
        <w:t>='{.</w:t>
      </w:r>
      <w:proofErr w:type="spellStart"/>
      <w:r w:rsidRPr="00285D4A">
        <w:rPr>
          <w:lang w:val="en-IN"/>
        </w:rPr>
        <w:t>status.appArchivePath</w:t>
      </w:r>
      <w:proofErr w:type="spellEnd"/>
      <w:r w:rsidRPr="00285D4A">
        <w:rPr>
          <w:lang w:val="en-IN"/>
        </w:rPr>
        <w:t>}'</w:t>
      </w:r>
    </w:p>
    <w:p w:rsidR="00B77D89" w:rsidP="00285D4A" w:rsidRDefault="00B77D89" w14:paraId="33C874FE" w14:textId="77777777">
      <w:pPr>
        <w:rPr>
          <w:b/>
          <w:bCs/>
        </w:rPr>
      </w:pPr>
    </w:p>
    <w:p w:rsidR="00B77D89" w:rsidP="00B77D89" w:rsidRDefault="00B77D89" w14:paraId="45F1BEEF" w14:textId="753D61D7">
      <w:pPr>
        <w:pStyle w:val="ListParagraph"/>
        <w:numPr>
          <w:ilvl w:val="1"/>
          <w:numId w:val="152"/>
        </w:numPr>
        <w:rPr>
          <w:lang w:val="en-IN"/>
        </w:rPr>
      </w:pPr>
      <w:r>
        <w:rPr>
          <w:lang w:val="en-IN"/>
        </w:rPr>
        <w:t xml:space="preserve">Create the yaml using below and apply the yaml using command </w:t>
      </w:r>
      <w:proofErr w:type="spellStart"/>
      <w:r>
        <w:rPr>
          <w:lang w:val="en-IN"/>
        </w:rPr>
        <w:t>oc</w:t>
      </w:r>
      <w:proofErr w:type="spellEnd"/>
      <w:r>
        <w:rPr>
          <w:lang w:val="en-IN"/>
        </w:rPr>
        <w:t xml:space="preserve"> apply -f </w:t>
      </w:r>
      <w:proofErr w:type="spellStart"/>
      <w:r>
        <w:rPr>
          <w:lang w:val="en-IN"/>
        </w:rPr>
        <w:t>backuprestore.yaml</w:t>
      </w:r>
      <w:proofErr w:type="spellEnd"/>
      <w:r>
        <w:rPr>
          <w:lang w:val="en-IN"/>
        </w:rPr>
        <w:t xml:space="preserve"> -n </w:t>
      </w:r>
      <w:r>
        <w:t>my-app-namespace</w:t>
      </w:r>
    </w:p>
    <w:p w:rsidR="00B77D89" w:rsidP="00285D4A" w:rsidRDefault="00B77D89" w14:paraId="4E58F667" w14:textId="77777777">
      <w:pPr>
        <w:rPr>
          <w:b/>
          <w:bCs/>
        </w:rPr>
      </w:pPr>
    </w:p>
    <w:p w:rsidR="00B77D89" w:rsidP="00285D4A" w:rsidRDefault="00B77D89" w14:paraId="269C743D" w14:textId="203F8242">
      <w:proofErr w:type="spellStart"/>
      <w:r w:rsidRPr="00B77D89">
        <w:t>apiVersion</w:t>
      </w:r>
      <w:proofErr w:type="spellEnd"/>
      <w:r w:rsidRPr="00B77D89">
        <w:t>: protect.trident.netapp.io/v1</w:t>
      </w:r>
      <w:r w:rsidRPr="00B77D89">
        <w:br/>
      </w:r>
      <w:r w:rsidRPr="00B77D89">
        <w:t xml:space="preserve">kind: </w:t>
      </w:r>
      <w:proofErr w:type="spellStart"/>
      <w:r w:rsidRPr="00B77D89">
        <w:t>BackupRestore</w:t>
      </w:r>
      <w:proofErr w:type="spellEnd"/>
      <w:r w:rsidRPr="00B77D89">
        <w:br/>
      </w:r>
      <w:r w:rsidRPr="00B77D89">
        <w:t>metadata:</w:t>
      </w:r>
      <w:r w:rsidRPr="00B77D89">
        <w:br/>
      </w:r>
      <w:r w:rsidRPr="00B77D89">
        <w:t>  annotations:</w:t>
      </w:r>
      <w:r w:rsidRPr="00B77D89">
        <w:br/>
      </w:r>
      <w:r w:rsidRPr="00B77D89">
        <w:t>    protect.trident.netapp.io/max-parallel-restore-jobs: "25"</w:t>
      </w:r>
      <w:r w:rsidRPr="00B77D89">
        <w:br/>
      </w:r>
      <w:r w:rsidRPr="00B77D89">
        <w:t xml:space="preserve">  </w:t>
      </w:r>
      <w:proofErr w:type="spellStart"/>
      <w:r w:rsidRPr="00B77D89">
        <w:t>creationTimestamp</w:t>
      </w:r>
      <w:proofErr w:type="spellEnd"/>
      <w:r w:rsidRPr="00B77D89">
        <w:t>: null</w:t>
      </w:r>
      <w:r w:rsidRPr="00B77D89">
        <w:br/>
      </w:r>
      <w:r w:rsidRPr="00B77D89">
        <w:t>  name: restore01</w:t>
      </w:r>
      <w:r w:rsidRPr="00B77D89">
        <w:br/>
      </w:r>
      <w:r w:rsidRPr="00B77D89">
        <w:t xml:space="preserve">  namespace: </w:t>
      </w:r>
      <w:r>
        <w:t>my-app-namespace</w:t>
      </w:r>
      <w:r w:rsidRPr="00B77D89">
        <w:br/>
      </w:r>
      <w:r w:rsidRPr="00B77D89">
        <w:t>spec:</w:t>
      </w:r>
      <w:r w:rsidRPr="00B77D89">
        <w:br/>
      </w:r>
      <w:r w:rsidRPr="00B77D89">
        <w:t xml:space="preserve">  </w:t>
      </w:r>
      <w:proofErr w:type="spellStart"/>
      <w:r w:rsidRPr="00B77D89">
        <w:t>appArchivePath</w:t>
      </w:r>
      <w:proofErr w:type="spellEnd"/>
      <w:r w:rsidRPr="00B77D89">
        <w:t xml:space="preserve">: </w:t>
      </w:r>
      <w:r>
        <w:t>value from above command</w:t>
      </w:r>
      <w:r w:rsidRPr="00B77D89">
        <w:br/>
      </w:r>
      <w:r w:rsidRPr="00B77D89">
        <w:t xml:space="preserve">  </w:t>
      </w:r>
      <w:proofErr w:type="spellStart"/>
      <w:r w:rsidRPr="00B77D89">
        <w:t>appVaultRef</w:t>
      </w:r>
      <w:proofErr w:type="spellEnd"/>
      <w:r w:rsidRPr="00B77D89">
        <w:t xml:space="preserve">: </w:t>
      </w:r>
      <w:proofErr w:type="spellStart"/>
      <w:r w:rsidRPr="00B77D89">
        <w:t>appvault</w:t>
      </w:r>
      <w:proofErr w:type="spellEnd"/>
      <w:r w:rsidRPr="00B77D89">
        <w:t>-for-</w:t>
      </w:r>
      <w:proofErr w:type="spellStart"/>
      <w:r w:rsidRPr="00B77D89">
        <w:t>eng</w:t>
      </w:r>
      <w:proofErr w:type="spellEnd"/>
      <w:r w:rsidRPr="00B77D89">
        <w:t>-user-only</w:t>
      </w:r>
      <w:r w:rsidRPr="00B77D89">
        <w:br/>
      </w:r>
      <w:r w:rsidRPr="00B77D89">
        <w:t xml:space="preserve">  </w:t>
      </w:r>
      <w:proofErr w:type="spellStart"/>
      <w:r w:rsidRPr="00B77D89">
        <w:t>namespaceMapping</w:t>
      </w:r>
      <w:proofErr w:type="spellEnd"/>
      <w:r w:rsidRPr="00B77D89">
        <w:t>:</w:t>
      </w:r>
      <w:r w:rsidRPr="00B77D89">
        <w:br/>
      </w:r>
      <w:r w:rsidRPr="00B77D89">
        <w:t xml:space="preserve">  - destination: </w:t>
      </w:r>
      <w:r>
        <w:t>destination-namespace</w:t>
      </w:r>
      <w:r w:rsidRPr="00B77D89">
        <w:br/>
      </w:r>
      <w:r w:rsidRPr="00B77D89">
        <w:t xml:space="preserve">    source: </w:t>
      </w:r>
      <w:r>
        <w:t>my-app-namespace</w:t>
      </w:r>
      <w:r w:rsidRPr="00B77D89">
        <w:br/>
      </w:r>
      <w:r w:rsidRPr="00B77D89">
        <w:t xml:space="preserve">  </w:t>
      </w:r>
      <w:proofErr w:type="spellStart"/>
      <w:r w:rsidRPr="00B77D89">
        <w:t>resourceFilter</w:t>
      </w:r>
      <w:proofErr w:type="spellEnd"/>
      <w:r w:rsidRPr="00B77D89">
        <w:t>: {}</w:t>
      </w:r>
      <w:r w:rsidRPr="00B77D89">
        <w:br/>
      </w:r>
      <w:r w:rsidRPr="00B77D89">
        <w:t>status:</w:t>
      </w:r>
      <w:r w:rsidRPr="00B77D89">
        <w:br/>
      </w:r>
      <w:r w:rsidRPr="00B77D89">
        <w:t>  conditions: null</w:t>
      </w:r>
      <w:r w:rsidRPr="00B77D89">
        <w:br/>
      </w:r>
      <w:r w:rsidRPr="00B77D89">
        <w:t xml:space="preserve">  </w:t>
      </w:r>
      <w:proofErr w:type="spellStart"/>
      <w:r w:rsidRPr="00B77D89">
        <w:t>postRestoreExecHooksRunResults</w:t>
      </w:r>
      <w:proofErr w:type="spellEnd"/>
      <w:r w:rsidRPr="00B77D89">
        <w:t>: null</w:t>
      </w:r>
      <w:r w:rsidRPr="00B77D89">
        <w:br/>
      </w:r>
      <w:r w:rsidRPr="00B77D89">
        <w:t>  state: ""</w:t>
      </w:r>
    </w:p>
    <w:p w:rsidR="00EE73F2" w:rsidP="00285D4A" w:rsidRDefault="00EE73F2" w14:paraId="0AB29483" w14:textId="77777777"/>
    <w:p w:rsidR="00EE73F2" w:rsidP="00EE73F2" w:rsidRDefault="00EE73F2" w14:paraId="08665763" w14:textId="77777777">
      <w:pPr>
        <w:rPr>
          <w:lang w:val="en-IN"/>
        </w:rPr>
      </w:pPr>
      <w:r>
        <w:rPr>
          <w:lang w:val="en-IN"/>
        </w:rPr>
        <w:t xml:space="preserve">Now to check the status of </w:t>
      </w:r>
      <w:proofErr w:type="spellStart"/>
      <w:r>
        <w:rPr>
          <w:lang w:val="en-IN"/>
        </w:rPr>
        <w:t>bacup</w:t>
      </w:r>
      <w:proofErr w:type="spellEnd"/>
      <w:r>
        <w:rPr>
          <w:lang w:val="en-IN"/>
        </w:rPr>
        <w:t xml:space="preserve"> restores using the command below</w:t>
      </w:r>
    </w:p>
    <w:p w:rsidR="00EE73F2" w:rsidP="00EE73F2" w:rsidRDefault="00EE73F2" w14:paraId="593313F5" w14:textId="77777777">
      <w:pPr>
        <w:rPr>
          <w:lang w:val="en-IN"/>
        </w:rPr>
      </w:pPr>
    </w:p>
    <w:p w:rsidRPr="00FA0859" w:rsidR="00EE73F2" w:rsidP="00EE73F2" w:rsidRDefault="00EE73F2" w14:paraId="1791712D" w14:textId="77777777">
      <w:pPr>
        <w:rPr>
          <w:i/>
          <w:iCs/>
          <w:lang w:val="en-IN"/>
        </w:rPr>
      </w:pPr>
      <w:r w:rsidRPr="00FA0859">
        <w:rPr>
          <w:i/>
          <w:iCs/>
          <w:lang w:val="en-IN"/>
        </w:rPr>
        <w:t xml:space="preserve">kubectl get </w:t>
      </w:r>
      <w:proofErr w:type="spellStart"/>
      <w:r w:rsidRPr="00FA0859">
        <w:rPr>
          <w:i/>
          <w:iCs/>
          <w:lang w:val="en-IN"/>
        </w:rPr>
        <w:t>backuprestores</w:t>
      </w:r>
      <w:proofErr w:type="spellEnd"/>
      <w:r w:rsidRPr="00FA0859">
        <w:rPr>
          <w:i/>
          <w:iCs/>
          <w:lang w:val="en-IN"/>
        </w:rPr>
        <w:t xml:space="preserve"> -n my-app-namespace</w:t>
      </w:r>
    </w:p>
    <w:p w:rsidRPr="00FA0859" w:rsidR="00EE73F2" w:rsidP="00EE73F2" w:rsidRDefault="00EE73F2" w14:paraId="41AF96A7" w14:textId="77777777">
      <w:pPr>
        <w:rPr>
          <w:i/>
          <w:iCs/>
          <w:lang w:val="en-IN"/>
        </w:rPr>
      </w:pPr>
    </w:p>
    <w:p w:rsidRPr="00FA0859" w:rsidR="00EE73F2" w:rsidP="00EE73F2" w:rsidRDefault="00EE73F2" w14:paraId="08334D34" w14:textId="77777777">
      <w:pPr>
        <w:rPr>
          <w:i/>
          <w:iCs/>
          <w:lang w:val="en-IN"/>
        </w:rPr>
      </w:pPr>
      <w:r w:rsidRPr="00FA0859">
        <w:rPr>
          <w:i/>
          <w:iCs/>
          <w:lang w:val="en-IN"/>
        </w:rPr>
        <w:t xml:space="preserve">kubectl describe </w:t>
      </w:r>
      <w:proofErr w:type="spellStart"/>
      <w:r w:rsidRPr="00FA0859">
        <w:rPr>
          <w:i/>
          <w:iCs/>
          <w:lang w:val="en-IN"/>
        </w:rPr>
        <w:t>backuprestore</w:t>
      </w:r>
      <w:proofErr w:type="spellEnd"/>
      <w:r w:rsidRPr="00FA0859">
        <w:rPr>
          <w:i/>
          <w:iCs/>
          <w:lang w:val="en-IN"/>
        </w:rPr>
        <w:t xml:space="preserve"> restore-backup-</w:t>
      </w:r>
      <w:proofErr w:type="spellStart"/>
      <w:r w:rsidRPr="00FA0859">
        <w:rPr>
          <w:i/>
          <w:iCs/>
          <w:lang w:val="en-IN"/>
        </w:rPr>
        <w:t>inplace</w:t>
      </w:r>
      <w:proofErr w:type="spellEnd"/>
      <w:r w:rsidRPr="00FA0859">
        <w:rPr>
          <w:i/>
          <w:iCs/>
          <w:lang w:val="en-IN"/>
        </w:rPr>
        <w:t xml:space="preserve"> -n my-app-namespace</w:t>
      </w:r>
    </w:p>
    <w:p w:rsidRPr="00B77D89" w:rsidR="00EE73F2" w:rsidP="00285D4A" w:rsidRDefault="00EE73F2" w14:paraId="6DD7BC79" w14:textId="77777777"/>
    <w:p w:rsidR="002D2772" w:rsidP="00A4541B" w:rsidRDefault="002D2772" w14:paraId="6A6D8C89" w14:textId="77777777">
      <w:pPr>
        <w:pStyle w:val="Heading2"/>
      </w:pPr>
      <w:bookmarkStart w:name="_Toc221710229" w:id="52"/>
      <w:r>
        <w:t>Disaster recovery using NetApp Trident protect and Dell PPDM</w:t>
      </w:r>
      <w:bookmarkEnd w:id="52"/>
    </w:p>
    <w:p w:rsidR="00FC07BC" w:rsidP="00FC07BC" w:rsidRDefault="00FC07BC" w14:paraId="59E8F9D9" w14:textId="77777777"/>
    <w:p w:rsidR="00FC07BC" w:rsidP="00FC07BC" w:rsidRDefault="00FC07BC" w14:paraId="6725D340" w14:textId="217ECE65">
      <w:pPr>
        <w:pStyle w:val="Heading3"/>
      </w:pPr>
      <w:r>
        <w:t>Trident-Protect</w:t>
      </w:r>
    </w:p>
    <w:p w:rsidR="002D2772" w:rsidP="00A4541B" w:rsidRDefault="002D2772" w14:paraId="5A90FDE8" w14:textId="77777777">
      <w:pPr>
        <w:pStyle w:val="Heading2"/>
      </w:pPr>
      <w:bookmarkStart w:name="_Toc221710230" w:id="53"/>
      <w:r>
        <w:t>SIEM Integration</w:t>
      </w:r>
      <w:bookmarkEnd w:id="53"/>
    </w:p>
    <w:p w:rsidR="002D2772" w:rsidP="00A4541B" w:rsidRDefault="002D2772" w14:paraId="765D62D6" w14:textId="77777777">
      <w:pPr>
        <w:pStyle w:val="Heading2"/>
      </w:pPr>
      <w:bookmarkStart w:name="_Toc221710231" w:id="54"/>
      <w:r>
        <w:t>ITSM Integration</w:t>
      </w:r>
      <w:bookmarkEnd w:id="54"/>
    </w:p>
    <w:p w:rsidR="002D2772" w:rsidP="002D2772" w:rsidRDefault="002D2772" w14:paraId="2153337D" w14:textId="65295925">
      <w:pPr>
        <w:pStyle w:val="Heading2"/>
      </w:pPr>
      <w:bookmarkStart w:name="_Toc221710232" w:id="55"/>
      <w:r>
        <w:t>Change Management</w:t>
      </w:r>
      <w:bookmarkEnd w:id="55"/>
    </w:p>
    <w:p w:rsidR="00E5749D" w:rsidP="00E5749D" w:rsidRDefault="00E5749D" w14:paraId="3692573C" w14:textId="77777777">
      <w:pPr>
        <w:pStyle w:val="Heading2"/>
      </w:pPr>
      <w:bookmarkStart w:name="_Toc221710233" w:id="56"/>
      <w:r>
        <w:t>License Management</w:t>
      </w:r>
      <w:bookmarkEnd w:id="56"/>
    </w:p>
    <w:p w:rsidR="00CA4170" w:rsidP="00776506" w:rsidRDefault="00480259" w14:paraId="6CE0C5D9" w14:textId="1E5BF313">
      <w:pPr>
        <w:pStyle w:val="Heading1"/>
      </w:pPr>
      <w:bookmarkStart w:name="_Toc221710234" w:id="57"/>
      <w:r>
        <w:t>Contacts</w:t>
      </w:r>
      <w:bookmarkEnd w:id="7"/>
      <w:bookmarkEnd w:id="57"/>
    </w:p>
    <w:p w:rsidRPr="00480259" w:rsidR="00480259" w:rsidP="00480259" w:rsidRDefault="00480259" w14:paraId="6CE0C5DA" w14:textId="77777777">
      <w:r w:rsidRPr="00480259">
        <w:t>[Insert statement regarding whom to contact if any issues or questions surrounding the subject matter of the document.]</w:t>
      </w:r>
    </w:p>
    <w:p w:rsidR="00CA4170" w:rsidP="00CA4170" w:rsidRDefault="00CA4170" w14:paraId="6CE0C5DB" w14:textId="77777777"/>
    <w:p w:rsidR="00CA4170" w:rsidP="00776506" w:rsidRDefault="006D7313" w14:paraId="6CE0C5DC" w14:textId="77777777">
      <w:pPr>
        <w:pStyle w:val="Heading1"/>
      </w:pPr>
      <w:bookmarkStart w:name="_Toc460506703" w:id="58"/>
      <w:bookmarkStart w:name="_Toc471901158" w:id="59"/>
      <w:bookmarkStart w:name="_Toc221710235" w:id="60"/>
      <w:r>
        <w:t xml:space="preserve">Definition / </w:t>
      </w:r>
      <w:r w:rsidRPr="006D7313" w:rsidR="00CA4170">
        <w:t>Terms and Abbreviations</w:t>
      </w:r>
      <w:bookmarkEnd w:id="58"/>
      <w:bookmarkEnd w:id="59"/>
      <w:bookmarkEnd w:id="60"/>
    </w:p>
    <w:tbl>
      <w:tblPr>
        <w:tblStyle w:val="LightList-Accent1"/>
        <w:tblW w:w="10201" w:type="dxa"/>
        <w:tblLook w:val="04A0" w:firstRow="1" w:lastRow="0" w:firstColumn="1" w:lastColumn="0" w:noHBand="0" w:noVBand="1"/>
      </w:tblPr>
      <w:tblGrid>
        <w:gridCol w:w="3118"/>
        <w:gridCol w:w="7083"/>
      </w:tblGrid>
      <w:tr w:rsidRPr="00BD1463" w:rsidR="00E87347" w:rsidTr="000535DA" w14:paraId="6CE0C5D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BD1463" w:rsidR="00E87347" w:rsidP="00AD7E8B" w:rsidRDefault="00E87347" w14:paraId="6CE0C5DD" w14:textId="77777777">
            <w:pPr>
              <w:spacing w:before="40" w:after="40"/>
            </w:pPr>
            <w:r>
              <w:t>Term</w:t>
            </w:r>
          </w:p>
        </w:tc>
        <w:tc>
          <w:tcPr>
            <w:tcW w:w="7083" w:type="dxa"/>
          </w:tcPr>
          <w:p w:rsidRPr="00BD1463" w:rsidR="00E87347" w:rsidP="00AD7E8B" w:rsidRDefault="00E87347" w14:paraId="6CE0C5DE" w14:textId="77777777">
            <w:pPr>
              <w:spacing w:before="40" w:after="40"/>
              <w:cnfStyle w:val="100000000000" w:firstRow="1" w:lastRow="0" w:firstColumn="0" w:lastColumn="0" w:oddVBand="0" w:evenVBand="0" w:oddHBand="0" w:evenHBand="0" w:firstRowFirstColumn="0" w:firstRowLastColumn="0" w:lastRowFirstColumn="0" w:lastRowLastColumn="0"/>
            </w:pPr>
            <w:r>
              <w:t>Definition</w:t>
            </w:r>
          </w:p>
        </w:tc>
      </w:tr>
      <w:tr w:rsidRPr="0059280B" w:rsidR="00E87347" w:rsidTr="000535DA" w14:paraId="6CE0C5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E87347" w:rsidP="00AD7E8B" w:rsidRDefault="00E87347" w14:paraId="6CE0C5E0" w14:textId="77777777">
            <w:pPr>
              <w:spacing w:before="40" w:after="40"/>
              <w:rPr>
                <w:szCs w:val="18"/>
              </w:rPr>
            </w:pPr>
            <w:r w:rsidRPr="0059280B">
              <w:rPr>
                <w:szCs w:val="18"/>
              </w:rPr>
              <w:t>[Document Control System]</w:t>
            </w:r>
          </w:p>
        </w:tc>
        <w:tc>
          <w:tcPr>
            <w:tcW w:w="7083" w:type="dxa"/>
          </w:tcPr>
          <w:p w:rsidRPr="0059280B" w:rsidR="00E87347" w:rsidP="00AD7E8B" w:rsidRDefault="00E87347" w14:paraId="6CE0C5E1" w14:textId="77777777">
            <w:pPr>
              <w:spacing w:before="40" w:after="40"/>
              <w:cnfStyle w:val="000000100000" w:firstRow="0" w:lastRow="0" w:firstColumn="0" w:lastColumn="0" w:oddVBand="0" w:evenVBand="0" w:oddHBand="1" w:evenHBand="0" w:firstRowFirstColumn="0" w:firstRowLastColumn="0" w:lastRowFirstColumn="0" w:lastRowLastColumn="0"/>
              <w:rPr>
                <w:bCs/>
                <w:szCs w:val="18"/>
              </w:rPr>
            </w:pPr>
            <w:r w:rsidRPr="0059280B">
              <w:rPr>
                <w:bCs/>
                <w:szCs w:val="18"/>
              </w:rPr>
              <w:t>[IT System to manage documents]</w:t>
            </w:r>
          </w:p>
        </w:tc>
      </w:tr>
      <w:tr w:rsidRPr="0059280B" w:rsidR="00E87347" w:rsidTr="000535DA" w14:paraId="6CE0C5E5"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E87347" w:rsidP="00AD7E8B" w:rsidRDefault="00E87347" w14:paraId="6CE0C5E3" w14:textId="77777777">
            <w:pPr>
              <w:spacing w:before="40" w:after="40"/>
              <w:rPr>
                <w:szCs w:val="18"/>
              </w:rPr>
            </w:pPr>
            <w:r w:rsidRPr="0059280B">
              <w:rPr>
                <w:szCs w:val="18"/>
              </w:rPr>
              <w:t>[DN]</w:t>
            </w:r>
          </w:p>
        </w:tc>
        <w:tc>
          <w:tcPr>
            <w:tcW w:w="7083" w:type="dxa"/>
          </w:tcPr>
          <w:p w:rsidRPr="0059280B" w:rsidR="00E87347" w:rsidP="00AD7E8B" w:rsidRDefault="00E87347" w14:paraId="6CE0C5E4"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r w:rsidRPr="0059280B">
              <w:rPr>
                <w:szCs w:val="18"/>
              </w:rPr>
              <w:t>[Diebold Nixdorf]</w:t>
            </w:r>
          </w:p>
        </w:tc>
      </w:tr>
      <w:tr w:rsidRPr="0059280B" w:rsidR="00E87347" w:rsidTr="000535DA" w14:paraId="6CE0C5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E87347" w:rsidP="00AD7E8B" w:rsidRDefault="00E87347" w14:paraId="6CE0C5E6" w14:textId="77777777">
            <w:pPr>
              <w:spacing w:before="40" w:after="40"/>
              <w:rPr>
                <w:szCs w:val="18"/>
              </w:rPr>
            </w:pPr>
          </w:p>
        </w:tc>
        <w:tc>
          <w:tcPr>
            <w:tcW w:w="7083" w:type="dxa"/>
          </w:tcPr>
          <w:p w:rsidRPr="0059280B" w:rsidR="00E87347" w:rsidP="00AD7E8B" w:rsidRDefault="00E87347" w14:paraId="6CE0C5E7" w14:textId="52633A1A">
            <w:pPr>
              <w:spacing w:before="40" w:after="40"/>
              <w:cnfStyle w:val="000000100000" w:firstRow="0" w:lastRow="0" w:firstColumn="0" w:lastColumn="0" w:oddVBand="0" w:evenVBand="0" w:oddHBand="1" w:evenHBand="0" w:firstRowFirstColumn="0" w:firstRowLastColumn="0" w:lastRowFirstColumn="0" w:lastRowLastColumn="0"/>
              <w:rPr>
                <w:szCs w:val="18"/>
              </w:rPr>
            </w:pPr>
          </w:p>
        </w:tc>
      </w:tr>
    </w:tbl>
    <w:p w:rsidRPr="00E87347" w:rsidR="00E87347" w:rsidP="00E87347" w:rsidRDefault="00E87347" w14:paraId="6CE0C5E9" w14:textId="77777777"/>
    <w:p w:rsidR="006D7313" w:rsidP="00776506" w:rsidRDefault="00A82BCC" w14:paraId="6CE0C5EA" w14:textId="77777777">
      <w:pPr>
        <w:pStyle w:val="Heading1"/>
      </w:pPr>
      <w:bookmarkStart w:name="_Toc471901159" w:id="61"/>
      <w:bookmarkStart w:name="_Toc221710236" w:id="62"/>
      <w:r>
        <w:t>Employee Roles and R</w:t>
      </w:r>
      <w:r w:rsidR="006D7313">
        <w:t>esponsibilities</w:t>
      </w:r>
      <w:bookmarkEnd w:id="61"/>
      <w:bookmarkEnd w:id="62"/>
    </w:p>
    <w:tbl>
      <w:tblPr>
        <w:tblStyle w:val="LightList-Accent1"/>
        <w:tblW w:w="10201" w:type="dxa"/>
        <w:tblLook w:val="04A0" w:firstRow="1" w:lastRow="0" w:firstColumn="1" w:lastColumn="0" w:noHBand="0" w:noVBand="1"/>
      </w:tblPr>
      <w:tblGrid>
        <w:gridCol w:w="3119"/>
        <w:gridCol w:w="7082"/>
      </w:tblGrid>
      <w:tr w:rsidRPr="00BD1463" w:rsidR="00E87347" w:rsidTr="000535DA" w14:paraId="6CE0C5E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Pr="00BD1463" w:rsidR="00E87347" w:rsidP="00AD7E8B" w:rsidRDefault="00E87347" w14:paraId="6CE0C5EB" w14:textId="77777777">
            <w:pPr>
              <w:spacing w:before="40" w:after="40"/>
              <w:rPr>
                <w:szCs w:val="20"/>
              </w:rPr>
            </w:pPr>
            <w:r>
              <w:rPr>
                <w:szCs w:val="20"/>
              </w:rPr>
              <w:t>Role</w:t>
            </w:r>
          </w:p>
        </w:tc>
        <w:tc>
          <w:tcPr>
            <w:tcW w:w="7082" w:type="dxa"/>
          </w:tcPr>
          <w:p w:rsidRPr="00BD1463" w:rsidR="00E87347" w:rsidP="00AD7E8B" w:rsidRDefault="00E87347" w14:paraId="6CE0C5EC"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Responsibility</w:t>
            </w:r>
          </w:p>
        </w:tc>
      </w:tr>
      <w:tr w:rsidRPr="0059280B" w:rsidR="00E87347" w:rsidTr="000535DA" w14:paraId="6CE0C5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Pr="0059280B" w:rsidR="00E87347" w:rsidP="00AD7E8B" w:rsidRDefault="00E87347" w14:paraId="6CE0C5EE" w14:textId="77777777">
            <w:pPr>
              <w:spacing w:before="40" w:after="40"/>
              <w:rPr>
                <w:szCs w:val="18"/>
              </w:rPr>
            </w:pPr>
            <w:r w:rsidRPr="0059280B">
              <w:rPr>
                <w:szCs w:val="18"/>
              </w:rPr>
              <w:t>[Quality Management]</w:t>
            </w:r>
          </w:p>
        </w:tc>
        <w:tc>
          <w:tcPr>
            <w:tcW w:w="7082" w:type="dxa"/>
          </w:tcPr>
          <w:p w:rsidRPr="0059280B" w:rsidR="00E87347" w:rsidP="00AD7E8B" w:rsidRDefault="00E87347" w14:paraId="6CE0C5EF" w14:textId="77777777">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sidRPr="0059280B">
              <w:rPr>
                <w:szCs w:val="18"/>
              </w:rPr>
              <w:t>[Controls and reviews the level of quality.]</w:t>
            </w:r>
          </w:p>
        </w:tc>
      </w:tr>
      <w:tr w:rsidRPr="0059280B" w:rsidR="00E87347" w:rsidTr="000535DA" w14:paraId="6CE0C5F3" w14:textId="77777777">
        <w:tc>
          <w:tcPr>
            <w:cnfStyle w:val="001000000000" w:firstRow="0" w:lastRow="0" w:firstColumn="1" w:lastColumn="0" w:oddVBand="0" w:evenVBand="0" w:oddHBand="0" w:evenHBand="0" w:firstRowFirstColumn="0" w:firstRowLastColumn="0" w:lastRowFirstColumn="0" w:lastRowLastColumn="0"/>
            <w:tcW w:w="3119" w:type="dxa"/>
          </w:tcPr>
          <w:p w:rsidRPr="0059280B" w:rsidR="00E87347" w:rsidP="00AD7E8B" w:rsidRDefault="00E87347" w14:paraId="6CE0C5F1" w14:textId="77777777">
            <w:pPr>
              <w:spacing w:before="40" w:after="40"/>
              <w:rPr>
                <w:szCs w:val="18"/>
              </w:rPr>
            </w:pPr>
          </w:p>
        </w:tc>
        <w:tc>
          <w:tcPr>
            <w:tcW w:w="7082" w:type="dxa"/>
          </w:tcPr>
          <w:p w:rsidRPr="0059280B" w:rsidR="00E87347" w:rsidP="00AD7E8B" w:rsidRDefault="00E87347" w14:paraId="6CE0C5F2"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Pr="00E87347" w:rsidR="00E87347" w:rsidP="00E87347" w:rsidRDefault="00E87347" w14:paraId="6CE0C5F4" w14:textId="77777777"/>
    <w:p w:rsidR="001E20B4" w:rsidP="00776506" w:rsidRDefault="006D7313" w14:paraId="6CE0C5F5" w14:textId="77777777">
      <w:pPr>
        <w:pStyle w:val="Heading1"/>
      </w:pPr>
      <w:bookmarkStart w:name="_Toc471901160" w:id="63"/>
      <w:bookmarkStart w:name="_Toc221710237" w:id="64"/>
      <w:r>
        <w:t>Related Documents</w:t>
      </w:r>
      <w:r w:rsidR="00480259">
        <w:t xml:space="preserve"> / </w:t>
      </w:r>
      <w:r w:rsidR="00524FC2">
        <w:t>References</w:t>
      </w:r>
      <w:bookmarkEnd w:id="63"/>
      <w:bookmarkEnd w:id="64"/>
    </w:p>
    <w:tbl>
      <w:tblPr>
        <w:tblStyle w:val="LightList-Accent1"/>
        <w:tblW w:w="10201" w:type="dxa"/>
        <w:tblLook w:val="04A0" w:firstRow="1" w:lastRow="0" w:firstColumn="1" w:lastColumn="0" w:noHBand="0" w:noVBand="1"/>
      </w:tblPr>
      <w:tblGrid>
        <w:gridCol w:w="6804"/>
        <w:gridCol w:w="3397"/>
      </w:tblGrid>
      <w:tr w:rsidRPr="00BD1463" w:rsidR="00E87347" w:rsidTr="000535DA" w14:paraId="6CE0C5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4" w:type="dxa"/>
          </w:tcPr>
          <w:p w:rsidRPr="00BD1463" w:rsidR="00E87347" w:rsidP="00AD7E8B" w:rsidRDefault="00E87347" w14:paraId="6CE0C5F6" w14:textId="77777777">
            <w:pPr>
              <w:spacing w:before="40" w:after="40"/>
              <w:rPr>
                <w:szCs w:val="20"/>
              </w:rPr>
            </w:pPr>
            <w:r>
              <w:rPr>
                <w:szCs w:val="20"/>
              </w:rPr>
              <w:t>Title</w:t>
            </w:r>
          </w:p>
        </w:tc>
        <w:tc>
          <w:tcPr>
            <w:tcW w:w="3397" w:type="dxa"/>
          </w:tcPr>
          <w:p w:rsidRPr="00BD1463" w:rsidR="00E87347" w:rsidP="00AD7E8B" w:rsidRDefault="00E87347" w14:paraId="6CE0C5F7"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Number</w:t>
            </w:r>
          </w:p>
        </w:tc>
      </w:tr>
      <w:tr w:rsidRPr="0059280B" w:rsidR="00E87347" w:rsidTr="000535DA" w14:paraId="6CE0C5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4" w:type="dxa"/>
          </w:tcPr>
          <w:p w:rsidRPr="0059280B" w:rsidR="00E87347" w:rsidP="00AD7E8B" w:rsidRDefault="00E87347" w14:paraId="6CE0C5F9" w14:textId="77777777">
            <w:pPr>
              <w:spacing w:before="40" w:after="40"/>
              <w:rPr>
                <w:szCs w:val="18"/>
              </w:rPr>
            </w:pPr>
          </w:p>
        </w:tc>
        <w:tc>
          <w:tcPr>
            <w:tcW w:w="3397" w:type="dxa"/>
          </w:tcPr>
          <w:p w:rsidRPr="0059280B" w:rsidR="00E87347" w:rsidP="00AD7E8B" w:rsidRDefault="00E87347" w14:paraId="6CE0C5FA" w14:textId="77777777">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p>
        </w:tc>
      </w:tr>
      <w:tr w:rsidRPr="0059280B" w:rsidR="00E87347" w:rsidTr="000535DA" w14:paraId="6CE0C5FE" w14:textId="77777777">
        <w:tc>
          <w:tcPr>
            <w:cnfStyle w:val="001000000000" w:firstRow="0" w:lastRow="0" w:firstColumn="1" w:lastColumn="0" w:oddVBand="0" w:evenVBand="0" w:oddHBand="0" w:evenHBand="0" w:firstRowFirstColumn="0" w:firstRowLastColumn="0" w:lastRowFirstColumn="0" w:lastRowLastColumn="0"/>
            <w:tcW w:w="6804" w:type="dxa"/>
          </w:tcPr>
          <w:p w:rsidRPr="0059280B" w:rsidR="00E87347" w:rsidP="00AD7E8B" w:rsidRDefault="00E87347" w14:paraId="6CE0C5FC" w14:textId="1CB4C3FF">
            <w:pPr>
              <w:spacing w:before="40" w:after="40"/>
              <w:rPr>
                <w:szCs w:val="18"/>
              </w:rPr>
            </w:pPr>
          </w:p>
        </w:tc>
        <w:tc>
          <w:tcPr>
            <w:tcW w:w="3397" w:type="dxa"/>
          </w:tcPr>
          <w:p w:rsidRPr="0059280B" w:rsidR="00E87347" w:rsidP="00AD7E8B" w:rsidRDefault="00E87347" w14:paraId="6CE0C5FD"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Pr="00E87347" w:rsidR="00E87347" w:rsidP="00E87347" w:rsidRDefault="00E87347" w14:paraId="6CE0C5FF" w14:textId="77777777"/>
    <w:p w:rsidR="00954FAA" w:rsidP="00B263D6" w:rsidRDefault="00E4306E" w14:paraId="6CE0C600" w14:textId="77777777">
      <w:pPr>
        <w:pStyle w:val="Heading1"/>
      </w:pPr>
      <w:bookmarkStart w:name="_Toc471901161" w:id="65"/>
      <w:bookmarkStart w:name="_Toc221710238" w:id="66"/>
      <w:r>
        <w:t>History</w:t>
      </w:r>
      <w:bookmarkEnd w:id="65"/>
      <w:bookmarkEnd w:id="66"/>
    </w:p>
    <w:tbl>
      <w:tblPr>
        <w:tblStyle w:val="LightList-Accent1"/>
        <w:tblW w:w="10201" w:type="dxa"/>
        <w:tblLook w:val="04A0" w:firstRow="1" w:lastRow="0" w:firstColumn="1" w:lastColumn="0" w:noHBand="0" w:noVBand="1"/>
      </w:tblPr>
      <w:tblGrid>
        <w:gridCol w:w="1134"/>
        <w:gridCol w:w="1417"/>
        <w:gridCol w:w="4820"/>
        <w:gridCol w:w="2830"/>
      </w:tblGrid>
      <w:tr w:rsidRPr="00BD1463" w:rsidR="00E87347" w:rsidTr="000535DA" w14:paraId="6CE0C60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Pr="00BD1463" w:rsidR="00E87347" w:rsidP="00AD7E8B" w:rsidRDefault="00E87347" w14:paraId="6CE0C601" w14:textId="77777777">
            <w:pPr>
              <w:spacing w:before="40" w:after="40"/>
              <w:rPr>
                <w:b w:val="0"/>
                <w:bCs w:val="0"/>
                <w:szCs w:val="20"/>
              </w:rPr>
            </w:pPr>
            <w:r>
              <w:rPr>
                <w:szCs w:val="20"/>
              </w:rPr>
              <w:t>Revision</w:t>
            </w:r>
          </w:p>
        </w:tc>
        <w:tc>
          <w:tcPr>
            <w:tcW w:w="1417" w:type="dxa"/>
          </w:tcPr>
          <w:p w:rsidRPr="00B06C51" w:rsidR="00E87347" w:rsidP="00AD7E8B" w:rsidRDefault="00E87347" w14:paraId="6CE0C602" w14:textId="77777777">
            <w:pPr>
              <w:spacing w:before="40" w:after="40"/>
              <w:cnfStyle w:val="100000000000" w:firstRow="1" w:lastRow="0" w:firstColumn="0" w:lastColumn="0" w:oddVBand="0" w:evenVBand="0" w:oddHBand="0" w:evenHBand="0" w:firstRowFirstColumn="0" w:firstRowLastColumn="0" w:lastRowFirstColumn="0" w:lastRowLastColumn="0"/>
              <w:rPr>
                <w:bCs w:val="0"/>
                <w:szCs w:val="20"/>
              </w:rPr>
            </w:pPr>
            <w:r w:rsidRPr="00121B1D">
              <w:rPr>
                <w:szCs w:val="20"/>
              </w:rPr>
              <w:t>Date</w:t>
            </w:r>
          </w:p>
        </w:tc>
        <w:tc>
          <w:tcPr>
            <w:tcW w:w="4820" w:type="dxa"/>
          </w:tcPr>
          <w:p w:rsidRPr="00BD1463" w:rsidR="00E87347" w:rsidP="00AD7E8B" w:rsidRDefault="00E87347" w14:paraId="6CE0C603"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Comment</w:t>
            </w:r>
          </w:p>
        </w:tc>
        <w:tc>
          <w:tcPr>
            <w:tcW w:w="2830" w:type="dxa"/>
          </w:tcPr>
          <w:p w:rsidRPr="00BD1463" w:rsidR="00E87347" w:rsidP="00AD7E8B" w:rsidRDefault="00E87347" w14:paraId="6CE0C604"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By</w:t>
            </w:r>
          </w:p>
        </w:tc>
      </w:tr>
      <w:tr w:rsidRPr="0059280B" w:rsidR="00E87347" w:rsidTr="000535DA" w14:paraId="6CE0C6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Pr="0059280B" w:rsidR="00E87347" w:rsidP="00AD7E8B" w:rsidRDefault="00E87347" w14:paraId="6CE0C606" w14:textId="77777777">
            <w:pPr>
              <w:spacing w:before="40" w:after="40"/>
              <w:rPr>
                <w:bCs w:val="0"/>
                <w:szCs w:val="18"/>
              </w:rPr>
            </w:pPr>
            <w:r w:rsidRPr="0059280B">
              <w:rPr>
                <w:bCs w:val="0"/>
                <w:szCs w:val="18"/>
              </w:rPr>
              <w:t>[0.1]</w:t>
            </w:r>
          </w:p>
        </w:tc>
        <w:tc>
          <w:tcPr>
            <w:tcW w:w="1417" w:type="dxa"/>
          </w:tcPr>
          <w:p w:rsidRPr="0059280B" w:rsidR="00E87347" w:rsidP="00AD7E8B" w:rsidRDefault="00687074" w14:paraId="6CE0C607" w14:textId="233F19E7">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22.10.2025</w:t>
            </w:r>
          </w:p>
        </w:tc>
        <w:tc>
          <w:tcPr>
            <w:tcW w:w="4820" w:type="dxa"/>
          </w:tcPr>
          <w:p w:rsidRPr="0059280B" w:rsidR="00E87347" w:rsidP="00AD7E8B" w:rsidRDefault="00E87347" w14:paraId="6CE0C608" w14:textId="77777777">
            <w:pPr>
              <w:spacing w:before="40" w:after="40"/>
              <w:cnfStyle w:val="000000100000" w:firstRow="0" w:lastRow="0" w:firstColumn="0" w:lastColumn="0" w:oddVBand="0" w:evenVBand="0" w:oddHBand="1" w:evenHBand="0" w:firstRowFirstColumn="0" w:firstRowLastColumn="0" w:lastRowFirstColumn="0" w:lastRowLastColumn="0"/>
              <w:rPr>
                <w:szCs w:val="18"/>
              </w:rPr>
            </w:pPr>
            <w:r w:rsidRPr="0059280B">
              <w:rPr>
                <w:szCs w:val="18"/>
              </w:rPr>
              <w:t>[First draft version]</w:t>
            </w:r>
          </w:p>
        </w:tc>
        <w:tc>
          <w:tcPr>
            <w:tcW w:w="2830" w:type="dxa"/>
          </w:tcPr>
          <w:p w:rsidRPr="0059280B" w:rsidR="00E87347" w:rsidP="00AD7E8B" w:rsidRDefault="00687074" w14:paraId="6CE0C609" w14:textId="33C0D604">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Pr>
                <w:szCs w:val="18"/>
              </w:rPr>
              <w:t>Stuart Evans</w:t>
            </w:r>
          </w:p>
        </w:tc>
      </w:tr>
      <w:tr w:rsidRPr="0059280B" w:rsidR="00E87347" w:rsidTr="000535DA" w14:paraId="6CE0C60F" w14:textId="77777777">
        <w:tc>
          <w:tcPr>
            <w:cnfStyle w:val="001000000000" w:firstRow="0" w:lastRow="0" w:firstColumn="1" w:lastColumn="0" w:oddVBand="0" w:evenVBand="0" w:oddHBand="0" w:evenHBand="0" w:firstRowFirstColumn="0" w:firstRowLastColumn="0" w:lastRowFirstColumn="0" w:lastRowLastColumn="0"/>
            <w:tcW w:w="1134" w:type="dxa"/>
          </w:tcPr>
          <w:p w:rsidRPr="0059280B" w:rsidR="00E87347" w:rsidP="00AD7E8B" w:rsidRDefault="00E87347" w14:paraId="6CE0C60B" w14:textId="77777777">
            <w:pPr>
              <w:spacing w:before="40" w:after="40"/>
              <w:rPr>
                <w:bCs w:val="0"/>
                <w:szCs w:val="18"/>
              </w:rPr>
            </w:pPr>
          </w:p>
        </w:tc>
        <w:tc>
          <w:tcPr>
            <w:tcW w:w="1417" w:type="dxa"/>
          </w:tcPr>
          <w:p w:rsidRPr="0059280B" w:rsidR="00E87347" w:rsidP="00AD7E8B" w:rsidRDefault="00E87347" w14:paraId="6CE0C60C" w14:textId="77777777">
            <w:pPr>
              <w:spacing w:before="40" w:after="40"/>
              <w:cnfStyle w:val="000000000000" w:firstRow="0" w:lastRow="0" w:firstColumn="0" w:lastColumn="0" w:oddVBand="0" w:evenVBand="0" w:oddHBand="0" w:evenHBand="0" w:firstRowFirstColumn="0" w:firstRowLastColumn="0" w:lastRowFirstColumn="0" w:lastRowLastColumn="0"/>
              <w:rPr>
                <w:bCs/>
                <w:szCs w:val="18"/>
              </w:rPr>
            </w:pPr>
          </w:p>
        </w:tc>
        <w:tc>
          <w:tcPr>
            <w:tcW w:w="4820" w:type="dxa"/>
          </w:tcPr>
          <w:p w:rsidRPr="0059280B" w:rsidR="00E87347" w:rsidP="00AD7E8B" w:rsidRDefault="00E87347" w14:paraId="6CE0C60D"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c>
          <w:tcPr>
            <w:tcW w:w="2830" w:type="dxa"/>
          </w:tcPr>
          <w:p w:rsidRPr="0059280B" w:rsidR="00E87347" w:rsidP="00AD7E8B" w:rsidRDefault="00E87347" w14:paraId="6CE0C60E"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007D5BFC" w:rsidP="000535DA" w:rsidRDefault="007D5BFC" w14:paraId="0B83AD5B" w14:textId="2E39E539"/>
    <w:sectPr w:rsidR="007D5BFC" w:rsidSect="00FA0842">
      <w:headerReference w:type="default" r:id="rId25"/>
      <w:footerReference w:type="default" r:id="rId26"/>
      <w:headerReference w:type="first" r:id="rId27"/>
      <w:pgSz w:w="11907" w:h="16840" w:orient="portrait" w:code="9"/>
      <w:pgMar w:top="1843" w:right="709" w:bottom="1276" w:left="1134"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B" w:author="Baruri, Naga Krishna Sai" w:date="2026-01-28T15:56:00Z" w:id="31">
    <w:p w:rsidR="00520A89" w:rsidP="00520A89" w:rsidRDefault="00520A89" w14:paraId="088C8103" w14:textId="77777777">
      <w:pPr>
        <w:pStyle w:val="CommentText"/>
      </w:pPr>
      <w:r>
        <w:rPr>
          <w:rStyle w:val="CommentReference"/>
        </w:rPr>
        <w:annotationRef/>
      </w:r>
      <w:r>
        <w:rPr>
          <w:lang w:val="en-IN"/>
        </w:rPr>
        <w:t>Tested</w:t>
      </w:r>
    </w:p>
  </w:comment>
  <w:comment w:initials="NB" w:author="Baruri, Naga Krishna Sai" w:date="2026-01-28T15:57:00Z" w:id="33">
    <w:p w:rsidR="00A848D1" w:rsidP="00A848D1" w:rsidRDefault="00A848D1" w14:paraId="3A0AA231" w14:textId="77777777">
      <w:pPr>
        <w:pStyle w:val="CommentText"/>
      </w:pPr>
      <w:r>
        <w:rPr>
          <w:rStyle w:val="CommentReference"/>
        </w:rPr>
        <w:annotationRef/>
      </w:r>
      <w:r>
        <w:rPr>
          <w:lang w:val="en-IN"/>
        </w:rPr>
        <w:t>Trident is tested, Dell CSM is also tested in DNPC</w:t>
      </w:r>
    </w:p>
  </w:comment>
  <w:comment w:initials="NB" w:author="Baruri, Naga Krishna Sai" w:date="2026-01-28T15:57:00Z" w:id="35">
    <w:p w:rsidR="00A848D1" w:rsidP="00A848D1" w:rsidRDefault="00A848D1" w14:paraId="66E5F01E" w14:textId="77777777">
      <w:pPr>
        <w:pStyle w:val="CommentText"/>
      </w:pPr>
      <w:r>
        <w:rPr>
          <w:rStyle w:val="CommentReference"/>
        </w:rPr>
        <w:annotationRef/>
      </w:r>
      <w:r>
        <w:rPr>
          <w:lang w:val="en-IN"/>
        </w:rPr>
        <w:t>Tested</w:t>
      </w:r>
    </w:p>
  </w:comment>
  <w:comment w:initials="NB" w:author="Baruri, Naga Krishna Sai" w:date="2026-01-28T15:58:00Z" w:id="37">
    <w:p w:rsidR="00A848D1" w:rsidP="00A848D1" w:rsidRDefault="00A848D1" w14:paraId="6682DFF9" w14:textId="77777777">
      <w:pPr>
        <w:pStyle w:val="CommentText"/>
      </w:pPr>
      <w:r>
        <w:rPr>
          <w:rStyle w:val="CommentReference"/>
        </w:rPr>
        <w:annotationRef/>
      </w:r>
      <w:r>
        <w:rPr>
          <w:lang w:val="en-IN"/>
        </w:rPr>
        <w:t>Tested</w:t>
      </w:r>
    </w:p>
  </w:comment>
  <w:comment w:initials="NB" w:author="Baruri, Naga Krishna Sai" w:date="2026-01-28T15:56:00Z" w:id="44">
    <w:p w:rsidR="00520A89" w:rsidP="00520A89" w:rsidRDefault="00520A89" w14:paraId="307C0696" w14:textId="1AAB187B">
      <w:pPr>
        <w:pStyle w:val="CommentText"/>
      </w:pPr>
      <w:r>
        <w:rPr>
          <w:rStyle w:val="CommentReference"/>
        </w:rPr>
        <w:annotationRef/>
      </w:r>
      <w:r>
        <w:rPr>
          <w:lang w:val="en-IN"/>
        </w:rPr>
        <w:t>Tested</w:t>
      </w:r>
    </w:p>
  </w:comment>
  <w:comment w:initials="NB" w:author="Baruri, Naga Krishna Sai" w:date="2026-01-27T18:46:00Z" w:id="45">
    <w:p w:rsidR="00B944A9" w:rsidP="00B944A9" w:rsidRDefault="00B944A9" w14:paraId="7D8911CF" w14:textId="47C52681">
      <w:pPr>
        <w:pStyle w:val="CommentText"/>
      </w:pPr>
      <w:r>
        <w:rPr>
          <w:rStyle w:val="CommentReference"/>
        </w:rPr>
        <w:annotationRef/>
      </w:r>
      <w:r>
        <w:rPr>
          <w:lang w:val="en-IN"/>
        </w:rPr>
        <w:t>Did not test, as we do not have F5 IPs</w:t>
      </w:r>
    </w:p>
  </w:comment>
</w:comments>
</file>

<file path=word/commentsExtended.xml><?xml version="1.0" encoding="utf-8"?>
<w15:commentsEx xmlns:mc="http://schemas.openxmlformats.org/markup-compatibility/2006" xmlns:w15="http://schemas.microsoft.com/office/word/2012/wordml" mc:Ignorable="w15">
  <w15:commentEx w15:done="0" w15:paraId="088C8103"/>
  <w15:commentEx w15:done="0" w15:paraId="3A0AA231"/>
  <w15:commentEx w15:done="0" w15:paraId="66E5F01E"/>
  <w15:commentEx w15:done="0" w15:paraId="6682DFF9"/>
  <w15:commentEx w15:done="0" w15:paraId="307C0696"/>
  <w15:commentEx w15:done="0" w15:paraId="7D8911C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F71622" w16cex:dateUtc="2026-01-28T10:26:00Z"/>
  <w16cex:commentExtensible w16cex:durableId="3D9CCF38" w16cex:dateUtc="2026-01-28T10:27:00Z"/>
  <w16cex:commentExtensible w16cex:durableId="6BEDE375" w16cex:dateUtc="2026-01-28T10:27:00Z"/>
  <w16cex:commentExtensible w16cex:durableId="3ACB652C" w16cex:dateUtc="2026-01-28T10:28:00Z"/>
  <w16cex:commentExtensible w16cex:durableId="53BAA692" w16cex:dateUtc="2026-01-28T10:26:00Z"/>
  <w16cex:commentExtensible w16cex:durableId="33F17ADE" w16cex:dateUtc="2026-01-27T13:16:00Z"/>
</w16cex:commentsExtensible>
</file>

<file path=word/commentsIds.xml><?xml version="1.0" encoding="utf-8"?>
<w16cid:commentsIds xmlns:mc="http://schemas.openxmlformats.org/markup-compatibility/2006" xmlns:w16cid="http://schemas.microsoft.com/office/word/2016/wordml/cid" mc:Ignorable="w16cid">
  <w16cid:commentId w16cid:paraId="088C8103" w16cid:durableId="40F71622"/>
  <w16cid:commentId w16cid:paraId="3A0AA231" w16cid:durableId="3D9CCF38"/>
  <w16cid:commentId w16cid:paraId="66E5F01E" w16cid:durableId="6BEDE375"/>
  <w16cid:commentId w16cid:paraId="6682DFF9" w16cid:durableId="3ACB652C"/>
  <w16cid:commentId w16cid:paraId="307C0696" w16cid:durableId="53BAA692"/>
  <w16cid:commentId w16cid:paraId="7D8911CF" w16cid:durableId="33F17A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4967" w:rsidP="001A53F0" w:rsidRDefault="00DA4967" w14:paraId="4BC3DAB8" w14:textId="77777777">
      <w:r>
        <w:separator/>
      </w:r>
    </w:p>
  </w:endnote>
  <w:endnote w:type="continuationSeparator" w:id="0">
    <w:p w:rsidR="00DA4967" w:rsidP="001A53F0" w:rsidRDefault="00DA4967" w14:paraId="3165EA77" w14:textId="77777777">
      <w:r>
        <w:continuationSeparator/>
      </w:r>
    </w:p>
  </w:endnote>
  <w:endnote w:type="continuationNotice" w:id="1">
    <w:p w:rsidR="00DA4967" w:rsidRDefault="00DA4967" w14:paraId="1F96F57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7371" w:rsidP="00E80EAA" w:rsidRDefault="00EB335A" w14:paraId="651325A1" w14:textId="17CB0AEE">
    <w:pPr>
      <w:pStyle w:val="Footer"/>
      <w:rPr>
        <w:highlight w:val="yellow"/>
      </w:rPr>
    </w:pPr>
    <w:r w:rsidRPr="00B263D6">
      <w:t xml:space="preserve">Diebold Nixdorf </w:t>
    </w:r>
    <w:sdt>
      <w:sdtPr>
        <w:alias w:val="Protection Class"/>
        <w:tag w:val="Protection Class"/>
        <w:id w:val="-480926472"/>
        <w:lock w:val="sdtLocked"/>
        <w:placeholder>
          <w:docPart w:val="DefaultPlaceholder_1081868575"/>
        </w:placeholder>
        <w:dropDownList>
          <w:listItem w:displayText="INTERNAL USE ONLY" w:value="INTERNAL USE ONLY"/>
          <w:listItem w:displayText="CONFIDENTIAL INTERNAL" w:value="CONFIDENTIAL INTERNAL"/>
          <w:listItem w:displayText="CONFIDENTIAL EXTERNAL" w:value="CONFIDENTIAL EXTERNAL"/>
          <w:listItem w:displayText="SECRET" w:value="SECRET"/>
          <w:listItem w:displayText="PUBLIC" w:value="PUBLIC"/>
          <w:listItem w:displayText="CUSTOMER/PARTNER USE" w:value="CUSTOMER/PARTNER USE"/>
        </w:dropDownList>
      </w:sdtPr>
      <w:sdtEndPr/>
      <w:sdtContent>
        <w:r w:rsidR="00E17371">
          <w:t>INTERNAL USE ONLY</w:t>
        </w:r>
      </w:sdtContent>
    </w:sdt>
  </w:p>
  <w:p w:rsidRPr="00B263D6" w:rsidR="00EB335A" w:rsidP="00E80EAA" w:rsidRDefault="00EB335A" w14:paraId="6CE0C61C" w14:textId="7A0AA910">
    <w:pPr>
      <w:pStyle w:val="Footer"/>
    </w:pPr>
    <w:r w:rsidRPr="00B263D6">
      <w:t>Copyright ©</w:t>
    </w:r>
    <w:r w:rsidRPr="005A2CD8" w:rsidR="00526D3D">
      <w:t>Diebold</w:t>
    </w:r>
    <w:r w:rsidRPr="005A2CD8" w:rsidR="005A2CD8">
      <w:t xml:space="preserve"> Nixdorf</w:t>
    </w:r>
    <w:r w:rsidRPr="005A2CD8" w:rsidR="00526D3D">
      <w:t>, Incorporated (20</w:t>
    </w:r>
    <w:r w:rsidR="006376FD">
      <w:t>20</w:t>
    </w:r>
    <w:r w:rsidRPr="005A2CD8" w:rsidR="00526D3D">
      <w:t>)</w:t>
    </w:r>
    <w:r w:rsidRPr="00526D3D" w:rsidR="00526D3D">
      <w:t xml:space="preserve"> </w:t>
    </w:r>
    <w:r w:rsidRPr="00B263D6">
      <w:t>– All Rights Reserved</w:t>
    </w:r>
  </w:p>
  <w:p w:rsidRPr="00B263D6" w:rsidR="00EB335A" w:rsidP="00954FAA" w:rsidRDefault="00934259" w14:paraId="6CE0C61D" w14:textId="6AB07D60">
    <w:pPr>
      <w:pStyle w:val="Footer"/>
      <w:tabs>
        <w:tab w:val="clear" w:pos="8640"/>
        <w:tab w:val="right" w:pos="10206"/>
      </w:tabs>
    </w:pPr>
    <w:r>
      <w:t xml:space="preserve">Document number </w:t>
    </w:r>
    <w:sdt>
      <w:sdtPr>
        <w:alias w:val="Unique ID"/>
        <w:tag w:val="DCSUniqueID"/>
        <w:id w:val="571169008"/>
        <w:lock w:val="sdtContentLocked"/>
        <w:placeholder>
          <w:docPart w:val="148FF14B0A0D4796BBE43FF18B84DB8B"/>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CSUniqueID[1]" w:storeItemID="{7B7C89D7-8F1A-46C9-977D-A723D403C4D0}"/>
        <w:text/>
      </w:sdtPr>
      <w:sdtEndPr/>
      <w:sdtContent>
        <w:r w:rsidR="00300025">
          <w:t>updated by the system</w:t>
        </w:r>
      </w:sdtContent>
    </w:sdt>
    <w:r>
      <w:t xml:space="preserve">  </w:t>
    </w:r>
    <w:r w:rsidR="006D1E79">
      <w:t>Rev.</w:t>
    </w:r>
    <w:sdt>
      <w:sdtPr>
        <w:alias w:val="Revision"/>
        <w:tag w:val="Revision"/>
        <w:id w:val="1044650707"/>
        <w:lock w:val="sdtContentLocked"/>
        <w:placeholder>
          <w:docPart w:val="A0C29E1DC4CD482F98025EFAFAFF16E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EndPr/>
      <w:sdtContent>
        <w:r w:rsidR="00353CF9">
          <w:t>1</w:t>
        </w:r>
      </w:sdtContent>
    </w:sdt>
    <w:r w:rsidRPr="00B263D6" w:rsidR="00EB335A">
      <w:t xml:space="preserve"> - Verify Latest Version in Controlled Source via Document Control System</w:t>
    </w:r>
    <w:r w:rsidRPr="00B263D6" w:rsidR="00EB335A">
      <w:tab/>
    </w:r>
    <w:r w:rsidRPr="00B263D6" w:rsidR="00EB335A">
      <w:t xml:space="preserve">Page: </w:t>
    </w:r>
    <w:r w:rsidRPr="00B263D6" w:rsidR="00EB335A">
      <w:fldChar w:fldCharType="begin"/>
    </w:r>
    <w:r w:rsidRPr="00B263D6" w:rsidR="00EB335A">
      <w:instrText xml:space="preserve"> PAGE  \* MERGEFORMAT </w:instrText>
    </w:r>
    <w:r w:rsidRPr="00B263D6" w:rsidR="00EB335A">
      <w:fldChar w:fldCharType="separate"/>
    </w:r>
    <w:r w:rsidR="006376FD">
      <w:rPr>
        <w:noProof/>
      </w:rPr>
      <w:t>3</w:t>
    </w:r>
    <w:r w:rsidRPr="00B263D6" w:rsidR="00EB335A">
      <w:fldChar w:fldCharType="end"/>
    </w:r>
    <w:r w:rsidRPr="00B263D6" w:rsidR="00EB335A">
      <w:t>/</w:t>
    </w:r>
    <w:r w:rsidR="0068140D">
      <w:rPr>
        <w:noProof/>
      </w:rPr>
      <w:fldChar w:fldCharType="begin"/>
    </w:r>
    <w:r w:rsidR="0068140D">
      <w:rPr>
        <w:noProof/>
      </w:rPr>
      <w:instrText xml:space="preserve"> NUMPAGES  \* MERGEFORMAT </w:instrText>
    </w:r>
    <w:r w:rsidR="0068140D">
      <w:rPr>
        <w:noProof/>
      </w:rPr>
      <w:fldChar w:fldCharType="separate"/>
    </w:r>
    <w:r w:rsidR="006376FD">
      <w:rPr>
        <w:noProof/>
      </w:rPr>
      <w:t>3</w:t>
    </w:r>
    <w:r w:rsidR="006814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4967" w:rsidP="001A53F0" w:rsidRDefault="00DA4967" w14:paraId="3ED5876F" w14:textId="77777777">
      <w:r>
        <w:separator/>
      </w:r>
    </w:p>
  </w:footnote>
  <w:footnote w:type="continuationSeparator" w:id="0">
    <w:p w:rsidR="00DA4967" w:rsidP="001A53F0" w:rsidRDefault="00DA4967" w14:paraId="07B15160" w14:textId="77777777">
      <w:r>
        <w:continuationSeparator/>
      </w:r>
    </w:p>
  </w:footnote>
  <w:footnote w:type="continuationNotice" w:id="1">
    <w:p w:rsidR="00DA4967" w:rsidRDefault="00DA4967" w14:paraId="5A40D09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954FAA" w:rsidR="00F20E71" w:rsidP="003839EA" w:rsidRDefault="00F20E71" w14:paraId="6CE0C616" w14:textId="77777777">
    <w:pPr>
      <w:pStyle w:val="Header"/>
      <w:tabs>
        <w:tab w:val="clear" w:pos="4320"/>
        <w:tab w:val="clear" w:pos="8640"/>
        <w:tab w:val="center" w:pos="4678"/>
      </w:tabs>
      <w:rPr>
        <w:u w:val="single"/>
      </w:rPr>
    </w:pPr>
  </w:p>
  <w:tbl>
    <w:tblPr>
      <w:tblStyle w:val="TableGrid"/>
      <w:tblW w:w="10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098"/>
      <w:gridCol w:w="5392"/>
    </w:tblGrid>
    <w:tr w:rsidRPr="00F20E71" w:rsidR="00F20E71" w:rsidTr="003839EA" w14:paraId="6CE0C619" w14:textId="77777777">
      <w:tc>
        <w:tcPr>
          <w:tcW w:w="5098" w:type="dxa"/>
          <w:vAlign w:val="center"/>
        </w:tcPr>
        <w:p w:rsidRPr="00F20E71" w:rsidR="00F20E71" w:rsidP="003839EA" w:rsidRDefault="00F20E71" w14:paraId="6CE0C617" w14:textId="77777777">
          <w:pPr>
            <w:pStyle w:val="Header"/>
            <w:tabs>
              <w:tab w:val="clear" w:pos="4320"/>
              <w:tab w:val="clear" w:pos="8640"/>
              <w:tab w:val="center" w:pos="4678"/>
              <w:tab w:val="right" w:pos="10206"/>
            </w:tabs>
            <w:ind w:left="-108"/>
          </w:pPr>
          <w:r w:rsidRPr="00F20E71">
            <w:rPr>
              <w:noProof/>
              <w:lang w:val="de-DE" w:eastAsia="de-DE"/>
            </w:rPr>
            <w:drawing>
              <wp:inline distT="0" distB="0" distL="0" distR="0" wp14:anchorId="58F9EC45" wp14:editId="5978AD90">
                <wp:extent cx="754380" cy="581660"/>
                <wp:effectExtent l="0" t="0" r="7620" b="8890"/>
                <wp:docPr id="10" name="Picture 10" descr="C:\Users\josef.niggemeier\Desktop\DN_Logo_V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ef.niggemeier\Desktop\DN_Logo_V_Lar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4380" cy="581660"/>
                        </a:xfrm>
                        <a:prstGeom prst="rect">
                          <a:avLst/>
                        </a:prstGeom>
                        <a:noFill/>
                        <a:ln>
                          <a:noFill/>
                        </a:ln>
                      </pic:spPr>
                    </pic:pic>
                  </a:graphicData>
                </a:graphic>
              </wp:inline>
            </w:drawing>
          </w:r>
        </w:p>
      </w:tc>
      <w:tc>
        <w:tcPr>
          <w:tcW w:w="5392" w:type="dxa"/>
          <w:vAlign w:val="center"/>
        </w:tcPr>
        <w:p w:rsidRPr="00F20E71" w:rsidR="00F20E71" w:rsidP="003839EA" w:rsidRDefault="00F20E71" w14:paraId="6CE0C618" w14:textId="77777777">
          <w:pPr>
            <w:pStyle w:val="Header"/>
            <w:tabs>
              <w:tab w:val="clear" w:pos="4320"/>
              <w:tab w:val="clear" w:pos="8640"/>
              <w:tab w:val="right" w:pos="10206"/>
            </w:tabs>
            <w:jc w:val="right"/>
          </w:pPr>
          <w:r w:rsidRPr="00F20E71">
            <w:rPr>
              <w:noProof/>
              <w:lang w:val="de-DE" w:eastAsia="de-DE"/>
            </w:rPr>
            <w:drawing>
              <wp:inline distT="0" distB="0" distL="0" distR="0" wp14:anchorId="6CE0C621" wp14:editId="6CE0C622">
                <wp:extent cx="1272845" cy="151093"/>
                <wp:effectExtent l="0" t="0" r="3810" b="1905"/>
                <wp:docPr id="11" name="Picture 11" descr="C:\Users\josef.niggemeier\Desktop\DieboldNixdorf-C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ef.niggemeier\Desktop\DieboldNixdorf-Com.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6201" cy="165736"/>
                        </a:xfrm>
                        <a:prstGeom prst="rect">
                          <a:avLst/>
                        </a:prstGeom>
                        <a:noFill/>
                        <a:ln>
                          <a:noFill/>
                        </a:ln>
                      </pic:spPr>
                    </pic:pic>
                  </a:graphicData>
                </a:graphic>
              </wp:inline>
            </w:drawing>
          </w:r>
        </w:p>
      </w:tc>
    </w:tr>
  </w:tbl>
  <w:p w:rsidRPr="00954FAA" w:rsidR="00EB335A" w:rsidP="00D02865" w:rsidRDefault="00EB335A" w14:paraId="6CE0C61A" w14:textId="77777777">
    <w:pPr>
      <w:pStyle w:val="Header"/>
      <w:tabs>
        <w:tab w:val="clear" w:pos="4320"/>
        <w:tab w:val="clear" w:pos="8640"/>
        <w:tab w:val="center" w:pos="4678"/>
        <w:tab w:val="right" w:pos="10206"/>
      </w:tabs>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B335A" w:rsidP="001A53F0" w:rsidRDefault="00EB335A" w14:paraId="6CE0C61E" w14:textId="77777777">
    <w:pPr>
      <w:pStyle w:val="Header"/>
    </w:pPr>
    <w:r>
      <w:rPr>
        <w:noProof/>
        <w:lang w:val="de-DE" w:eastAsia="de-DE"/>
      </w:rPr>
      <w:drawing>
        <wp:inline distT="0" distB="0" distL="0" distR="0" wp14:anchorId="6CE0C623" wp14:editId="6CE0C624">
          <wp:extent cx="1283234" cy="54843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_WordMark_300dpi.jpg"/>
                  <pic:cNvPicPr/>
                </pic:nvPicPr>
                <pic:blipFill>
                  <a:blip r:embed="rId1">
                    <a:extLst>
                      <a:ext uri="{28A0092B-C50C-407E-A947-70E740481C1C}">
                        <a14:useLocalDpi xmlns:a14="http://schemas.microsoft.com/office/drawing/2010/main" val="0"/>
                      </a:ext>
                    </a:extLst>
                  </a:blip>
                  <a:stretch>
                    <a:fillRect/>
                  </a:stretch>
                </pic:blipFill>
                <pic:spPr>
                  <a:xfrm>
                    <a:off x="0" y="0"/>
                    <a:ext cx="1289146" cy="5509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607BCC"/>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8938EB"/>
    <w:multiLevelType w:val="multilevel"/>
    <w:tmpl w:val="223A54B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0C96048"/>
    <w:multiLevelType w:val="hybridMultilevel"/>
    <w:tmpl w:val="D1F418C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11E0310"/>
    <w:multiLevelType w:val="multilevel"/>
    <w:tmpl w:val="A234368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129301C"/>
    <w:multiLevelType w:val="hybridMultilevel"/>
    <w:tmpl w:val="D7FA2AB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1914935"/>
    <w:multiLevelType w:val="multilevel"/>
    <w:tmpl w:val="68922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1B07E1F"/>
    <w:multiLevelType w:val="hybridMultilevel"/>
    <w:tmpl w:val="9A74FDC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023E208D"/>
    <w:multiLevelType w:val="multilevel"/>
    <w:tmpl w:val="FC529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4A852AB"/>
    <w:multiLevelType w:val="multilevel"/>
    <w:tmpl w:val="6D745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6092A9B"/>
    <w:multiLevelType w:val="hybridMultilevel"/>
    <w:tmpl w:val="58D41F9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06EB14B8"/>
    <w:multiLevelType w:val="multilevel"/>
    <w:tmpl w:val="1F0200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08DD2B9E"/>
    <w:multiLevelType w:val="hybridMultilevel"/>
    <w:tmpl w:val="F272C4D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0A371CFA"/>
    <w:multiLevelType w:val="hybridMultilevel"/>
    <w:tmpl w:val="ABFC78C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0A68570F"/>
    <w:multiLevelType w:val="hybridMultilevel"/>
    <w:tmpl w:val="49B2B11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0B514BF1"/>
    <w:multiLevelType w:val="multilevel"/>
    <w:tmpl w:val="F6386D22"/>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0C2808F2"/>
    <w:multiLevelType w:val="multilevel"/>
    <w:tmpl w:val="D94E0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0D5528A2"/>
    <w:multiLevelType w:val="multilevel"/>
    <w:tmpl w:val="10D62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0EA451A0"/>
    <w:multiLevelType w:val="multilevel"/>
    <w:tmpl w:val="408A4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11080461"/>
    <w:multiLevelType w:val="hybridMultilevel"/>
    <w:tmpl w:val="7CD43A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12E93465"/>
    <w:multiLevelType w:val="multilevel"/>
    <w:tmpl w:val="87E4A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12EA5D4D"/>
    <w:multiLevelType w:val="hybridMultilevel"/>
    <w:tmpl w:val="2086357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134858C6"/>
    <w:multiLevelType w:val="multilevel"/>
    <w:tmpl w:val="EECEEE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49423A"/>
    <w:multiLevelType w:val="hybridMultilevel"/>
    <w:tmpl w:val="901281F8"/>
    <w:lvl w:ilvl="0" w:tplc="B55AB822">
      <w:start w:val="6"/>
      <w:numFmt w:val="bullet"/>
      <w:lvlText w:val="-"/>
      <w:lvlJc w:val="left"/>
      <w:pPr>
        <w:ind w:left="720" w:hanging="360"/>
      </w:pPr>
      <w:rPr>
        <w:rFonts w:hint="default" w:ascii="Arial" w:hAnsi="Arial" w:cs="Arial"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15854D71"/>
    <w:multiLevelType w:val="hybridMultilevel"/>
    <w:tmpl w:val="689C873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16685500"/>
    <w:multiLevelType w:val="multilevel"/>
    <w:tmpl w:val="6D34C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6741BAA"/>
    <w:multiLevelType w:val="hybridMultilevel"/>
    <w:tmpl w:val="E62CB09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17D15524"/>
    <w:multiLevelType w:val="multilevel"/>
    <w:tmpl w:val="EEF6EB96"/>
    <w:lvl w:ilvl="0">
      <w:start w:val="1"/>
      <w:numFmt w:val="decimal"/>
      <w:lvlText w:val="%1."/>
      <w:lvlJc w:val="left"/>
      <w:pPr>
        <w:tabs>
          <w:tab w:val="num" w:pos="720"/>
        </w:tabs>
        <w:ind w:left="720" w:hanging="360"/>
      </w:pPr>
    </w:lvl>
    <w:lvl w:ilvl="1">
      <w:numFmt w:val="bullet"/>
      <w:lvlText w:val="-"/>
      <w:lvlJc w:val="left"/>
      <w:pPr>
        <w:ind w:left="1440" w:hanging="360"/>
      </w:pPr>
      <w:rPr>
        <w:rFonts w:hint="default" w:ascii="Arial" w:hAnsi="Arial" w:cs="Arial" w:eastAsiaTheme="minorHAnsi"/>
      </w:rPr>
    </w:lvl>
    <w:lvl w:ilvl="2">
      <w:start w:val="6"/>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B878F5"/>
    <w:multiLevelType w:val="hybridMultilevel"/>
    <w:tmpl w:val="53D0DF92"/>
    <w:lvl w:ilvl="0" w:tplc="04090001">
      <w:start w:val="1"/>
      <w:numFmt w:val="bullet"/>
      <w:lvlText w:val=""/>
      <w:lvlJc w:val="left"/>
      <w:pPr>
        <w:ind w:left="1077" w:hanging="360"/>
      </w:pPr>
      <w:rPr>
        <w:rFonts w:hint="default" w:ascii="Symbol" w:hAnsi="Symbol"/>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28" w15:restartNumberingAfterBreak="0">
    <w:nsid w:val="18FB1A8C"/>
    <w:multiLevelType w:val="hybridMultilevel"/>
    <w:tmpl w:val="5134A0A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1F4B2D5E"/>
    <w:multiLevelType w:val="hybridMultilevel"/>
    <w:tmpl w:val="746E05E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0" w15:restartNumberingAfterBreak="0">
    <w:nsid w:val="20C44136"/>
    <w:multiLevelType w:val="hybridMultilevel"/>
    <w:tmpl w:val="F61C212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1" w15:restartNumberingAfterBreak="0">
    <w:nsid w:val="23BF0078"/>
    <w:multiLevelType w:val="multilevel"/>
    <w:tmpl w:val="60565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46F76D2"/>
    <w:multiLevelType w:val="multilevel"/>
    <w:tmpl w:val="486CB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5B4258E"/>
    <w:multiLevelType w:val="hybridMultilevel"/>
    <w:tmpl w:val="177404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63F028F"/>
    <w:multiLevelType w:val="multilevel"/>
    <w:tmpl w:val="BBD0A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27B57B7C"/>
    <w:multiLevelType w:val="hybridMultilevel"/>
    <w:tmpl w:val="21EA84F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6" w15:restartNumberingAfterBreak="0">
    <w:nsid w:val="2AA94420"/>
    <w:multiLevelType w:val="hybridMultilevel"/>
    <w:tmpl w:val="9E3E383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7" w15:restartNumberingAfterBreak="0">
    <w:nsid w:val="2C236D11"/>
    <w:multiLevelType w:val="hybridMultilevel"/>
    <w:tmpl w:val="AD9E03C0"/>
    <w:lvl w:ilvl="0" w:tplc="44CE18D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0855D3"/>
    <w:multiLevelType w:val="hybridMultilevel"/>
    <w:tmpl w:val="71DEDEE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2EFF1E92"/>
    <w:multiLevelType w:val="multilevel"/>
    <w:tmpl w:val="E61EC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31647C4D"/>
    <w:multiLevelType w:val="hybridMultilevel"/>
    <w:tmpl w:val="D4F6835C"/>
    <w:lvl w:ilvl="0" w:tplc="4E94EA3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4294898"/>
    <w:multiLevelType w:val="multilevel"/>
    <w:tmpl w:val="7450BA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34E31A5E"/>
    <w:multiLevelType w:val="hybridMultilevel"/>
    <w:tmpl w:val="A2588A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3" w15:restartNumberingAfterBreak="0">
    <w:nsid w:val="34E73CF3"/>
    <w:multiLevelType w:val="hybridMultilevel"/>
    <w:tmpl w:val="0A4EB334"/>
    <w:lvl w:ilvl="0" w:tplc="04090001">
      <w:start w:val="1"/>
      <w:numFmt w:val="bullet"/>
      <w:lvlText w:val=""/>
      <w:lvlJc w:val="left"/>
      <w:pPr>
        <w:ind w:left="1077" w:hanging="360"/>
      </w:pPr>
      <w:rPr>
        <w:rFonts w:hint="default" w:ascii="Symbol" w:hAnsi="Symbol"/>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44" w15:restartNumberingAfterBreak="0">
    <w:nsid w:val="35750C37"/>
    <w:multiLevelType w:val="hybridMultilevel"/>
    <w:tmpl w:val="689E0D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6C96B00"/>
    <w:multiLevelType w:val="hybridMultilevel"/>
    <w:tmpl w:val="8070BAD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6" w15:restartNumberingAfterBreak="0">
    <w:nsid w:val="36D11DFB"/>
    <w:multiLevelType w:val="hybridMultilevel"/>
    <w:tmpl w:val="AA5E513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7" w15:restartNumberingAfterBreak="0">
    <w:nsid w:val="37847F67"/>
    <w:multiLevelType w:val="hybridMultilevel"/>
    <w:tmpl w:val="AEB016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8" w15:restartNumberingAfterBreak="0">
    <w:nsid w:val="378D6BA9"/>
    <w:multiLevelType w:val="multilevel"/>
    <w:tmpl w:val="211447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A382ECE"/>
    <w:multiLevelType w:val="multilevel"/>
    <w:tmpl w:val="4C0CE614"/>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B1134BE"/>
    <w:multiLevelType w:val="hybridMultilevel"/>
    <w:tmpl w:val="24EA74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1" w15:restartNumberingAfterBreak="0">
    <w:nsid w:val="3B433758"/>
    <w:multiLevelType w:val="hybridMultilevel"/>
    <w:tmpl w:val="CEB8147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2" w15:restartNumberingAfterBreak="0">
    <w:nsid w:val="3C0006C7"/>
    <w:multiLevelType w:val="multilevel"/>
    <w:tmpl w:val="43B29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3DB757CF"/>
    <w:multiLevelType w:val="multilevel"/>
    <w:tmpl w:val="C0CE2F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655E76"/>
    <w:multiLevelType w:val="hybridMultilevel"/>
    <w:tmpl w:val="3DEE518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5" w15:restartNumberingAfterBreak="0">
    <w:nsid w:val="3F88742C"/>
    <w:multiLevelType w:val="multilevel"/>
    <w:tmpl w:val="FE86F8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956E16"/>
    <w:multiLevelType w:val="hybridMultilevel"/>
    <w:tmpl w:val="465219D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7" w15:restartNumberingAfterBreak="0">
    <w:nsid w:val="411F76C8"/>
    <w:multiLevelType w:val="hybridMultilevel"/>
    <w:tmpl w:val="FF2AA8AC"/>
    <w:lvl w:ilvl="0" w:tplc="B6ECF38C">
      <w:numFmt w:val="bullet"/>
      <w:lvlText w:val="•"/>
      <w:lvlJc w:val="left"/>
      <w:pPr>
        <w:ind w:left="1077" w:hanging="360"/>
      </w:pPr>
      <w:rPr>
        <w:rFonts w:hint="default" w:ascii="Arial" w:hAnsi="Arial" w:cs="Arial" w:eastAsiaTheme="minorEastAsia"/>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58" w15:restartNumberingAfterBreak="0">
    <w:nsid w:val="42A27663"/>
    <w:multiLevelType w:val="hybridMultilevel"/>
    <w:tmpl w:val="A05EE73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9" w15:restartNumberingAfterBreak="0">
    <w:nsid w:val="43AD0F02"/>
    <w:multiLevelType w:val="hybridMultilevel"/>
    <w:tmpl w:val="FAAAD45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0" w15:restartNumberingAfterBreak="0">
    <w:nsid w:val="45D41F5B"/>
    <w:multiLevelType w:val="hybridMultilevel"/>
    <w:tmpl w:val="48AC66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1" w15:restartNumberingAfterBreak="0">
    <w:nsid w:val="48FD5988"/>
    <w:multiLevelType w:val="multilevel"/>
    <w:tmpl w:val="FFD2DA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A166F8C"/>
    <w:multiLevelType w:val="multilevel"/>
    <w:tmpl w:val="1F903B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A404C13"/>
    <w:multiLevelType w:val="hybridMultilevel"/>
    <w:tmpl w:val="50C4D57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4" w15:restartNumberingAfterBreak="0">
    <w:nsid w:val="4AE32CF7"/>
    <w:multiLevelType w:val="multilevel"/>
    <w:tmpl w:val="5D32A1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4B7336FD"/>
    <w:multiLevelType w:val="multilevel"/>
    <w:tmpl w:val="87F2C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4CC558EB"/>
    <w:multiLevelType w:val="multilevel"/>
    <w:tmpl w:val="0E0063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4DE522A9"/>
    <w:multiLevelType w:val="hybridMultilevel"/>
    <w:tmpl w:val="D46AA45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8" w15:restartNumberingAfterBreak="0">
    <w:nsid w:val="4E5852F2"/>
    <w:multiLevelType w:val="hybridMultilevel"/>
    <w:tmpl w:val="A814A53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9" w15:restartNumberingAfterBreak="0">
    <w:nsid w:val="4EF838EF"/>
    <w:multiLevelType w:val="hybridMultilevel"/>
    <w:tmpl w:val="BE02D1D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0" w15:restartNumberingAfterBreak="0">
    <w:nsid w:val="4F8B5C0C"/>
    <w:multiLevelType w:val="hybridMultilevel"/>
    <w:tmpl w:val="0868C85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1" w15:restartNumberingAfterBreak="0">
    <w:nsid w:val="50213A13"/>
    <w:multiLevelType w:val="hybridMultilevel"/>
    <w:tmpl w:val="60D0A1E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2" w15:restartNumberingAfterBreak="0">
    <w:nsid w:val="505B06DD"/>
    <w:multiLevelType w:val="multilevel"/>
    <w:tmpl w:val="08A29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08846B1"/>
    <w:multiLevelType w:val="hybridMultilevel"/>
    <w:tmpl w:val="6944EF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4" w15:restartNumberingAfterBreak="0">
    <w:nsid w:val="52EF6AC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5" w15:restartNumberingAfterBreak="0">
    <w:nsid w:val="556C56A3"/>
    <w:multiLevelType w:val="hybridMultilevel"/>
    <w:tmpl w:val="08F04C6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6" w15:restartNumberingAfterBreak="0">
    <w:nsid w:val="57023472"/>
    <w:multiLevelType w:val="hybridMultilevel"/>
    <w:tmpl w:val="678A8C8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7" w15:restartNumberingAfterBreak="0">
    <w:nsid w:val="57A46499"/>
    <w:multiLevelType w:val="multilevel"/>
    <w:tmpl w:val="F8C8C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58627A16"/>
    <w:multiLevelType w:val="multilevel"/>
    <w:tmpl w:val="D9CCF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596E16B2"/>
    <w:multiLevelType w:val="hybridMultilevel"/>
    <w:tmpl w:val="D820E53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0" w15:restartNumberingAfterBreak="0">
    <w:nsid w:val="5B296B97"/>
    <w:multiLevelType w:val="multilevel"/>
    <w:tmpl w:val="9D50A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5B5A5322"/>
    <w:multiLevelType w:val="multilevel"/>
    <w:tmpl w:val="22543184"/>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2" w15:restartNumberingAfterBreak="0">
    <w:nsid w:val="5C573238"/>
    <w:multiLevelType w:val="hybridMultilevel"/>
    <w:tmpl w:val="070CB990"/>
    <w:lvl w:ilvl="0" w:tplc="CA6E72AE">
      <w:numFmt w:val="bullet"/>
      <w:lvlText w:val="-"/>
      <w:lvlJc w:val="left"/>
      <w:pPr>
        <w:ind w:left="720" w:hanging="360"/>
      </w:pPr>
      <w:rPr>
        <w:rFonts w:hint="default" w:ascii="Arial" w:hAnsi="Arial" w:cs="Arial"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3" w15:restartNumberingAfterBreak="0">
    <w:nsid w:val="5C8D479A"/>
    <w:multiLevelType w:val="hybridMultilevel"/>
    <w:tmpl w:val="1EF865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4" w15:restartNumberingAfterBreak="0">
    <w:nsid w:val="5DEF615D"/>
    <w:multiLevelType w:val="multilevel"/>
    <w:tmpl w:val="DD20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290AA4"/>
    <w:multiLevelType w:val="hybridMultilevel"/>
    <w:tmpl w:val="D9423A1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6" w15:restartNumberingAfterBreak="0">
    <w:nsid w:val="5E413FAB"/>
    <w:multiLevelType w:val="multilevel"/>
    <w:tmpl w:val="9A08B8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62995E7A"/>
    <w:multiLevelType w:val="hybridMultilevel"/>
    <w:tmpl w:val="89F8598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8" w15:restartNumberingAfterBreak="0">
    <w:nsid w:val="62F817F1"/>
    <w:multiLevelType w:val="hybridMultilevel"/>
    <w:tmpl w:val="5BE4D6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9" w15:restartNumberingAfterBreak="0">
    <w:nsid w:val="66AA4499"/>
    <w:multiLevelType w:val="multilevel"/>
    <w:tmpl w:val="A57E4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67881CAA"/>
    <w:multiLevelType w:val="multilevel"/>
    <w:tmpl w:val="3752B912"/>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1" w15:restartNumberingAfterBreak="0">
    <w:nsid w:val="683D3935"/>
    <w:multiLevelType w:val="hybridMultilevel"/>
    <w:tmpl w:val="34A86C7E"/>
    <w:lvl w:ilvl="0" w:tplc="3DA0838E">
      <w:start w:val="1"/>
      <w:numFmt w:val="bullet"/>
      <w:pStyle w:val="ListParagraph"/>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92" w15:restartNumberingAfterBreak="0">
    <w:nsid w:val="6C536B72"/>
    <w:multiLevelType w:val="multilevel"/>
    <w:tmpl w:val="A29A70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3" w15:restartNumberingAfterBreak="0">
    <w:nsid w:val="6EDD7518"/>
    <w:multiLevelType w:val="hybridMultilevel"/>
    <w:tmpl w:val="F4481A9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4" w15:restartNumberingAfterBreak="0">
    <w:nsid w:val="6EF32AAC"/>
    <w:multiLevelType w:val="hybridMultilevel"/>
    <w:tmpl w:val="A41C626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5" w15:restartNumberingAfterBreak="0">
    <w:nsid w:val="70042705"/>
    <w:multiLevelType w:val="multilevel"/>
    <w:tmpl w:val="4C9A4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70595136"/>
    <w:multiLevelType w:val="hybridMultilevel"/>
    <w:tmpl w:val="ABD6E07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7" w15:restartNumberingAfterBreak="0">
    <w:nsid w:val="72DC2FDF"/>
    <w:multiLevelType w:val="hybridMultilevel"/>
    <w:tmpl w:val="6BE8FD5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8" w15:restartNumberingAfterBreak="0">
    <w:nsid w:val="72E47165"/>
    <w:multiLevelType w:val="hybridMultilevel"/>
    <w:tmpl w:val="16C844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9" w15:restartNumberingAfterBreak="0">
    <w:nsid w:val="72F16855"/>
    <w:multiLevelType w:val="hybridMultilevel"/>
    <w:tmpl w:val="B8B0D0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0" w15:restartNumberingAfterBreak="0">
    <w:nsid w:val="7478703B"/>
    <w:multiLevelType w:val="multilevel"/>
    <w:tmpl w:val="8B1E9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226BB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2" w15:restartNumberingAfterBreak="0">
    <w:nsid w:val="759946E1"/>
    <w:multiLevelType w:val="multilevel"/>
    <w:tmpl w:val="E68882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BE41D0D"/>
    <w:multiLevelType w:val="hybridMultilevel"/>
    <w:tmpl w:val="3F46DFA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4" w15:restartNumberingAfterBreak="0">
    <w:nsid w:val="7C0761C4"/>
    <w:multiLevelType w:val="multilevel"/>
    <w:tmpl w:val="2AB493CA"/>
    <w:lvl w:ilvl="0">
      <w:start w:val="1"/>
      <w:numFmt w:val="decimal"/>
      <w:pStyle w:val="Heading1"/>
      <w:lvlText w:val="%1"/>
      <w:lvlJc w:val="left"/>
      <w:pPr>
        <w:ind w:left="432" w:hanging="432"/>
      </w:pPr>
    </w:lvl>
    <w:lvl w:ilvl="1">
      <w:start w:val="1"/>
      <w:numFmt w:val="decimal"/>
      <w:pStyle w:val="Heading2"/>
      <w:lvlText w:val="%1.%2"/>
      <w:lvlJc w:val="left"/>
      <w:pPr>
        <w:ind w:left="71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5" w15:restartNumberingAfterBreak="0">
    <w:nsid w:val="7D7F36F7"/>
    <w:multiLevelType w:val="hybridMultilevel"/>
    <w:tmpl w:val="B5F877D8"/>
    <w:lvl w:ilvl="0" w:tplc="1DA8FCCA">
      <w:start w:val="1"/>
      <w:numFmt w:val="bullet"/>
      <w:lvlText w:val="•"/>
      <w:lvlJc w:val="left"/>
      <w:pPr>
        <w:tabs>
          <w:tab w:val="num" w:pos="720"/>
        </w:tabs>
        <w:ind w:left="720" w:hanging="360"/>
      </w:pPr>
      <w:rPr>
        <w:rFonts w:hint="default" w:ascii="Times New Roman" w:hAnsi="Times New Roman"/>
      </w:rPr>
    </w:lvl>
    <w:lvl w:ilvl="1" w:tplc="7408B15E" w:tentative="1">
      <w:start w:val="1"/>
      <w:numFmt w:val="bullet"/>
      <w:lvlText w:val="•"/>
      <w:lvlJc w:val="left"/>
      <w:pPr>
        <w:tabs>
          <w:tab w:val="num" w:pos="1440"/>
        </w:tabs>
        <w:ind w:left="1440" w:hanging="360"/>
      </w:pPr>
      <w:rPr>
        <w:rFonts w:hint="default" w:ascii="Times New Roman" w:hAnsi="Times New Roman"/>
      </w:rPr>
    </w:lvl>
    <w:lvl w:ilvl="2" w:tplc="EB0A9A44" w:tentative="1">
      <w:start w:val="1"/>
      <w:numFmt w:val="bullet"/>
      <w:lvlText w:val="•"/>
      <w:lvlJc w:val="left"/>
      <w:pPr>
        <w:tabs>
          <w:tab w:val="num" w:pos="2160"/>
        </w:tabs>
        <w:ind w:left="2160" w:hanging="360"/>
      </w:pPr>
      <w:rPr>
        <w:rFonts w:hint="default" w:ascii="Times New Roman" w:hAnsi="Times New Roman"/>
      </w:rPr>
    </w:lvl>
    <w:lvl w:ilvl="3" w:tplc="CEDC89EC" w:tentative="1">
      <w:start w:val="1"/>
      <w:numFmt w:val="bullet"/>
      <w:lvlText w:val="•"/>
      <w:lvlJc w:val="left"/>
      <w:pPr>
        <w:tabs>
          <w:tab w:val="num" w:pos="2880"/>
        </w:tabs>
        <w:ind w:left="2880" w:hanging="360"/>
      </w:pPr>
      <w:rPr>
        <w:rFonts w:hint="default" w:ascii="Times New Roman" w:hAnsi="Times New Roman"/>
      </w:rPr>
    </w:lvl>
    <w:lvl w:ilvl="4" w:tplc="AC1A0D00" w:tentative="1">
      <w:start w:val="1"/>
      <w:numFmt w:val="bullet"/>
      <w:lvlText w:val="•"/>
      <w:lvlJc w:val="left"/>
      <w:pPr>
        <w:tabs>
          <w:tab w:val="num" w:pos="3600"/>
        </w:tabs>
        <w:ind w:left="3600" w:hanging="360"/>
      </w:pPr>
      <w:rPr>
        <w:rFonts w:hint="default" w:ascii="Times New Roman" w:hAnsi="Times New Roman"/>
      </w:rPr>
    </w:lvl>
    <w:lvl w:ilvl="5" w:tplc="F3E655CC" w:tentative="1">
      <w:start w:val="1"/>
      <w:numFmt w:val="bullet"/>
      <w:lvlText w:val="•"/>
      <w:lvlJc w:val="left"/>
      <w:pPr>
        <w:tabs>
          <w:tab w:val="num" w:pos="4320"/>
        </w:tabs>
        <w:ind w:left="4320" w:hanging="360"/>
      </w:pPr>
      <w:rPr>
        <w:rFonts w:hint="default" w:ascii="Times New Roman" w:hAnsi="Times New Roman"/>
      </w:rPr>
    </w:lvl>
    <w:lvl w:ilvl="6" w:tplc="02B2D270" w:tentative="1">
      <w:start w:val="1"/>
      <w:numFmt w:val="bullet"/>
      <w:lvlText w:val="•"/>
      <w:lvlJc w:val="left"/>
      <w:pPr>
        <w:tabs>
          <w:tab w:val="num" w:pos="5040"/>
        </w:tabs>
        <w:ind w:left="5040" w:hanging="360"/>
      </w:pPr>
      <w:rPr>
        <w:rFonts w:hint="default" w:ascii="Times New Roman" w:hAnsi="Times New Roman"/>
      </w:rPr>
    </w:lvl>
    <w:lvl w:ilvl="7" w:tplc="8A6261CC" w:tentative="1">
      <w:start w:val="1"/>
      <w:numFmt w:val="bullet"/>
      <w:lvlText w:val="•"/>
      <w:lvlJc w:val="left"/>
      <w:pPr>
        <w:tabs>
          <w:tab w:val="num" w:pos="5760"/>
        </w:tabs>
        <w:ind w:left="5760" w:hanging="360"/>
      </w:pPr>
      <w:rPr>
        <w:rFonts w:hint="default" w:ascii="Times New Roman" w:hAnsi="Times New Roman"/>
      </w:rPr>
    </w:lvl>
    <w:lvl w:ilvl="8" w:tplc="4C1C57E2" w:tentative="1">
      <w:start w:val="1"/>
      <w:numFmt w:val="bullet"/>
      <w:lvlText w:val="•"/>
      <w:lvlJc w:val="left"/>
      <w:pPr>
        <w:tabs>
          <w:tab w:val="num" w:pos="6480"/>
        </w:tabs>
        <w:ind w:left="6480" w:hanging="360"/>
      </w:pPr>
      <w:rPr>
        <w:rFonts w:hint="default" w:ascii="Times New Roman" w:hAnsi="Times New Roman"/>
      </w:rPr>
    </w:lvl>
  </w:abstractNum>
  <w:abstractNum w:abstractNumId="106" w15:restartNumberingAfterBreak="0">
    <w:nsid w:val="7DB31632"/>
    <w:multiLevelType w:val="multilevel"/>
    <w:tmpl w:val="7C04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F56411"/>
    <w:multiLevelType w:val="hybridMultilevel"/>
    <w:tmpl w:val="6CB253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733037083">
    <w:abstractNumId w:val="91"/>
  </w:num>
  <w:num w:numId="2" w16cid:durableId="1667783972">
    <w:abstractNumId w:val="37"/>
  </w:num>
  <w:num w:numId="3" w16cid:durableId="44523799">
    <w:abstractNumId w:val="74"/>
  </w:num>
  <w:num w:numId="4" w16cid:durableId="1056440904">
    <w:abstractNumId w:val="27"/>
  </w:num>
  <w:num w:numId="5" w16cid:durableId="23286725">
    <w:abstractNumId w:val="43"/>
  </w:num>
  <w:num w:numId="6" w16cid:durableId="444615862">
    <w:abstractNumId w:val="57"/>
  </w:num>
  <w:num w:numId="7" w16cid:durableId="1308975407">
    <w:abstractNumId w:val="91"/>
  </w:num>
  <w:num w:numId="8" w16cid:durableId="628242741">
    <w:abstractNumId w:val="104"/>
  </w:num>
  <w:num w:numId="9" w16cid:durableId="2135364021">
    <w:abstractNumId w:val="105"/>
  </w:num>
  <w:num w:numId="10" w16cid:durableId="1798988678">
    <w:abstractNumId w:val="29"/>
  </w:num>
  <w:num w:numId="11" w16cid:durableId="859392878">
    <w:abstractNumId w:val="104"/>
  </w:num>
  <w:num w:numId="12" w16cid:durableId="1810516733">
    <w:abstractNumId w:val="104"/>
  </w:num>
  <w:num w:numId="13" w16cid:durableId="1229148368">
    <w:abstractNumId w:val="104"/>
  </w:num>
  <w:num w:numId="14" w16cid:durableId="232279966">
    <w:abstractNumId w:val="104"/>
  </w:num>
  <w:num w:numId="15" w16cid:durableId="2145542802">
    <w:abstractNumId w:val="104"/>
  </w:num>
  <w:num w:numId="16" w16cid:durableId="370425933">
    <w:abstractNumId w:val="104"/>
  </w:num>
  <w:num w:numId="17" w16cid:durableId="1721006379">
    <w:abstractNumId w:val="104"/>
  </w:num>
  <w:num w:numId="18" w16cid:durableId="2113474391">
    <w:abstractNumId w:val="104"/>
  </w:num>
  <w:num w:numId="19" w16cid:durableId="458888214">
    <w:abstractNumId w:val="104"/>
  </w:num>
  <w:num w:numId="20" w16cid:durableId="2000691602">
    <w:abstractNumId w:val="104"/>
  </w:num>
  <w:num w:numId="21" w16cid:durableId="1357542369">
    <w:abstractNumId w:val="104"/>
  </w:num>
  <w:num w:numId="22" w16cid:durableId="102035121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1266107">
    <w:abstractNumId w:val="104"/>
  </w:num>
  <w:num w:numId="24" w16cid:durableId="1530296875">
    <w:abstractNumId w:val="104"/>
  </w:num>
  <w:num w:numId="25" w16cid:durableId="2103914805">
    <w:abstractNumId w:val="104"/>
  </w:num>
  <w:num w:numId="26" w16cid:durableId="530192929">
    <w:abstractNumId w:val="104"/>
  </w:num>
  <w:num w:numId="27" w16cid:durableId="1499496427">
    <w:abstractNumId w:val="104"/>
  </w:num>
  <w:num w:numId="28" w16cid:durableId="141508249">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6104181">
    <w:abstractNumId w:val="104"/>
  </w:num>
  <w:num w:numId="30" w16cid:durableId="617761081">
    <w:abstractNumId w:val="104"/>
  </w:num>
  <w:num w:numId="31" w16cid:durableId="11732757">
    <w:abstractNumId w:val="64"/>
  </w:num>
  <w:num w:numId="32" w16cid:durableId="888998782">
    <w:abstractNumId w:val="78"/>
  </w:num>
  <w:num w:numId="33" w16cid:durableId="1957253379">
    <w:abstractNumId w:val="7"/>
  </w:num>
  <w:num w:numId="34" w16cid:durableId="193815043">
    <w:abstractNumId w:val="77"/>
  </w:num>
  <w:num w:numId="35" w16cid:durableId="648746368">
    <w:abstractNumId w:val="80"/>
  </w:num>
  <w:num w:numId="36" w16cid:durableId="848179577">
    <w:abstractNumId w:val="5"/>
  </w:num>
  <w:num w:numId="37" w16cid:durableId="767114688">
    <w:abstractNumId w:val="41"/>
  </w:num>
  <w:num w:numId="38" w16cid:durableId="36514897">
    <w:abstractNumId w:val="52"/>
  </w:num>
  <w:num w:numId="39" w16cid:durableId="1635869380">
    <w:abstractNumId w:val="0"/>
  </w:num>
  <w:num w:numId="40" w16cid:durableId="169757883">
    <w:abstractNumId w:val="83"/>
  </w:num>
  <w:num w:numId="41" w16cid:durableId="239028779">
    <w:abstractNumId w:val="36"/>
  </w:num>
  <w:num w:numId="42" w16cid:durableId="423889781">
    <w:abstractNumId w:val="46"/>
  </w:num>
  <w:num w:numId="43" w16cid:durableId="859780444">
    <w:abstractNumId w:val="50"/>
  </w:num>
  <w:num w:numId="44" w16cid:durableId="1774285225">
    <w:abstractNumId w:val="42"/>
  </w:num>
  <w:num w:numId="45" w16cid:durableId="261303424">
    <w:abstractNumId w:val="97"/>
  </w:num>
  <w:num w:numId="46" w16cid:durableId="1013335370">
    <w:abstractNumId w:val="96"/>
  </w:num>
  <w:num w:numId="47" w16cid:durableId="719399506">
    <w:abstractNumId w:val="59"/>
  </w:num>
  <w:num w:numId="48" w16cid:durableId="1771579723">
    <w:abstractNumId w:val="68"/>
  </w:num>
  <w:num w:numId="49" w16cid:durableId="500587779">
    <w:abstractNumId w:val="2"/>
  </w:num>
  <w:num w:numId="50" w16cid:durableId="1225336891">
    <w:abstractNumId w:val="18"/>
  </w:num>
  <w:num w:numId="51" w16cid:durableId="2098868813">
    <w:abstractNumId w:val="85"/>
  </w:num>
  <w:num w:numId="52" w16cid:durableId="1131484384">
    <w:abstractNumId w:val="6"/>
  </w:num>
  <w:num w:numId="53" w16cid:durableId="368456311">
    <w:abstractNumId w:val="56"/>
  </w:num>
  <w:num w:numId="54" w16cid:durableId="164328220">
    <w:abstractNumId w:val="67"/>
  </w:num>
  <w:num w:numId="55" w16cid:durableId="1749425613">
    <w:abstractNumId w:val="94"/>
  </w:num>
  <w:num w:numId="56" w16cid:durableId="36585065">
    <w:abstractNumId w:val="9"/>
  </w:num>
  <w:num w:numId="57" w16cid:durableId="37166100">
    <w:abstractNumId w:val="87"/>
  </w:num>
  <w:num w:numId="58" w16cid:durableId="1924946787">
    <w:abstractNumId w:val="51"/>
  </w:num>
  <w:num w:numId="59" w16cid:durableId="2121802983">
    <w:abstractNumId w:val="99"/>
  </w:num>
  <w:num w:numId="60" w16cid:durableId="1304654388">
    <w:abstractNumId w:val="98"/>
  </w:num>
  <w:num w:numId="61" w16cid:durableId="267274953">
    <w:abstractNumId w:val="63"/>
  </w:num>
  <w:num w:numId="62" w16cid:durableId="31736343">
    <w:abstractNumId w:val="47"/>
  </w:num>
  <w:num w:numId="63" w16cid:durableId="407767841">
    <w:abstractNumId w:val="25"/>
  </w:num>
  <w:num w:numId="64" w16cid:durableId="1553153092">
    <w:abstractNumId w:val="45"/>
  </w:num>
  <w:num w:numId="65" w16cid:durableId="848833216">
    <w:abstractNumId w:val="71"/>
  </w:num>
  <w:num w:numId="66" w16cid:durableId="1110976706">
    <w:abstractNumId w:val="70"/>
  </w:num>
  <w:num w:numId="67" w16cid:durableId="759907270">
    <w:abstractNumId w:val="54"/>
  </w:num>
  <w:num w:numId="68" w16cid:durableId="1579168815">
    <w:abstractNumId w:val="35"/>
  </w:num>
  <w:num w:numId="69" w16cid:durableId="465316025">
    <w:abstractNumId w:val="93"/>
  </w:num>
  <w:num w:numId="70" w16cid:durableId="81287122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8074268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0799005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46821053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5563111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46508170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0043414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80717048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37812252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82073237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586374080">
    <w:abstractNumId w:val="104"/>
  </w:num>
  <w:num w:numId="81" w16cid:durableId="1120412490">
    <w:abstractNumId w:val="104"/>
  </w:num>
  <w:num w:numId="82" w16cid:durableId="347559177">
    <w:abstractNumId w:val="104"/>
  </w:num>
  <w:num w:numId="83" w16cid:durableId="2017032740">
    <w:abstractNumId w:val="104"/>
  </w:num>
  <w:num w:numId="84" w16cid:durableId="1015502574">
    <w:abstractNumId w:val="104"/>
  </w:num>
  <w:num w:numId="85" w16cid:durableId="1657610550">
    <w:abstractNumId w:val="104"/>
  </w:num>
  <w:num w:numId="86" w16cid:durableId="656035673">
    <w:abstractNumId w:val="104"/>
  </w:num>
  <w:num w:numId="87" w16cid:durableId="1028526555">
    <w:abstractNumId w:val="104"/>
  </w:num>
  <w:num w:numId="88" w16cid:durableId="1117599753">
    <w:abstractNumId w:val="104"/>
  </w:num>
  <w:num w:numId="89" w16cid:durableId="594170132">
    <w:abstractNumId w:val="104"/>
  </w:num>
  <w:num w:numId="90" w16cid:durableId="2114327259">
    <w:abstractNumId w:val="104"/>
  </w:num>
  <w:num w:numId="91" w16cid:durableId="821044035">
    <w:abstractNumId w:val="104"/>
  </w:num>
  <w:num w:numId="92" w16cid:durableId="998073522">
    <w:abstractNumId w:val="104"/>
  </w:num>
  <w:num w:numId="93" w16cid:durableId="1738361846">
    <w:abstractNumId w:val="104"/>
  </w:num>
  <w:num w:numId="94" w16cid:durableId="1794596764">
    <w:abstractNumId w:val="104"/>
  </w:num>
  <w:num w:numId="95" w16cid:durableId="731731632">
    <w:abstractNumId w:val="104"/>
  </w:num>
  <w:num w:numId="96" w16cid:durableId="978730483">
    <w:abstractNumId w:val="104"/>
  </w:num>
  <w:num w:numId="97" w16cid:durableId="859784902">
    <w:abstractNumId w:val="104"/>
  </w:num>
  <w:num w:numId="98" w16cid:durableId="1006204751">
    <w:abstractNumId w:val="104"/>
  </w:num>
  <w:num w:numId="99" w16cid:durableId="1374891683">
    <w:abstractNumId w:val="104"/>
  </w:num>
  <w:num w:numId="100" w16cid:durableId="344944566">
    <w:abstractNumId w:val="104"/>
  </w:num>
  <w:num w:numId="101" w16cid:durableId="1149981384">
    <w:abstractNumId w:val="104"/>
  </w:num>
  <w:num w:numId="102" w16cid:durableId="111749194">
    <w:abstractNumId w:val="104"/>
  </w:num>
  <w:num w:numId="103" w16cid:durableId="533540056">
    <w:abstractNumId w:val="104"/>
  </w:num>
  <w:num w:numId="104" w16cid:durableId="1353871570">
    <w:abstractNumId w:val="104"/>
  </w:num>
  <w:num w:numId="105" w16cid:durableId="824054434">
    <w:abstractNumId w:val="104"/>
  </w:num>
  <w:num w:numId="106" w16cid:durableId="109786482">
    <w:abstractNumId w:val="104"/>
  </w:num>
  <w:num w:numId="107" w16cid:durableId="1229533522">
    <w:abstractNumId w:val="104"/>
  </w:num>
  <w:num w:numId="108" w16cid:durableId="598215973">
    <w:abstractNumId w:val="104"/>
  </w:num>
  <w:num w:numId="109" w16cid:durableId="878978050">
    <w:abstractNumId w:val="104"/>
  </w:num>
  <w:num w:numId="110" w16cid:durableId="1141463169">
    <w:abstractNumId w:val="104"/>
  </w:num>
  <w:num w:numId="111" w16cid:durableId="414211599">
    <w:abstractNumId w:val="104"/>
  </w:num>
  <w:num w:numId="112" w16cid:durableId="197164809">
    <w:abstractNumId w:val="104"/>
  </w:num>
  <w:num w:numId="113" w16cid:durableId="528756623">
    <w:abstractNumId w:val="104"/>
  </w:num>
  <w:num w:numId="114" w16cid:durableId="1095858214">
    <w:abstractNumId w:val="17"/>
  </w:num>
  <w:num w:numId="115" w16cid:durableId="426846384">
    <w:abstractNumId w:val="39"/>
  </w:num>
  <w:num w:numId="116" w16cid:durableId="526138604">
    <w:abstractNumId w:val="34"/>
  </w:num>
  <w:num w:numId="117" w16cid:durableId="1783064441">
    <w:abstractNumId w:val="81"/>
  </w:num>
  <w:num w:numId="118" w16cid:durableId="94442869">
    <w:abstractNumId w:val="90"/>
  </w:num>
  <w:num w:numId="119" w16cid:durableId="2082360693">
    <w:abstractNumId w:val="89"/>
  </w:num>
  <w:num w:numId="120" w16cid:durableId="564073342">
    <w:abstractNumId w:val="14"/>
  </w:num>
  <w:num w:numId="121" w16cid:durableId="615409423">
    <w:abstractNumId w:val="92"/>
  </w:num>
  <w:num w:numId="122" w16cid:durableId="1086029252">
    <w:abstractNumId w:val="104"/>
  </w:num>
  <w:num w:numId="123" w16cid:durableId="1334189118">
    <w:abstractNumId w:val="104"/>
  </w:num>
  <w:num w:numId="124" w16cid:durableId="2145466528">
    <w:abstractNumId w:val="104"/>
  </w:num>
  <w:num w:numId="125" w16cid:durableId="1598636759">
    <w:abstractNumId w:val="104"/>
  </w:num>
  <w:num w:numId="126" w16cid:durableId="1818447368">
    <w:abstractNumId w:val="95"/>
  </w:num>
  <w:num w:numId="127" w16cid:durableId="1208420381">
    <w:abstractNumId w:val="72"/>
  </w:num>
  <w:num w:numId="128" w16cid:durableId="825589622">
    <w:abstractNumId w:val="49"/>
  </w:num>
  <w:num w:numId="129" w16cid:durableId="418797560">
    <w:abstractNumId w:val="28"/>
  </w:num>
  <w:num w:numId="130" w16cid:durableId="102652419">
    <w:abstractNumId w:val="103"/>
  </w:num>
  <w:num w:numId="131" w16cid:durableId="1416972369">
    <w:abstractNumId w:val="11"/>
  </w:num>
  <w:num w:numId="132" w16cid:durableId="404843185">
    <w:abstractNumId w:val="76"/>
  </w:num>
  <w:num w:numId="133" w16cid:durableId="124934962">
    <w:abstractNumId w:val="82"/>
  </w:num>
  <w:num w:numId="134" w16cid:durableId="1119378291">
    <w:abstractNumId w:val="33"/>
  </w:num>
  <w:num w:numId="135" w16cid:durableId="1071928834">
    <w:abstractNumId w:val="10"/>
  </w:num>
  <w:num w:numId="136" w16cid:durableId="1369643853">
    <w:abstractNumId w:val="66"/>
  </w:num>
  <w:num w:numId="137" w16cid:durableId="1282566037">
    <w:abstractNumId w:val="19"/>
  </w:num>
  <w:num w:numId="138" w16cid:durableId="1449279845">
    <w:abstractNumId w:val="15"/>
  </w:num>
  <w:num w:numId="139" w16cid:durableId="596712282">
    <w:abstractNumId w:val="8"/>
  </w:num>
  <w:num w:numId="140" w16cid:durableId="671956685">
    <w:abstractNumId w:val="1"/>
  </w:num>
  <w:num w:numId="141" w16cid:durableId="1155487388">
    <w:abstractNumId w:val="16"/>
  </w:num>
  <w:num w:numId="142" w16cid:durableId="141846489">
    <w:abstractNumId w:val="84"/>
  </w:num>
  <w:num w:numId="143" w16cid:durableId="263347565">
    <w:abstractNumId w:val="53"/>
  </w:num>
  <w:num w:numId="144" w16cid:durableId="1504200503">
    <w:abstractNumId w:val="100"/>
  </w:num>
  <w:num w:numId="145" w16cid:durableId="484199592">
    <w:abstractNumId w:val="55"/>
  </w:num>
  <w:num w:numId="146" w16cid:durableId="1710760194">
    <w:abstractNumId w:val="21"/>
  </w:num>
  <w:num w:numId="147" w16cid:durableId="1641573039">
    <w:abstractNumId w:val="107"/>
  </w:num>
  <w:num w:numId="148" w16cid:durableId="1474710080">
    <w:abstractNumId w:val="3"/>
  </w:num>
  <w:num w:numId="149" w16cid:durableId="688868920">
    <w:abstractNumId w:val="48"/>
  </w:num>
  <w:num w:numId="150" w16cid:durableId="1457329841">
    <w:abstractNumId w:val="32"/>
  </w:num>
  <w:num w:numId="151" w16cid:durableId="418915669">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936913479">
    <w:abstractNumId w:val="26"/>
  </w:num>
  <w:num w:numId="153" w16cid:durableId="2057578807">
    <w:abstractNumId w:val="24"/>
  </w:num>
  <w:num w:numId="154" w16cid:durableId="364722911">
    <w:abstractNumId w:val="104"/>
  </w:num>
  <w:num w:numId="155" w16cid:durableId="78134496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97938816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422143285">
    <w:abstractNumId w:val="104"/>
  </w:num>
  <w:num w:numId="158" w16cid:durableId="631254204">
    <w:abstractNumId w:val="104"/>
  </w:num>
  <w:num w:numId="159" w16cid:durableId="1922105931">
    <w:abstractNumId w:val="65"/>
  </w:num>
  <w:num w:numId="160" w16cid:durableId="317805830">
    <w:abstractNumId w:val="31"/>
  </w:num>
  <w:num w:numId="161" w16cid:durableId="1016688679">
    <w:abstractNumId w:val="106"/>
  </w:num>
  <w:num w:numId="162" w16cid:durableId="88355177">
    <w:abstractNumId w:val="86"/>
  </w:num>
  <w:num w:numId="163" w16cid:durableId="446893762">
    <w:abstractNumId w:val="69"/>
  </w:num>
  <w:num w:numId="164" w16cid:durableId="1763574502">
    <w:abstractNumId w:val="79"/>
  </w:num>
  <w:num w:numId="165" w16cid:durableId="1844666032">
    <w:abstractNumId w:val="60"/>
  </w:num>
  <w:num w:numId="166" w16cid:durableId="1512721830">
    <w:abstractNumId w:val="38"/>
  </w:num>
  <w:num w:numId="167" w16cid:durableId="524295444">
    <w:abstractNumId w:val="73"/>
  </w:num>
  <w:num w:numId="168" w16cid:durableId="1182670904">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170832572">
    <w:abstractNumId w:val="104"/>
  </w:num>
  <w:num w:numId="170" w16cid:durableId="2059935815">
    <w:abstractNumId w:val="102"/>
  </w:num>
  <w:num w:numId="171" w16cid:durableId="1396319882">
    <w:abstractNumId w:val="44"/>
  </w:num>
  <w:num w:numId="172" w16cid:durableId="166333514">
    <w:abstractNumId w:val="62"/>
  </w:num>
  <w:num w:numId="173" w16cid:durableId="1044251996">
    <w:abstractNumId w:val="75"/>
  </w:num>
  <w:num w:numId="174" w16cid:durableId="1229148414">
    <w:abstractNumId w:val="61"/>
  </w:num>
  <w:num w:numId="175" w16cid:durableId="726270775">
    <w:abstractNumId w:val="23"/>
  </w:num>
  <w:num w:numId="176" w16cid:durableId="654604853">
    <w:abstractNumId w:val="20"/>
  </w:num>
  <w:num w:numId="177" w16cid:durableId="498546079">
    <w:abstractNumId w:val="58"/>
  </w:num>
  <w:num w:numId="178" w16cid:durableId="1067922448">
    <w:abstractNumId w:val="101"/>
  </w:num>
  <w:num w:numId="179" w16cid:durableId="1536188478">
    <w:abstractNumId w:val="4"/>
  </w:num>
  <w:num w:numId="180" w16cid:durableId="679628156">
    <w:abstractNumId w:val="88"/>
  </w:num>
  <w:num w:numId="181" w16cid:durableId="1880320190">
    <w:abstractNumId w:val="12"/>
  </w:num>
  <w:num w:numId="182" w16cid:durableId="153885110">
    <w:abstractNumId w:val="30"/>
  </w:num>
  <w:num w:numId="183" w16cid:durableId="758018599">
    <w:abstractNumId w:val="13"/>
  </w:num>
  <w:num w:numId="184" w16cid:durableId="873351938">
    <w:abstractNumId w:val="22"/>
  </w:num>
  <w:num w:numId="185" w16cid:durableId="1666863159">
    <w:abstractNumId w:val="40"/>
  </w:num>
  <w:numIdMacAtCleanup w:val="3"/>
</w:numbering>
</file>

<file path=word/people.xml><?xml version="1.0" encoding="utf-8"?>
<w15:people xmlns:mc="http://schemas.openxmlformats.org/markup-compatibility/2006" xmlns:w15="http://schemas.microsoft.com/office/word/2012/wordml" mc:Ignorable="w15">
  <w15:person w15:author="Baruri, Naga Krishna Sai">
    <w15:presenceInfo w15:providerId="AD" w15:userId="S::Naga.Baruri@dieboldnixdorf.com::2ee578eb-833a-42d8-ba34-aede1abddb1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hideSpellingErrors/>
  <w:hideGrammaticalErrors/>
  <w:proofState w:spelling="clean" w:grammar="dirty"/>
  <w:attachedTemplate r:id="rId1"/>
  <w:trackRevisions w:val="false"/>
  <w:defaultTabStop w:val="720"/>
  <w:hyphenationZone w:val="425"/>
  <w:defaultTableStyle w:val="LightList-Accent1"/>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C51"/>
    <w:rsid w:val="00001262"/>
    <w:rsid w:val="00005B65"/>
    <w:rsid w:val="00011AF6"/>
    <w:rsid w:val="00012CD3"/>
    <w:rsid w:val="0001691D"/>
    <w:rsid w:val="00022657"/>
    <w:rsid w:val="0002465A"/>
    <w:rsid w:val="00027102"/>
    <w:rsid w:val="000271C1"/>
    <w:rsid w:val="00030CF4"/>
    <w:rsid w:val="00032834"/>
    <w:rsid w:val="0003571F"/>
    <w:rsid w:val="0003787D"/>
    <w:rsid w:val="00047E0D"/>
    <w:rsid w:val="0005080A"/>
    <w:rsid w:val="00050B7C"/>
    <w:rsid w:val="000535DA"/>
    <w:rsid w:val="00056D63"/>
    <w:rsid w:val="000648F6"/>
    <w:rsid w:val="00081A35"/>
    <w:rsid w:val="00085931"/>
    <w:rsid w:val="00087446"/>
    <w:rsid w:val="00087DEA"/>
    <w:rsid w:val="000912A3"/>
    <w:rsid w:val="000923D4"/>
    <w:rsid w:val="0009688E"/>
    <w:rsid w:val="000A5237"/>
    <w:rsid w:val="000A67B1"/>
    <w:rsid w:val="000C1123"/>
    <w:rsid w:val="000C26F4"/>
    <w:rsid w:val="000C2A34"/>
    <w:rsid w:val="000C3118"/>
    <w:rsid w:val="000C67A8"/>
    <w:rsid w:val="000D56C5"/>
    <w:rsid w:val="000D728D"/>
    <w:rsid w:val="000D7C96"/>
    <w:rsid w:val="000E2E8F"/>
    <w:rsid w:val="000E6140"/>
    <w:rsid w:val="000E6591"/>
    <w:rsid w:val="000F04AC"/>
    <w:rsid w:val="000F29B7"/>
    <w:rsid w:val="000F4914"/>
    <w:rsid w:val="00111C83"/>
    <w:rsid w:val="0012036F"/>
    <w:rsid w:val="00120945"/>
    <w:rsid w:val="00121A57"/>
    <w:rsid w:val="00121B1D"/>
    <w:rsid w:val="00125C38"/>
    <w:rsid w:val="001313E9"/>
    <w:rsid w:val="00134DAC"/>
    <w:rsid w:val="001360FE"/>
    <w:rsid w:val="00137D99"/>
    <w:rsid w:val="00144DF2"/>
    <w:rsid w:val="00162628"/>
    <w:rsid w:val="00165623"/>
    <w:rsid w:val="00181DAC"/>
    <w:rsid w:val="00182954"/>
    <w:rsid w:val="00183E06"/>
    <w:rsid w:val="00187B75"/>
    <w:rsid w:val="00191C5E"/>
    <w:rsid w:val="00192BB5"/>
    <w:rsid w:val="001A53F0"/>
    <w:rsid w:val="001A7C42"/>
    <w:rsid w:val="001B19BF"/>
    <w:rsid w:val="001C06D0"/>
    <w:rsid w:val="001D71D6"/>
    <w:rsid w:val="001E20B4"/>
    <w:rsid w:val="001E31BD"/>
    <w:rsid w:val="001E4456"/>
    <w:rsid w:val="001F2A02"/>
    <w:rsid w:val="001F448B"/>
    <w:rsid w:val="001F5BC3"/>
    <w:rsid w:val="001F6D1A"/>
    <w:rsid w:val="001F6E1C"/>
    <w:rsid w:val="002065ED"/>
    <w:rsid w:val="00210FCA"/>
    <w:rsid w:val="00214699"/>
    <w:rsid w:val="002174B9"/>
    <w:rsid w:val="00223616"/>
    <w:rsid w:val="00227AED"/>
    <w:rsid w:val="0023022B"/>
    <w:rsid w:val="00233D2A"/>
    <w:rsid w:val="00235048"/>
    <w:rsid w:val="0025094C"/>
    <w:rsid w:val="00254124"/>
    <w:rsid w:val="00261E3F"/>
    <w:rsid w:val="00262487"/>
    <w:rsid w:val="00262FCB"/>
    <w:rsid w:val="00267CCB"/>
    <w:rsid w:val="00276377"/>
    <w:rsid w:val="00281467"/>
    <w:rsid w:val="00281AB3"/>
    <w:rsid w:val="00283375"/>
    <w:rsid w:val="00283D89"/>
    <w:rsid w:val="00285D4A"/>
    <w:rsid w:val="00286B48"/>
    <w:rsid w:val="00290D48"/>
    <w:rsid w:val="002A6F3B"/>
    <w:rsid w:val="002B18B5"/>
    <w:rsid w:val="002B2F69"/>
    <w:rsid w:val="002C2558"/>
    <w:rsid w:val="002C2714"/>
    <w:rsid w:val="002C464B"/>
    <w:rsid w:val="002C57A2"/>
    <w:rsid w:val="002D2772"/>
    <w:rsid w:val="002D488E"/>
    <w:rsid w:val="002E1647"/>
    <w:rsid w:val="002E50D1"/>
    <w:rsid w:val="002F11AB"/>
    <w:rsid w:val="002F1768"/>
    <w:rsid w:val="002F3230"/>
    <w:rsid w:val="00300025"/>
    <w:rsid w:val="00306709"/>
    <w:rsid w:val="00316BB1"/>
    <w:rsid w:val="00321B54"/>
    <w:rsid w:val="00332018"/>
    <w:rsid w:val="00337FB7"/>
    <w:rsid w:val="00353CF9"/>
    <w:rsid w:val="00357E34"/>
    <w:rsid w:val="00360E16"/>
    <w:rsid w:val="00363CAD"/>
    <w:rsid w:val="00364C58"/>
    <w:rsid w:val="00365686"/>
    <w:rsid w:val="00365FB1"/>
    <w:rsid w:val="00372273"/>
    <w:rsid w:val="00380D2D"/>
    <w:rsid w:val="0038118E"/>
    <w:rsid w:val="003839EA"/>
    <w:rsid w:val="00387EB3"/>
    <w:rsid w:val="00393889"/>
    <w:rsid w:val="00394202"/>
    <w:rsid w:val="0039687D"/>
    <w:rsid w:val="003A0F10"/>
    <w:rsid w:val="003A1156"/>
    <w:rsid w:val="003A26F5"/>
    <w:rsid w:val="003A2D1C"/>
    <w:rsid w:val="003A501E"/>
    <w:rsid w:val="003A5E7E"/>
    <w:rsid w:val="003B1CF3"/>
    <w:rsid w:val="003B357C"/>
    <w:rsid w:val="003B3EAF"/>
    <w:rsid w:val="003C69B9"/>
    <w:rsid w:val="003D0CD7"/>
    <w:rsid w:val="003D109A"/>
    <w:rsid w:val="003D46BA"/>
    <w:rsid w:val="003D55D4"/>
    <w:rsid w:val="003E0B1E"/>
    <w:rsid w:val="003E0C51"/>
    <w:rsid w:val="003E2022"/>
    <w:rsid w:val="003E4967"/>
    <w:rsid w:val="003E58CA"/>
    <w:rsid w:val="003F009E"/>
    <w:rsid w:val="003F6391"/>
    <w:rsid w:val="0040268A"/>
    <w:rsid w:val="0040606A"/>
    <w:rsid w:val="00407F86"/>
    <w:rsid w:val="00411215"/>
    <w:rsid w:val="00412066"/>
    <w:rsid w:val="00415174"/>
    <w:rsid w:val="00416C3D"/>
    <w:rsid w:val="004174BE"/>
    <w:rsid w:val="00421DD7"/>
    <w:rsid w:val="00426CD9"/>
    <w:rsid w:val="00434CC6"/>
    <w:rsid w:val="00435013"/>
    <w:rsid w:val="00437384"/>
    <w:rsid w:val="00442C8D"/>
    <w:rsid w:val="00445880"/>
    <w:rsid w:val="00454E6B"/>
    <w:rsid w:val="00460818"/>
    <w:rsid w:val="00467166"/>
    <w:rsid w:val="004676B5"/>
    <w:rsid w:val="00470AC1"/>
    <w:rsid w:val="0047578A"/>
    <w:rsid w:val="00475E8A"/>
    <w:rsid w:val="00475F05"/>
    <w:rsid w:val="00477C1F"/>
    <w:rsid w:val="00480259"/>
    <w:rsid w:val="00484499"/>
    <w:rsid w:val="004855A1"/>
    <w:rsid w:val="004A1605"/>
    <w:rsid w:val="004A2F59"/>
    <w:rsid w:val="004A476C"/>
    <w:rsid w:val="004A6D24"/>
    <w:rsid w:val="004B0F63"/>
    <w:rsid w:val="004C0487"/>
    <w:rsid w:val="004C3FE4"/>
    <w:rsid w:val="004D3C3F"/>
    <w:rsid w:val="004D5951"/>
    <w:rsid w:val="004E7527"/>
    <w:rsid w:val="004F6C62"/>
    <w:rsid w:val="005021E6"/>
    <w:rsid w:val="005071F3"/>
    <w:rsid w:val="005105C9"/>
    <w:rsid w:val="00511046"/>
    <w:rsid w:val="00511262"/>
    <w:rsid w:val="0051212E"/>
    <w:rsid w:val="00512A22"/>
    <w:rsid w:val="0051640D"/>
    <w:rsid w:val="00520A89"/>
    <w:rsid w:val="00523169"/>
    <w:rsid w:val="00523767"/>
    <w:rsid w:val="00524FC2"/>
    <w:rsid w:val="00526D3D"/>
    <w:rsid w:val="00527AA2"/>
    <w:rsid w:val="00534360"/>
    <w:rsid w:val="005352F9"/>
    <w:rsid w:val="00535580"/>
    <w:rsid w:val="0053781F"/>
    <w:rsid w:val="00561E38"/>
    <w:rsid w:val="00562ACF"/>
    <w:rsid w:val="0056786B"/>
    <w:rsid w:val="0058303F"/>
    <w:rsid w:val="0059034B"/>
    <w:rsid w:val="0059280B"/>
    <w:rsid w:val="005A2CD8"/>
    <w:rsid w:val="005A79A4"/>
    <w:rsid w:val="005A7DDE"/>
    <w:rsid w:val="005B2C6C"/>
    <w:rsid w:val="005B4A41"/>
    <w:rsid w:val="005B50DF"/>
    <w:rsid w:val="005B711F"/>
    <w:rsid w:val="005C5AE3"/>
    <w:rsid w:val="005E0F78"/>
    <w:rsid w:val="005E68D5"/>
    <w:rsid w:val="00601067"/>
    <w:rsid w:val="006025DB"/>
    <w:rsid w:val="00603A6D"/>
    <w:rsid w:val="006060D5"/>
    <w:rsid w:val="00611039"/>
    <w:rsid w:val="006154AF"/>
    <w:rsid w:val="00622C6E"/>
    <w:rsid w:val="0063109D"/>
    <w:rsid w:val="00632992"/>
    <w:rsid w:val="006362B3"/>
    <w:rsid w:val="006376FD"/>
    <w:rsid w:val="006413AA"/>
    <w:rsid w:val="0065052C"/>
    <w:rsid w:val="00672B58"/>
    <w:rsid w:val="00674DA0"/>
    <w:rsid w:val="0068140D"/>
    <w:rsid w:val="0068469E"/>
    <w:rsid w:val="00687074"/>
    <w:rsid w:val="00692B77"/>
    <w:rsid w:val="00693263"/>
    <w:rsid w:val="0069364E"/>
    <w:rsid w:val="006957FC"/>
    <w:rsid w:val="006A52F8"/>
    <w:rsid w:val="006A55AF"/>
    <w:rsid w:val="006C414F"/>
    <w:rsid w:val="006D1E79"/>
    <w:rsid w:val="006D7313"/>
    <w:rsid w:val="006E3337"/>
    <w:rsid w:val="006E40BD"/>
    <w:rsid w:val="006F556E"/>
    <w:rsid w:val="007006E8"/>
    <w:rsid w:val="007011C6"/>
    <w:rsid w:val="00703988"/>
    <w:rsid w:val="00704819"/>
    <w:rsid w:val="00711582"/>
    <w:rsid w:val="00712AFA"/>
    <w:rsid w:val="00712B9E"/>
    <w:rsid w:val="007147A9"/>
    <w:rsid w:val="00714EFD"/>
    <w:rsid w:val="0071699E"/>
    <w:rsid w:val="00721805"/>
    <w:rsid w:val="007237C6"/>
    <w:rsid w:val="00726BA1"/>
    <w:rsid w:val="00726EC4"/>
    <w:rsid w:val="00733238"/>
    <w:rsid w:val="00745EBE"/>
    <w:rsid w:val="0075023A"/>
    <w:rsid w:val="0075332C"/>
    <w:rsid w:val="00756317"/>
    <w:rsid w:val="00763477"/>
    <w:rsid w:val="00766E93"/>
    <w:rsid w:val="007715FD"/>
    <w:rsid w:val="00772AC8"/>
    <w:rsid w:val="00776506"/>
    <w:rsid w:val="007779A6"/>
    <w:rsid w:val="00777C82"/>
    <w:rsid w:val="00780189"/>
    <w:rsid w:val="007846E2"/>
    <w:rsid w:val="007869B8"/>
    <w:rsid w:val="00791679"/>
    <w:rsid w:val="00794E81"/>
    <w:rsid w:val="00795C52"/>
    <w:rsid w:val="007A291A"/>
    <w:rsid w:val="007A3642"/>
    <w:rsid w:val="007A3E34"/>
    <w:rsid w:val="007A5E8A"/>
    <w:rsid w:val="007B2B36"/>
    <w:rsid w:val="007C1496"/>
    <w:rsid w:val="007C1E74"/>
    <w:rsid w:val="007C4205"/>
    <w:rsid w:val="007C7CB9"/>
    <w:rsid w:val="007D2EF3"/>
    <w:rsid w:val="007D5BFC"/>
    <w:rsid w:val="007E521F"/>
    <w:rsid w:val="007F273E"/>
    <w:rsid w:val="007F52EB"/>
    <w:rsid w:val="007F7745"/>
    <w:rsid w:val="0080012A"/>
    <w:rsid w:val="00800A3D"/>
    <w:rsid w:val="0080434C"/>
    <w:rsid w:val="008112FE"/>
    <w:rsid w:val="008254DB"/>
    <w:rsid w:val="00830DB8"/>
    <w:rsid w:val="00835863"/>
    <w:rsid w:val="00835D50"/>
    <w:rsid w:val="008413F3"/>
    <w:rsid w:val="00842CAD"/>
    <w:rsid w:val="008505C0"/>
    <w:rsid w:val="00855794"/>
    <w:rsid w:val="0085666C"/>
    <w:rsid w:val="00863A84"/>
    <w:rsid w:val="00864050"/>
    <w:rsid w:val="00871CA6"/>
    <w:rsid w:val="00873016"/>
    <w:rsid w:val="00873525"/>
    <w:rsid w:val="00875F00"/>
    <w:rsid w:val="008779B7"/>
    <w:rsid w:val="0088573D"/>
    <w:rsid w:val="0089205D"/>
    <w:rsid w:val="008A02E2"/>
    <w:rsid w:val="008A3964"/>
    <w:rsid w:val="008A6F7B"/>
    <w:rsid w:val="008B127A"/>
    <w:rsid w:val="008B2C9B"/>
    <w:rsid w:val="008B4D5A"/>
    <w:rsid w:val="008C04BA"/>
    <w:rsid w:val="008C149F"/>
    <w:rsid w:val="008C44C7"/>
    <w:rsid w:val="008C6C78"/>
    <w:rsid w:val="008D45DE"/>
    <w:rsid w:val="008D5DBD"/>
    <w:rsid w:val="008E1D48"/>
    <w:rsid w:val="008E2D48"/>
    <w:rsid w:val="008E3D2E"/>
    <w:rsid w:val="008E58B5"/>
    <w:rsid w:val="008F1B00"/>
    <w:rsid w:val="008F7E2A"/>
    <w:rsid w:val="00902F26"/>
    <w:rsid w:val="00903995"/>
    <w:rsid w:val="00904554"/>
    <w:rsid w:val="00906230"/>
    <w:rsid w:val="009072DB"/>
    <w:rsid w:val="00916895"/>
    <w:rsid w:val="00926679"/>
    <w:rsid w:val="0093095F"/>
    <w:rsid w:val="00931D6C"/>
    <w:rsid w:val="00934259"/>
    <w:rsid w:val="0094331E"/>
    <w:rsid w:val="0094458F"/>
    <w:rsid w:val="00954FAA"/>
    <w:rsid w:val="00955401"/>
    <w:rsid w:val="00960573"/>
    <w:rsid w:val="00963E07"/>
    <w:rsid w:val="00967AB2"/>
    <w:rsid w:val="00975090"/>
    <w:rsid w:val="00975BA3"/>
    <w:rsid w:val="00976EDA"/>
    <w:rsid w:val="009773A2"/>
    <w:rsid w:val="00982978"/>
    <w:rsid w:val="00985898"/>
    <w:rsid w:val="00994963"/>
    <w:rsid w:val="009A3DA6"/>
    <w:rsid w:val="009A57BA"/>
    <w:rsid w:val="009B02C6"/>
    <w:rsid w:val="009B0F75"/>
    <w:rsid w:val="009C3EF4"/>
    <w:rsid w:val="009C50F1"/>
    <w:rsid w:val="009C7865"/>
    <w:rsid w:val="009D2727"/>
    <w:rsid w:val="009D7EE9"/>
    <w:rsid w:val="009E6D4B"/>
    <w:rsid w:val="009F35A9"/>
    <w:rsid w:val="009F3A7A"/>
    <w:rsid w:val="00A01836"/>
    <w:rsid w:val="00A036A7"/>
    <w:rsid w:val="00A12802"/>
    <w:rsid w:val="00A13BD4"/>
    <w:rsid w:val="00A15315"/>
    <w:rsid w:val="00A15670"/>
    <w:rsid w:val="00A2002A"/>
    <w:rsid w:val="00A23CB5"/>
    <w:rsid w:val="00A272A7"/>
    <w:rsid w:val="00A3267E"/>
    <w:rsid w:val="00A3279D"/>
    <w:rsid w:val="00A34286"/>
    <w:rsid w:val="00A36011"/>
    <w:rsid w:val="00A37BA9"/>
    <w:rsid w:val="00A41DED"/>
    <w:rsid w:val="00A452DA"/>
    <w:rsid w:val="00A4541B"/>
    <w:rsid w:val="00A516E2"/>
    <w:rsid w:val="00A521C2"/>
    <w:rsid w:val="00A54C60"/>
    <w:rsid w:val="00A56951"/>
    <w:rsid w:val="00A56E4A"/>
    <w:rsid w:val="00A6129A"/>
    <w:rsid w:val="00A64675"/>
    <w:rsid w:val="00A652B7"/>
    <w:rsid w:val="00A65C6F"/>
    <w:rsid w:val="00A7199B"/>
    <w:rsid w:val="00A71D4B"/>
    <w:rsid w:val="00A73899"/>
    <w:rsid w:val="00A73A33"/>
    <w:rsid w:val="00A7611E"/>
    <w:rsid w:val="00A82BCC"/>
    <w:rsid w:val="00A848D1"/>
    <w:rsid w:val="00A87D55"/>
    <w:rsid w:val="00A90279"/>
    <w:rsid w:val="00A90E8C"/>
    <w:rsid w:val="00A9297D"/>
    <w:rsid w:val="00A961E1"/>
    <w:rsid w:val="00A96B04"/>
    <w:rsid w:val="00AA069F"/>
    <w:rsid w:val="00AA09A8"/>
    <w:rsid w:val="00AA1F6C"/>
    <w:rsid w:val="00AB1193"/>
    <w:rsid w:val="00AB2CE9"/>
    <w:rsid w:val="00AB3412"/>
    <w:rsid w:val="00AC16E6"/>
    <w:rsid w:val="00AC334F"/>
    <w:rsid w:val="00AC751A"/>
    <w:rsid w:val="00AD7E8B"/>
    <w:rsid w:val="00AE1726"/>
    <w:rsid w:val="00AE7689"/>
    <w:rsid w:val="00AF2978"/>
    <w:rsid w:val="00AF4288"/>
    <w:rsid w:val="00AF7108"/>
    <w:rsid w:val="00B043A3"/>
    <w:rsid w:val="00B06C51"/>
    <w:rsid w:val="00B204A6"/>
    <w:rsid w:val="00B20B5A"/>
    <w:rsid w:val="00B263D6"/>
    <w:rsid w:val="00B336FC"/>
    <w:rsid w:val="00B3462C"/>
    <w:rsid w:val="00B366FB"/>
    <w:rsid w:val="00B36EC4"/>
    <w:rsid w:val="00B408D2"/>
    <w:rsid w:val="00B40989"/>
    <w:rsid w:val="00B409F9"/>
    <w:rsid w:val="00B437E9"/>
    <w:rsid w:val="00B43A36"/>
    <w:rsid w:val="00B4784C"/>
    <w:rsid w:val="00B57D59"/>
    <w:rsid w:val="00B6401D"/>
    <w:rsid w:val="00B641C7"/>
    <w:rsid w:val="00B70E9B"/>
    <w:rsid w:val="00B7419A"/>
    <w:rsid w:val="00B76D33"/>
    <w:rsid w:val="00B77D89"/>
    <w:rsid w:val="00B80410"/>
    <w:rsid w:val="00B835C0"/>
    <w:rsid w:val="00B944A9"/>
    <w:rsid w:val="00BA19A8"/>
    <w:rsid w:val="00BB0E94"/>
    <w:rsid w:val="00BB1DF9"/>
    <w:rsid w:val="00BB4472"/>
    <w:rsid w:val="00BB5C45"/>
    <w:rsid w:val="00BC0F59"/>
    <w:rsid w:val="00BC2806"/>
    <w:rsid w:val="00BC7CB1"/>
    <w:rsid w:val="00BD1463"/>
    <w:rsid w:val="00BD1D25"/>
    <w:rsid w:val="00BD5B40"/>
    <w:rsid w:val="00BE1E09"/>
    <w:rsid w:val="00BE1F5F"/>
    <w:rsid w:val="00BE36FF"/>
    <w:rsid w:val="00BF0FA0"/>
    <w:rsid w:val="00BF231A"/>
    <w:rsid w:val="00C0031B"/>
    <w:rsid w:val="00C00A1D"/>
    <w:rsid w:val="00C03660"/>
    <w:rsid w:val="00C16645"/>
    <w:rsid w:val="00C23E46"/>
    <w:rsid w:val="00C24DC5"/>
    <w:rsid w:val="00C2542F"/>
    <w:rsid w:val="00C27619"/>
    <w:rsid w:val="00C34605"/>
    <w:rsid w:val="00C36711"/>
    <w:rsid w:val="00C37A60"/>
    <w:rsid w:val="00C44F3F"/>
    <w:rsid w:val="00C50E79"/>
    <w:rsid w:val="00C51B08"/>
    <w:rsid w:val="00C56AC8"/>
    <w:rsid w:val="00C648A4"/>
    <w:rsid w:val="00C7294B"/>
    <w:rsid w:val="00C76979"/>
    <w:rsid w:val="00C84775"/>
    <w:rsid w:val="00C9170A"/>
    <w:rsid w:val="00C95246"/>
    <w:rsid w:val="00C97198"/>
    <w:rsid w:val="00CA1421"/>
    <w:rsid w:val="00CA1C71"/>
    <w:rsid w:val="00CA236E"/>
    <w:rsid w:val="00CA32E5"/>
    <w:rsid w:val="00CA3737"/>
    <w:rsid w:val="00CA4170"/>
    <w:rsid w:val="00CA6DF7"/>
    <w:rsid w:val="00CB3DAB"/>
    <w:rsid w:val="00CB6E4E"/>
    <w:rsid w:val="00CB7F8A"/>
    <w:rsid w:val="00CC0F19"/>
    <w:rsid w:val="00CD26E3"/>
    <w:rsid w:val="00CD543D"/>
    <w:rsid w:val="00CD60E9"/>
    <w:rsid w:val="00CE2C61"/>
    <w:rsid w:val="00CE370D"/>
    <w:rsid w:val="00CE752E"/>
    <w:rsid w:val="00CF15A8"/>
    <w:rsid w:val="00CF20F8"/>
    <w:rsid w:val="00CF3AFA"/>
    <w:rsid w:val="00D02865"/>
    <w:rsid w:val="00D03A1D"/>
    <w:rsid w:val="00D04954"/>
    <w:rsid w:val="00D0542A"/>
    <w:rsid w:val="00D06663"/>
    <w:rsid w:val="00D10078"/>
    <w:rsid w:val="00D21DC1"/>
    <w:rsid w:val="00D23865"/>
    <w:rsid w:val="00D27DE7"/>
    <w:rsid w:val="00D31991"/>
    <w:rsid w:val="00D34B3C"/>
    <w:rsid w:val="00D37FCB"/>
    <w:rsid w:val="00D47A0A"/>
    <w:rsid w:val="00D51EE1"/>
    <w:rsid w:val="00D63415"/>
    <w:rsid w:val="00D71DA7"/>
    <w:rsid w:val="00D752DB"/>
    <w:rsid w:val="00D84DAD"/>
    <w:rsid w:val="00D8730E"/>
    <w:rsid w:val="00D90A9C"/>
    <w:rsid w:val="00DA020C"/>
    <w:rsid w:val="00DA1F54"/>
    <w:rsid w:val="00DA4967"/>
    <w:rsid w:val="00DA4C95"/>
    <w:rsid w:val="00DA6D97"/>
    <w:rsid w:val="00DB7F96"/>
    <w:rsid w:val="00DD098E"/>
    <w:rsid w:val="00DD35ED"/>
    <w:rsid w:val="00DE057F"/>
    <w:rsid w:val="00DE111F"/>
    <w:rsid w:val="00DE1A89"/>
    <w:rsid w:val="00DE3061"/>
    <w:rsid w:val="00DE5479"/>
    <w:rsid w:val="00DE6128"/>
    <w:rsid w:val="00DF06C6"/>
    <w:rsid w:val="00DF7D1E"/>
    <w:rsid w:val="00E03C41"/>
    <w:rsid w:val="00E05CAE"/>
    <w:rsid w:val="00E17371"/>
    <w:rsid w:val="00E21622"/>
    <w:rsid w:val="00E273E7"/>
    <w:rsid w:val="00E339CA"/>
    <w:rsid w:val="00E3410A"/>
    <w:rsid w:val="00E35CD9"/>
    <w:rsid w:val="00E407BB"/>
    <w:rsid w:val="00E40CEE"/>
    <w:rsid w:val="00E42CBC"/>
    <w:rsid w:val="00E4306E"/>
    <w:rsid w:val="00E448F0"/>
    <w:rsid w:val="00E47FE1"/>
    <w:rsid w:val="00E512C9"/>
    <w:rsid w:val="00E56C79"/>
    <w:rsid w:val="00E5749D"/>
    <w:rsid w:val="00E61034"/>
    <w:rsid w:val="00E63CCD"/>
    <w:rsid w:val="00E65043"/>
    <w:rsid w:val="00E7644B"/>
    <w:rsid w:val="00E80EAA"/>
    <w:rsid w:val="00E84C91"/>
    <w:rsid w:val="00E86BE0"/>
    <w:rsid w:val="00E87347"/>
    <w:rsid w:val="00E979FB"/>
    <w:rsid w:val="00EA0086"/>
    <w:rsid w:val="00EA3AED"/>
    <w:rsid w:val="00EA699D"/>
    <w:rsid w:val="00EB335A"/>
    <w:rsid w:val="00EB5D1E"/>
    <w:rsid w:val="00EB712F"/>
    <w:rsid w:val="00EC2D64"/>
    <w:rsid w:val="00EC4163"/>
    <w:rsid w:val="00EC4464"/>
    <w:rsid w:val="00ED193F"/>
    <w:rsid w:val="00EE166B"/>
    <w:rsid w:val="00EE4927"/>
    <w:rsid w:val="00EE73F2"/>
    <w:rsid w:val="00EF0B67"/>
    <w:rsid w:val="00F023A3"/>
    <w:rsid w:val="00F02F0A"/>
    <w:rsid w:val="00F034B6"/>
    <w:rsid w:val="00F03CB9"/>
    <w:rsid w:val="00F05020"/>
    <w:rsid w:val="00F05071"/>
    <w:rsid w:val="00F05355"/>
    <w:rsid w:val="00F12078"/>
    <w:rsid w:val="00F1639E"/>
    <w:rsid w:val="00F20E71"/>
    <w:rsid w:val="00F23185"/>
    <w:rsid w:val="00F2454E"/>
    <w:rsid w:val="00F245A8"/>
    <w:rsid w:val="00F257B6"/>
    <w:rsid w:val="00F33FFB"/>
    <w:rsid w:val="00F35F96"/>
    <w:rsid w:val="00F3719C"/>
    <w:rsid w:val="00F45046"/>
    <w:rsid w:val="00F457DB"/>
    <w:rsid w:val="00F66C72"/>
    <w:rsid w:val="00F73B62"/>
    <w:rsid w:val="00F74491"/>
    <w:rsid w:val="00F76705"/>
    <w:rsid w:val="00F77EB5"/>
    <w:rsid w:val="00F80F29"/>
    <w:rsid w:val="00F82B56"/>
    <w:rsid w:val="00F82FAD"/>
    <w:rsid w:val="00F84E30"/>
    <w:rsid w:val="00F85883"/>
    <w:rsid w:val="00F86850"/>
    <w:rsid w:val="00F9161E"/>
    <w:rsid w:val="00F92B1D"/>
    <w:rsid w:val="00F94842"/>
    <w:rsid w:val="00FA0842"/>
    <w:rsid w:val="00FA0859"/>
    <w:rsid w:val="00FA5541"/>
    <w:rsid w:val="00FA5FAF"/>
    <w:rsid w:val="00FB013F"/>
    <w:rsid w:val="00FB3759"/>
    <w:rsid w:val="00FC07BC"/>
    <w:rsid w:val="00FC3121"/>
    <w:rsid w:val="00FC7200"/>
    <w:rsid w:val="00FD5AAC"/>
    <w:rsid w:val="00FD682B"/>
    <w:rsid w:val="00FE1970"/>
    <w:rsid w:val="00FE4764"/>
    <w:rsid w:val="00FF04BB"/>
    <w:rsid w:val="00FF4EFA"/>
    <w:rsid w:val="00FF5B4E"/>
    <w:rsid w:val="018E2B56"/>
    <w:rsid w:val="0205275F"/>
    <w:rsid w:val="031DEB79"/>
    <w:rsid w:val="0409EF6D"/>
    <w:rsid w:val="04F11CA3"/>
    <w:rsid w:val="066D748C"/>
    <w:rsid w:val="068BAD2D"/>
    <w:rsid w:val="06EAF506"/>
    <w:rsid w:val="09B5C25B"/>
    <w:rsid w:val="0A9E5A91"/>
    <w:rsid w:val="0B4A3117"/>
    <w:rsid w:val="0CEB13D8"/>
    <w:rsid w:val="0EB8580A"/>
    <w:rsid w:val="0ECD957A"/>
    <w:rsid w:val="0F19C880"/>
    <w:rsid w:val="10A062F5"/>
    <w:rsid w:val="128CE42F"/>
    <w:rsid w:val="133A8CF9"/>
    <w:rsid w:val="14B7AC1D"/>
    <w:rsid w:val="1633A53C"/>
    <w:rsid w:val="17BB52A7"/>
    <w:rsid w:val="19063D43"/>
    <w:rsid w:val="193C0014"/>
    <w:rsid w:val="194F538A"/>
    <w:rsid w:val="1A25396D"/>
    <w:rsid w:val="1DBCB4C6"/>
    <w:rsid w:val="1ED8FDE4"/>
    <w:rsid w:val="216A3026"/>
    <w:rsid w:val="21B83834"/>
    <w:rsid w:val="248CF646"/>
    <w:rsid w:val="25942DE6"/>
    <w:rsid w:val="27AAB520"/>
    <w:rsid w:val="288202B7"/>
    <w:rsid w:val="29BDCB50"/>
    <w:rsid w:val="2A3F80E3"/>
    <w:rsid w:val="2A9A5E5D"/>
    <w:rsid w:val="2B97AC10"/>
    <w:rsid w:val="32278E7C"/>
    <w:rsid w:val="3254E4FD"/>
    <w:rsid w:val="343D984E"/>
    <w:rsid w:val="35430524"/>
    <w:rsid w:val="366F36AD"/>
    <w:rsid w:val="37129F45"/>
    <w:rsid w:val="386C06D9"/>
    <w:rsid w:val="39489041"/>
    <w:rsid w:val="39B8B000"/>
    <w:rsid w:val="39CA5FE8"/>
    <w:rsid w:val="39CD547E"/>
    <w:rsid w:val="3A43ADAE"/>
    <w:rsid w:val="3AA204AC"/>
    <w:rsid w:val="3C454221"/>
    <w:rsid w:val="3CB4AF72"/>
    <w:rsid w:val="3CD9DA94"/>
    <w:rsid w:val="3D4D720D"/>
    <w:rsid w:val="3EF33472"/>
    <w:rsid w:val="4007487C"/>
    <w:rsid w:val="409346E5"/>
    <w:rsid w:val="419A8C7D"/>
    <w:rsid w:val="42B37B9F"/>
    <w:rsid w:val="4307E96A"/>
    <w:rsid w:val="443371BF"/>
    <w:rsid w:val="447A656B"/>
    <w:rsid w:val="4883FBB7"/>
    <w:rsid w:val="4A5E3197"/>
    <w:rsid w:val="4A78470A"/>
    <w:rsid w:val="4DC6FD36"/>
    <w:rsid w:val="4E01E766"/>
    <w:rsid w:val="4EBE52BC"/>
    <w:rsid w:val="4EE73FCB"/>
    <w:rsid w:val="4F20B4AD"/>
    <w:rsid w:val="50550B21"/>
    <w:rsid w:val="51BD43AA"/>
    <w:rsid w:val="51D0DABF"/>
    <w:rsid w:val="51EDE568"/>
    <w:rsid w:val="523C4C4B"/>
    <w:rsid w:val="5338B146"/>
    <w:rsid w:val="5347BBAB"/>
    <w:rsid w:val="53D18A7F"/>
    <w:rsid w:val="545834A2"/>
    <w:rsid w:val="571E30E4"/>
    <w:rsid w:val="579408E9"/>
    <w:rsid w:val="57D85B1A"/>
    <w:rsid w:val="5A39BC11"/>
    <w:rsid w:val="5AB7231F"/>
    <w:rsid w:val="5CEE3B80"/>
    <w:rsid w:val="5D395851"/>
    <w:rsid w:val="5E5EB9E6"/>
    <w:rsid w:val="5E6CCEE8"/>
    <w:rsid w:val="5E932477"/>
    <w:rsid w:val="60318792"/>
    <w:rsid w:val="614CD079"/>
    <w:rsid w:val="63374FD0"/>
    <w:rsid w:val="65C7C907"/>
    <w:rsid w:val="65FAA36D"/>
    <w:rsid w:val="66D08825"/>
    <w:rsid w:val="66F329BF"/>
    <w:rsid w:val="672303E0"/>
    <w:rsid w:val="67C314F0"/>
    <w:rsid w:val="6824FF65"/>
    <w:rsid w:val="6A715985"/>
    <w:rsid w:val="6B0B9309"/>
    <w:rsid w:val="6B17DA0C"/>
    <w:rsid w:val="6B7E651E"/>
    <w:rsid w:val="6B91DB9C"/>
    <w:rsid w:val="6BBAC44F"/>
    <w:rsid w:val="6C0CE4E4"/>
    <w:rsid w:val="6C6377AB"/>
    <w:rsid w:val="6C97812E"/>
    <w:rsid w:val="6D4A4976"/>
    <w:rsid w:val="6F59EB27"/>
    <w:rsid w:val="71CA702B"/>
    <w:rsid w:val="73951E76"/>
    <w:rsid w:val="73E1961F"/>
    <w:rsid w:val="74977BEE"/>
    <w:rsid w:val="7503D1D7"/>
    <w:rsid w:val="75BBF153"/>
    <w:rsid w:val="75C04070"/>
    <w:rsid w:val="76BC744E"/>
    <w:rsid w:val="7A28A959"/>
    <w:rsid w:val="7A74AC12"/>
    <w:rsid w:val="7AA2066C"/>
    <w:rsid w:val="7B0C478B"/>
    <w:rsid w:val="7E7DA3F5"/>
    <w:rsid w:val="7F470C19"/>
    <w:rsid w:val="7F73E4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E0C580"/>
  <w15:docId w15:val="{DAEFFAE6-2C03-412C-A660-9F661687EB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qFormat="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6140"/>
    <w:rPr>
      <w:rFonts w:ascii="Arial" w:hAnsi="Arial"/>
      <w:sz w:val="20"/>
    </w:rPr>
  </w:style>
  <w:style w:type="paragraph" w:styleId="Heading1">
    <w:name w:val="heading 1"/>
    <w:aliases w:val="Heading"/>
    <w:basedOn w:val="Normal"/>
    <w:next w:val="Normal"/>
    <w:link w:val="Heading1Char"/>
    <w:uiPriority w:val="9"/>
    <w:rsid w:val="00BF231A"/>
    <w:pPr>
      <w:keepNext/>
      <w:keepLines/>
      <w:numPr>
        <w:numId w:val="30"/>
      </w:numPr>
      <w:spacing w:before="240" w:after="120"/>
      <w:outlineLvl w:val="0"/>
    </w:pPr>
    <w:rPr>
      <w:rFonts w:eastAsiaTheme="majorEastAsia" w:cstheme="majorBidi"/>
      <w:b/>
      <w:bCs/>
      <w:color w:val="004B87"/>
      <w:sz w:val="28"/>
      <w:szCs w:val="32"/>
    </w:rPr>
  </w:style>
  <w:style w:type="paragraph" w:styleId="Heading2">
    <w:name w:val="heading 2"/>
    <w:basedOn w:val="Normal"/>
    <w:next w:val="Normal"/>
    <w:link w:val="Heading2Char"/>
    <w:uiPriority w:val="9"/>
    <w:unhideWhenUsed/>
    <w:qFormat/>
    <w:rsid w:val="006A55AF"/>
    <w:pPr>
      <w:keepNext/>
      <w:keepLines/>
      <w:numPr>
        <w:ilvl w:val="1"/>
        <w:numId w:val="30"/>
      </w:numPr>
      <w:spacing w:before="240" w:after="120"/>
      <w:outlineLvl w:val="1"/>
    </w:pPr>
    <w:rPr>
      <w:rFonts w:eastAsiaTheme="majorEastAsia" w:cstheme="majorBidi"/>
      <w:b/>
      <w:bCs/>
      <w:color w:val="004B87"/>
      <w:sz w:val="28"/>
      <w:szCs w:val="26"/>
    </w:rPr>
  </w:style>
  <w:style w:type="paragraph" w:styleId="Heading3">
    <w:name w:val="heading 3"/>
    <w:basedOn w:val="Normal"/>
    <w:next w:val="Normal"/>
    <w:link w:val="Heading3Char"/>
    <w:uiPriority w:val="9"/>
    <w:unhideWhenUsed/>
    <w:rsid w:val="006A55AF"/>
    <w:pPr>
      <w:keepNext/>
      <w:keepLines/>
      <w:numPr>
        <w:ilvl w:val="2"/>
        <w:numId w:val="30"/>
      </w:numPr>
      <w:spacing w:before="240" w:after="120"/>
      <w:outlineLvl w:val="2"/>
    </w:pPr>
    <w:rPr>
      <w:rFonts w:cs="Arial" w:eastAsiaTheme="majorEastAsia"/>
      <w:b/>
      <w:bCs/>
      <w:color w:val="004B87"/>
      <w:sz w:val="24"/>
    </w:rPr>
  </w:style>
  <w:style w:type="paragraph" w:styleId="Heading4">
    <w:name w:val="heading 4"/>
    <w:basedOn w:val="Normal"/>
    <w:next w:val="Normal"/>
    <w:link w:val="Heading4Char"/>
    <w:uiPriority w:val="9"/>
    <w:unhideWhenUsed/>
    <w:qFormat/>
    <w:rsid w:val="006A55AF"/>
    <w:pPr>
      <w:keepNext/>
      <w:keepLines/>
      <w:numPr>
        <w:ilvl w:val="3"/>
        <w:numId w:val="30"/>
      </w:numPr>
      <w:spacing w:before="240" w:after="120"/>
      <w:outlineLvl w:val="3"/>
    </w:pPr>
    <w:rPr>
      <w:rFonts w:eastAsiaTheme="majorEastAsia" w:cstheme="majorBidi"/>
      <w:b/>
      <w:bCs/>
      <w:iCs/>
      <w:color w:val="1F497D" w:themeColor="text2"/>
      <w:sz w:val="22"/>
    </w:rPr>
  </w:style>
  <w:style w:type="paragraph" w:styleId="Heading5">
    <w:name w:val="heading 5"/>
    <w:basedOn w:val="Normal"/>
    <w:next w:val="Normal"/>
    <w:link w:val="Heading5Char"/>
    <w:uiPriority w:val="9"/>
    <w:unhideWhenUsed/>
    <w:qFormat/>
    <w:rsid w:val="003D109A"/>
    <w:pPr>
      <w:keepNext/>
      <w:keepLines/>
      <w:numPr>
        <w:ilvl w:val="4"/>
        <w:numId w:val="30"/>
      </w:numPr>
      <w:spacing w:before="240" w:after="120"/>
      <w:outlineLvl w:val="4"/>
    </w:pPr>
    <w:rPr>
      <w:rFonts w:eastAsiaTheme="majorEastAsia" w:cstheme="majorBidi"/>
      <w:b/>
      <w:color w:val="1F497D" w:themeColor="text2"/>
      <w:sz w:val="22"/>
    </w:rPr>
  </w:style>
  <w:style w:type="paragraph" w:styleId="Heading6">
    <w:name w:val="heading 6"/>
    <w:basedOn w:val="Normal"/>
    <w:next w:val="Normal"/>
    <w:link w:val="Heading6Char"/>
    <w:uiPriority w:val="9"/>
    <w:unhideWhenUsed/>
    <w:qFormat/>
    <w:rsid w:val="003D109A"/>
    <w:pPr>
      <w:keepNext/>
      <w:keepLines/>
      <w:numPr>
        <w:ilvl w:val="5"/>
        <w:numId w:val="30"/>
      </w:numPr>
      <w:spacing w:before="240" w:after="120"/>
      <w:outlineLvl w:val="5"/>
    </w:pPr>
    <w:rPr>
      <w:rFonts w:eastAsiaTheme="majorEastAsia" w:cstheme="majorBidi"/>
      <w:b/>
      <w:iCs/>
      <w:color w:val="1F497D" w:themeColor="text2"/>
      <w:sz w:val="22"/>
    </w:rPr>
  </w:style>
  <w:style w:type="paragraph" w:styleId="Heading7">
    <w:name w:val="heading 7"/>
    <w:basedOn w:val="Normal"/>
    <w:next w:val="Normal"/>
    <w:link w:val="Heading7Char"/>
    <w:uiPriority w:val="9"/>
    <w:semiHidden/>
    <w:unhideWhenUsed/>
    <w:qFormat/>
    <w:rsid w:val="004A2F59"/>
    <w:pPr>
      <w:keepNext/>
      <w:keepLines/>
      <w:numPr>
        <w:ilvl w:val="6"/>
        <w:numId w:val="30"/>
      </w:numPr>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4A2F59"/>
    <w:pPr>
      <w:keepNext/>
      <w:keepLines/>
      <w:numPr>
        <w:ilvl w:val="7"/>
        <w:numId w:val="30"/>
      </w:numPr>
      <w:spacing w:before="200"/>
      <w:outlineLvl w:val="7"/>
    </w:pPr>
    <w:rPr>
      <w:rFonts w:asciiTheme="majorHAnsi" w:hAnsiTheme="majorHAnsi" w:eastAsiaTheme="majorEastAsia" w:cstheme="majorBidi"/>
      <w:color w:val="404040" w:themeColor="text1" w:themeTint="BF"/>
      <w:szCs w:val="20"/>
    </w:rPr>
  </w:style>
  <w:style w:type="paragraph" w:styleId="Heading9">
    <w:name w:val="heading 9"/>
    <w:basedOn w:val="Normal"/>
    <w:next w:val="Normal"/>
    <w:link w:val="Heading9Char"/>
    <w:uiPriority w:val="9"/>
    <w:semiHidden/>
    <w:unhideWhenUsed/>
    <w:qFormat/>
    <w:rsid w:val="004A2F59"/>
    <w:pPr>
      <w:keepNext/>
      <w:keepLines/>
      <w:numPr>
        <w:ilvl w:val="8"/>
        <w:numId w:val="30"/>
      </w:numPr>
      <w:spacing w:before="20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EE166B"/>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EE166B"/>
    <w:rPr>
      <w:rFonts w:ascii="Lucida Grande" w:hAnsi="Lucida Grande" w:cs="Lucida Grande"/>
      <w:sz w:val="18"/>
      <w:szCs w:val="18"/>
    </w:rPr>
  </w:style>
  <w:style w:type="paragraph" w:styleId="Header">
    <w:name w:val="header"/>
    <w:basedOn w:val="Normal"/>
    <w:link w:val="HeaderChar"/>
    <w:uiPriority w:val="99"/>
    <w:unhideWhenUsed/>
    <w:rsid w:val="00954FAA"/>
    <w:pPr>
      <w:tabs>
        <w:tab w:val="center" w:pos="4320"/>
        <w:tab w:val="right" w:pos="8640"/>
      </w:tabs>
    </w:pPr>
  </w:style>
  <w:style w:type="character" w:styleId="HeaderChar" w:customStyle="1">
    <w:name w:val="Header Char"/>
    <w:basedOn w:val="DefaultParagraphFont"/>
    <w:link w:val="Header"/>
    <w:uiPriority w:val="99"/>
    <w:rsid w:val="00954FAA"/>
    <w:rPr>
      <w:rFonts w:ascii="Arial" w:hAnsi="Arial"/>
      <w:sz w:val="20"/>
    </w:rPr>
  </w:style>
  <w:style w:type="paragraph" w:styleId="Footer">
    <w:name w:val="footer"/>
    <w:link w:val="FooterChar"/>
    <w:uiPriority w:val="99"/>
    <w:unhideWhenUsed/>
    <w:rsid w:val="00BB1DF9"/>
    <w:pPr>
      <w:tabs>
        <w:tab w:val="center" w:pos="4320"/>
        <w:tab w:val="right" w:pos="8640"/>
      </w:tabs>
    </w:pPr>
    <w:rPr>
      <w:rFonts w:ascii="Arial" w:hAnsi="Arial"/>
      <w:sz w:val="16"/>
      <w:szCs w:val="16"/>
      <w:lang w:val="en-GB"/>
    </w:rPr>
  </w:style>
  <w:style w:type="character" w:styleId="FooterChar" w:customStyle="1">
    <w:name w:val="Footer Char"/>
    <w:basedOn w:val="DefaultParagraphFont"/>
    <w:link w:val="Footer"/>
    <w:uiPriority w:val="99"/>
    <w:rsid w:val="00BB1DF9"/>
    <w:rPr>
      <w:rFonts w:ascii="Arial" w:hAnsi="Arial"/>
      <w:sz w:val="16"/>
      <w:szCs w:val="16"/>
      <w:lang w:val="en-GB"/>
    </w:rPr>
  </w:style>
  <w:style w:type="character" w:styleId="Heading1Char" w:customStyle="1">
    <w:name w:val="Heading 1 Char"/>
    <w:aliases w:val="Heading Char"/>
    <w:basedOn w:val="DefaultParagraphFont"/>
    <w:link w:val="Heading1"/>
    <w:uiPriority w:val="9"/>
    <w:rsid w:val="00BF231A"/>
    <w:rPr>
      <w:rFonts w:ascii="Arial" w:hAnsi="Arial" w:eastAsiaTheme="majorEastAsia" w:cstheme="majorBidi"/>
      <w:b/>
      <w:bCs/>
      <w:color w:val="004B87"/>
      <w:sz w:val="28"/>
      <w:szCs w:val="32"/>
    </w:rPr>
  </w:style>
  <w:style w:type="paragraph" w:styleId="NoSpacing">
    <w:name w:val="No Spacing"/>
    <w:uiPriority w:val="1"/>
    <w:rsid w:val="00D84DAD"/>
    <w:rPr>
      <w:rFonts w:ascii="Arial" w:hAnsi="Arial"/>
      <w:sz w:val="22"/>
    </w:rPr>
  </w:style>
  <w:style w:type="character" w:styleId="Heading2Char" w:customStyle="1">
    <w:name w:val="Heading 2 Char"/>
    <w:basedOn w:val="DefaultParagraphFont"/>
    <w:link w:val="Heading2"/>
    <w:uiPriority w:val="9"/>
    <w:rsid w:val="006A55AF"/>
    <w:rPr>
      <w:rFonts w:ascii="Arial" w:hAnsi="Arial" w:eastAsiaTheme="majorEastAsia" w:cstheme="majorBidi"/>
      <w:b/>
      <w:bCs/>
      <w:color w:val="004B87"/>
      <w:sz w:val="28"/>
      <w:szCs w:val="26"/>
    </w:rPr>
  </w:style>
  <w:style w:type="character" w:styleId="IntenseEmphasis">
    <w:name w:val="Intense Emphasis"/>
    <w:basedOn w:val="DefaultParagraphFont"/>
    <w:uiPriority w:val="21"/>
    <w:qFormat/>
    <w:rsid w:val="00BE1F5F"/>
    <w:rPr>
      <w:rFonts w:ascii="Arial" w:hAnsi="Arial"/>
      <w:b/>
      <w:bCs/>
      <w:i/>
      <w:iCs/>
      <w:color w:val="auto"/>
      <w:sz w:val="22"/>
      <w:szCs w:val="22"/>
    </w:rPr>
  </w:style>
  <w:style w:type="character" w:styleId="Strong">
    <w:name w:val="Strong"/>
    <w:aliases w:val="Body Copy Headline"/>
    <w:basedOn w:val="DefaultParagraphFont"/>
    <w:uiPriority w:val="22"/>
    <w:qFormat/>
    <w:rsid w:val="00BE1F5F"/>
    <w:rPr>
      <w:rFonts w:ascii="Arial" w:hAnsi="Arial"/>
      <w:b/>
      <w:bCs/>
      <w:sz w:val="24"/>
    </w:rPr>
  </w:style>
  <w:style w:type="paragraph" w:styleId="Quote">
    <w:name w:val="Quote"/>
    <w:basedOn w:val="Normal"/>
    <w:next w:val="Normal"/>
    <w:link w:val="QuoteChar"/>
    <w:uiPriority w:val="29"/>
    <w:qFormat/>
    <w:rsid w:val="00BE1F5F"/>
    <w:pPr>
      <w:spacing w:before="480" w:after="480" w:line="380" w:lineRule="exact"/>
    </w:pPr>
    <w:rPr>
      <w:i/>
      <w:iCs/>
      <w:color w:val="004B87"/>
      <w:sz w:val="32"/>
    </w:rPr>
  </w:style>
  <w:style w:type="character" w:styleId="QuoteChar" w:customStyle="1">
    <w:name w:val="Quote Char"/>
    <w:basedOn w:val="DefaultParagraphFont"/>
    <w:link w:val="Quote"/>
    <w:uiPriority w:val="29"/>
    <w:rsid w:val="00BE1F5F"/>
    <w:rPr>
      <w:rFonts w:ascii="Arial" w:hAnsi="Arial"/>
      <w:i/>
      <w:iCs/>
      <w:color w:val="004B87"/>
      <w:sz w:val="32"/>
    </w:rPr>
  </w:style>
  <w:style w:type="paragraph" w:styleId="Title">
    <w:name w:val="Title"/>
    <w:aliases w:val="Body Bold"/>
    <w:basedOn w:val="Normal"/>
    <w:next w:val="Normal"/>
    <w:link w:val="TitleChar"/>
    <w:uiPriority w:val="10"/>
    <w:qFormat/>
    <w:rsid w:val="00A82BCC"/>
    <w:pPr>
      <w:ind w:left="142"/>
    </w:pPr>
    <w:rPr>
      <w:b/>
      <w:sz w:val="36"/>
    </w:rPr>
  </w:style>
  <w:style w:type="character" w:styleId="TitleChar" w:customStyle="1">
    <w:name w:val="Title Char"/>
    <w:aliases w:val="Body Bold Char"/>
    <w:basedOn w:val="DefaultParagraphFont"/>
    <w:link w:val="Title"/>
    <w:uiPriority w:val="10"/>
    <w:rsid w:val="00A82BCC"/>
    <w:rPr>
      <w:rFonts w:ascii="Arial" w:hAnsi="Arial"/>
      <w:b/>
      <w:sz w:val="36"/>
    </w:rPr>
  </w:style>
  <w:style w:type="paragraph" w:styleId="ListParagraph">
    <w:name w:val="List Paragraph"/>
    <w:basedOn w:val="Normal"/>
    <w:uiPriority w:val="34"/>
    <w:qFormat/>
    <w:rsid w:val="002B2F69"/>
    <w:pPr>
      <w:numPr>
        <w:numId w:val="7"/>
      </w:numPr>
      <w:contextualSpacing/>
    </w:pPr>
  </w:style>
  <w:style w:type="table" w:styleId="TableGrid">
    <w:name w:val="Table Grid"/>
    <w:basedOn w:val="TableNormal"/>
    <w:uiPriority w:val="59"/>
    <w:rsid w:val="0016562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List-Accent1">
    <w:name w:val="Light List Accent 1"/>
    <w:basedOn w:val="TableNormal"/>
    <w:uiPriority w:val="61"/>
    <w:rsid w:val="00955401"/>
    <w:rPr>
      <w:rFonts w:ascii="Arial" w:hAnsi="Arial"/>
      <w:sz w:val="20"/>
    </w:rPr>
    <w:tblPr>
      <w:tblStyleRowBandSize w:val="1"/>
      <w:tblStyleColBandSize w:val="1"/>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V w:val="single" w:color="548DD4" w:themeColor="text2" w:themeTint="99" w:sz="4" w:space="0"/>
      </w:tblBorders>
      <w:tblCellMar>
        <w:top w:w="28" w:type="dxa"/>
        <w:bottom w:w="28" w:type="dxa"/>
      </w:tblCellMar>
    </w:tblPr>
    <w:tblStylePr w:type="firstRow">
      <w:pPr>
        <w:spacing w:before="0" w:after="0" w:line="240" w:lineRule="auto"/>
      </w:pPr>
      <w:rPr>
        <w:rFonts w:ascii="Arial" w:hAnsi="Arial"/>
        <w:b/>
        <w:bCs/>
        <w:color w:val="FFFFFF" w:themeColor="background1"/>
        <w:sz w:val="20"/>
      </w:rPr>
      <w:tblPr/>
      <w:tcPr>
        <w:shd w:val="clear" w:color="auto" w:fill="4F81BD" w:themeFill="accent1"/>
      </w:tcPr>
    </w:tblStylePr>
    <w:tblStylePr w:type="lastRow">
      <w:pPr>
        <w:spacing w:before="0" w:after="0" w:line="240" w:lineRule="auto"/>
      </w:pPr>
      <w:rPr>
        <w:rFonts w:ascii="Arial" w:hAnsi="Arial"/>
        <w:b w:val="0"/>
        <w:bCs/>
        <w:sz w:val="20"/>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Heading3Char" w:customStyle="1">
    <w:name w:val="Heading 3 Char"/>
    <w:basedOn w:val="DefaultParagraphFont"/>
    <w:link w:val="Heading3"/>
    <w:uiPriority w:val="9"/>
    <w:rsid w:val="006A55AF"/>
    <w:rPr>
      <w:rFonts w:ascii="Arial" w:hAnsi="Arial" w:cs="Arial" w:eastAsiaTheme="majorEastAsia"/>
      <w:b/>
      <w:bCs/>
      <w:color w:val="004B87"/>
    </w:rPr>
  </w:style>
  <w:style w:type="character" w:styleId="Heading4Char" w:customStyle="1">
    <w:name w:val="Heading 4 Char"/>
    <w:basedOn w:val="DefaultParagraphFont"/>
    <w:link w:val="Heading4"/>
    <w:uiPriority w:val="9"/>
    <w:rsid w:val="006A55AF"/>
    <w:rPr>
      <w:rFonts w:ascii="Arial" w:hAnsi="Arial" w:eastAsiaTheme="majorEastAsia" w:cstheme="majorBidi"/>
      <w:b/>
      <w:bCs/>
      <w:iCs/>
      <w:color w:val="1F497D" w:themeColor="text2"/>
      <w:sz w:val="22"/>
    </w:rPr>
  </w:style>
  <w:style w:type="character" w:styleId="SubtleEmphasis">
    <w:name w:val="Subtle Emphasis"/>
    <w:basedOn w:val="DefaultParagraphFont"/>
    <w:uiPriority w:val="19"/>
    <w:rsid w:val="00AB1193"/>
    <w:rPr>
      <w:i/>
      <w:iCs/>
      <w:color w:val="808080" w:themeColor="text1" w:themeTint="7F"/>
    </w:rPr>
  </w:style>
  <w:style w:type="paragraph" w:styleId="TOCHeading">
    <w:name w:val="TOC Heading"/>
    <w:basedOn w:val="Heading1"/>
    <w:next w:val="Normal"/>
    <w:uiPriority w:val="39"/>
    <w:semiHidden/>
    <w:unhideWhenUsed/>
    <w:qFormat/>
    <w:rsid w:val="00A41DED"/>
    <w:pPr>
      <w:numPr>
        <w:numId w:val="0"/>
      </w:numPr>
      <w:spacing w:before="480" w:after="0" w:line="276" w:lineRule="auto"/>
      <w:outlineLvl w:val="9"/>
    </w:pPr>
    <w:rPr>
      <w:rFonts w:asciiTheme="majorHAnsi" w:hAnsiTheme="majorHAnsi"/>
      <w:color w:val="365F91" w:themeColor="accent1" w:themeShade="BF"/>
      <w:szCs w:val="28"/>
      <w:lang w:eastAsia="ja-JP"/>
    </w:rPr>
  </w:style>
  <w:style w:type="paragraph" w:styleId="TOC1">
    <w:name w:val="toc 1"/>
    <w:basedOn w:val="Normal"/>
    <w:next w:val="Normal"/>
    <w:autoRedefine/>
    <w:uiPriority w:val="39"/>
    <w:unhideWhenUsed/>
    <w:qFormat/>
    <w:rsid w:val="00F74491"/>
    <w:pPr>
      <w:tabs>
        <w:tab w:val="left" w:pos="851"/>
        <w:tab w:val="right" w:leader="dot" w:pos="9781"/>
      </w:tabs>
      <w:outlineLvl w:val="0"/>
    </w:pPr>
    <w:rPr>
      <w:noProof/>
      <w:sz w:val="22"/>
      <w:szCs w:val="22"/>
    </w:rPr>
  </w:style>
  <w:style w:type="paragraph" w:styleId="TOC2">
    <w:name w:val="toc 2"/>
    <w:basedOn w:val="Normal"/>
    <w:next w:val="Normal"/>
    <w:autoRedefine/>
    <w:uiPriority w:val="39"/>
    <w:unhideWhenUsed/>
    <w:rsid w:val="00AB2CE9"/>
    <w:pPr>
      <w:tabs>
        <w:tab w:val="left" w:pos="851"/>
        <w:tab w:val="right" w:leader="dot" w:pos="9781"/>
      </w:tabs>
    </w:pPr>
  </w:style>
  <w:style w:type="character" w:styleId="Hyperlink">
    <w:name w:val="Hyperlink"/>
    <w:basedOn w:val="DefaultParagraphFont"/>
    <w:uiPriority w:val="99"/>
    <w:unhideWhenUsed/>
    <w:rsid w:val="00A41DED"/>
    <w:rPr>
      <w:color w:val="0000FF" w:themeColor="hyperlink"/>
      <w:u w:val="single"/>
    </w:rPr>
  </w:style>
  <w:style w:type="character" w:styleId="Heading5Char" w:customStyle="1">
    <w:name w:val="Heading 5 Char"/>
    <w:basedOn w:val="DefaultParagraphFont"/>
    <w:link w:val="Heading5"/>
    <w:uiPriority w:val="9"/>
    <w:rsid w:val="003D109A"/>
    <w:rPr>
      <w:rFonts w:ascii="Arial" w:hAnsi="Arial" w:eastAsiaTheme="majorEastAsia" w:cstheme="majorBidi"/>
      <w:b/>
      <w:color w:val="1F497D" w:themeColor="text2"/>
      <w:sz w:val="22"/>
    </w:rPr>
  </w:style>
  <w:style w:type="paragraph" w:styleId="TOC3">
    <w:name w:val="toc 3"/>
    <w:basedOn w:val="Normal"/>
    <w:next w:val="Normal"/>
    <w:autoRedefine/>
    <w:uiPriority w:val="39"/>
    <w:unhideWhenUsed/>
    <w:rsid w:val="00903995"/>
    <w:pPr>
      <w:spacing w:after="100"/>
      <w:ind w:left="440"/>
    </w:pPr>
  </w:style>
  <w:style w:type="paragraph" w:styleId="Contentsheading" w:customStyle="1">
    <w:name w:val="Contents heading"/>
    <w:basedOn w:val="Normal"/>
    <w:autoRedefine/>
    <w:qFormat/>
    <w:rsid w:val="003C69B9"/>
    <w:pPr>
      <w:pBdr>
        <w:bottom w:val="single" w:color="000000" w:sz="18" w:space="2"/>
      </w:pBdr>
    </w:pPr>
    <w:rPr>
      <w:rFonts w:eastAsia="SimSun" w:cs="Arial"/>
      <w:b/>
      <w:bCs/>
      <w:sz w:val="28"/>
      <w:szCs w:val="16"/>
      <w:lang w:eastAsia="zh-CN"/>
    </w:rPr>
  </w:style>
  <w:style w:type="character" w:styleId="PlaceholderText">
    <w:name w:val="Placeholder Text"/>
    <w:basedOn w:val="DefaultParagraphFont"/>
    <w:uiPriority w:val="99"/>
    <w:semiHidden/>
    <w:rsid w:val="004A2F59"/>
    <w:rPr>
      <w:color w:val="808080"/>
    </w:rPr>
  </w:style>
  <w:style w:type="character" w:styleId="Heading6Char" w:customStyle="1">
    <w:name w:val="Heading 6 Char"/>
    <w:basedOn w:val="DefaultParagraphFont"/>
    <w:link w:val="Heading6"/>
    <w:uiPriority w:val="9"/>
    <w:rsid w:val="003D109A"/>
    <w:rPr>
      <w:rFonts w:ascii="Arial" w:hAnsi="Arial" w:eastAsiaTheme="majorEastAsia" w:cstheme="majorBidi"/>
      <w:b/>
      <w:iCs/>
      <w:color w:val="1F497D" w:themeColor="text2"/>
      <w:sz w:val="22"/>
    </w:rPr>
  </w:style>
  <w:style w:type="character" w:styleId="Heading7Char" w:customStyle="1">
    <w:name w:val="Heading 7 Char"/>
    <w:basedOn w:val="DefaultParagraphFont"/>
    <w:link w:val="Heading7"/>
    <w:uiPriority w:val="9"/>
    <w:semiHidden/>
    <w:rsid w:val="004A2F59"/>
    <w:rPr>
      <w:rFonts w:asciiTheme="majorHAnsi" w:hAnsiTheme="majorHAnsi" w:eastAsiaTheme="majorEastAsia" w:cstheme="majorBidi"/>
      <w:i/>
      <w:iCs/>
      <w:color w:val="404040" w:themeColor="text1" w:themeTint="BF"/>
      <w:sz w:val="22"/>
    </w:rPr>
  </w:style>
  <w:style w:type="character" w:styleId="Heading8Char" w:customStyle="1">
    <w:name w:val="Heading 8 Char"/>
    <w:basedOn w:val="DefaultParagraphFont"/>
    <w:link w:val="Heading8"/>
    <w:uiPriority w:val="9"/>
    <w:semiHidden/>
    <w:rsid w:val="004A2F59"/>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4A2F59"/>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EB335A"/>
    <w:pPr>
      <w:spacing w:after="200"/>
    </w:pPr>
    <w:rPr>
      <w:b/>
      <w:bCs/>
      <w:color w:val="4F81BD" w:themeColor="accent1"/>
      <w:sz w:val="18"/>
      <w:szCs w:val="18"/>
    </w:rPr>
  </w:style>
  <w:style w:type="paragraph" w:styleId="TableofFigures">
    <w:name w:val="table of figures"/>
    <w:basedOn w:val="Normal"/>
    <w:next w:val="Normal"/>
    <w:uiPriority w:val="99"/>
    <w:unhideWhenUsed/>
    <w:rsid w:val="00EB335A"/>
  </w:style>
  <w:style w:type="character" w:styleId="CommentReference">
    <w:name w:val="annotation reference"/>
    <w:basedOn w:val="DefaultParagraphFont"/>
    <w:uiPriority w:val="99"/>
    <w:semiHidden/>
    <w:unhideWhenUsed/>
    <w:rsid w:val="006C414F"/>
    <w:rPr>
      <w:sz w:val="16"/>
      <w:szCs w:val="16"/>
    </w:rPr>
  </w:style>
  <w:style w:type="paragraph" w:styleId="CommentText">
    <w:name w:val="annotation text"/>
    <w:basedOn w:val="Normal"/>
    <w:link w:val="CommentTextChar"/>
    <w:uiPriority w:val="99"/>
    <w:unhideWhenUsed/>
    <w:rsid w:val="006C414F"/>
    <w:rPr>
      <w:szCs w:val="20"/>
    </w:rPr>
  </w:style>
  <w:style w:type="character" w:styleId="CommentTextChar" w:customStyle="1">
    <w:name w:val="Comment Text Char"/>
    <w:basedOn w:val="DefaultParagraphFont"/>
    <w:link w:val="CommentText"/>
    <w:uiPriority w:val="99"/>
    <w:rsid w:val="006C414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C414F"/>
    <w:rPr>
      <w:b/>
      <w:bCs/>
    </w:rPr>
  </w:style>
  <w:style w:type="character" w:styleId="CommentSubjectChar" w:customStyle="1">
    <w:name w:val="Comment Subject Char"/>
    <w:basedOn w:val="CommentTextChar"/>
    <w:link w:val="CommentSubject"/>
    <w:uiPriority w:val="99"/>
    <w:semiHidden/>
    <w:rsid w:val="006C414F"/>
    <w:rPr>
      <w:rFonts w:ascii="Arial" w:hAnsi="Arial"/>
      <w:b/>
      <w:bCs/>
      <w:sz w:val="20"/>
      <w:szCs w:val="20"/>
    </w:rPr>
  </w:style>
  <w:style w:type="character" w:styleId="UnresolvedMention">
    <w:name w:val="Unresolved Mention"/>
    <w:basedOn w:val="DefaultParagraphFont"/>
    <w:uiPriority w:val="99"/>
    <w:semiHidden/>
    <w:unhideWhenUsed/>
    <w:rsid w:val="00687074"/>
    <w:rPr>
      <w:color w:val="605E5C"/>
      <w:shd w:val="clear" w:color="auto" w:fill="E1DFDD"/>
    </w:rPr>
  </w:style>
  <w:style w:type="paragraph" w:styleId="ListBullet">
    <w:name w:val="List Bullet"/>
    <w:basedOn w:val="Normal"/>
    <w:uiPriority w:val="99"/>
    <w:unhideWhenUsed/>
    <w:rsid w:val="003E58CA"/>
    <w:pPr>
      <w:numPr>
        <w:numId w:val="39"/>
      </w:numPr>
      <w:tabs>
        <w:tab w:val="clear" w:pos="360"/>
      </w:tabs>
      <w:spacing w:after="200" w:line="276" w:lineRule="auto"/>
      <w:ind w:left="0" w:firstLine="0"/>
      <w:contextualSpacing/>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024223">
      <w:bodyDiv w:val="1"/>
      <w:marLeft w:val="0"/>
      <w:marRight w:val="0"/>
      <w:marTop w:val="0"/>
      <w:marBottom w:val="0"/>
      <w:divBdr>
        <w:top w:val="none" w:sz="0" w:space="0" w:color="auto"/>
        <w:left w:val="none" w:sz="0" w:space="0" w:color="auto"/>
        <w:bottom w:val="none" w:sz="0" w:space="0" w:color="auto"/>
        <w:right w:val="none" w:sz="0" w:space="0" w:color="auto"/>
      </w:divBdr>
    </w:div>
    <w:div w:id="653139765">
      <w:marLeft w:val="0"/>
      <w:marRight w:val="0"/>
      <w:marTop w:val="0"/>
      <w:marBottom w:val="0"/>
      <w:divBdr>
        <w:top w:val="none" w:sz="0" w:space="0" w:color="auto"/>
        <w:left w:val="none" w:sz="0" w:space="0" w:color="auto"/>
        <w:bottom w:val="none" w:sz="0" w:space="0" w:color="auto"/>
        <w:right w:val="none" w:sz="0" w:space="0" w:color="auto"/>
      </w:divBdr>
    </w:div>
    <w:div w:id="1017123278">
      <w:marLeft w:val="0"/>
      <w:marRight w:val="0"/>
      <w:marTop w:val="0"/>
      <w:marBottom w:val="0"/>
      <w:divBdr>
        <w:top w:val="none" w:sz="0" w:space="0" w:color="auto"/>
        <w:left w:val="none" w:sz="0" w:space="0" w:color="auto"/>
        <w:bottom w:val="none" w:sz="0" w:space="0" w:color="auto"/>
        <w:right w:val="none" w:sz="0" w:space="0" w:color="auto"/>
      </w:divBdr>
    </w:div>
    <w:div w:id="1150908263">
      <w:marLeft w:val="0"/>
      <w:marRight w:val="0"/>
      <w:marTop w:val="0"/>
      <w:marBottom w:val="0"/>
      <w:divBdr>
        <w:top w:val="none" w:sz="0" w:space="0" w:color="auto"/>
        <w:left w:val="none" w:sz="0" w:space="0" w:color="auto"/>
        <w:bottom w:val="none" w:sz="0" w:space="0" w:color="auto"/>
        <w:right w:val="none" w:sz="0" w:space="0" w:color="auto"/>
      </w:divBdr>
    </w:div>
    <w:div w:id="1282493770">
      <w:bodyDiv w:val="1"/>
      <w:marLeft w:val="0"/>
      <w:marRight w:val="0"/>
      <w:marTop w:val="100"/>
      <w:marBottom w:val="100"/>
      <w:divBdr>
        <w:top w:val="none" w:sz="0" w:space="0" w:color="auto"/>
        <w:left w:val="none" w:sz="0" w:space="0" w:color="auto"/>
        <w:bottom w:val="none" w:sz="0" w:space="0" w:color="auto"/>
        <w:right w:val="none" w:sz="0" w:space="0" w:color="auto"/>
      </w:divBdr>
      <w:divsChild>
        <w:div w:id="791241236">
          <w:marLeft w:val="0"/>
          <w:marRight w:val="0"/>
          <w:marTop w:val="0"/>
          <w:marBottom w:val="0"/>
          <w:divBdr>
            <w:top w:val="none" w:sz="0" w:space="0" w:color="auto"/>
            <w:left w:val="none" w:sz="0" w:space="0" w:color="auto"/>
            <w:bottom w:val="none" w:sz="0" w:space="0" w:color="auto"/>
            <w:right w:val="none" w:sz="0" w:space="0" w:color="auto"/>
          </w:divBdr>
          <w:divsChild>
            <w:div w:id="989404887">
              <w:marLeft w:val="0"/>
              <w:marRight w:val="0"/>
              <w:marTop w:val="0"/>
              <w:marBottom w:val="0"/>
              <w:divBdr>
                <w:top w:val="none" w:sz="0" w:space="0" w:color="auto"/>
                <w:left w:val="none" w:sz="0" w:space="0" w:color="auto"/>
                <w:bottom w:val="none" w:sz="0" w:space="0" w:color="auto"/>
                <w:right w:val="none" w:sz="0" w:space="0" w:color="auto"/>
              </w:divBdr>
              <w:divsChild>
                <w:div w:id="1956867985">
                  <w:marLeft w:val="0"/>
                  <w:marRight w:val="0"/>
                  <w:marTop w:val="0"/>
                  <w:marBottom w:val="0"/>
                  <w:divBdr>
                    <w:top w:val="none" w:sz="0" w:space="0" w:color="auto"/>
                    <w:left w:val="none" w:sz="0" w:space="0" w:color="auto"/>
                    <w:bottom w:val="none" w:sz="0" w:space="0" w:color="auto"/>
                    <w:right w:val="none" w:sz="0" w:space="0" w:color="auto"/>
                  </w:divBdr>
                  <w:divsChild>
                    <w:div w:id="13715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064202">
      <w:marLeft w:val="0"/>
      <w:marRight w:val="0"/>
      <w:marTop w:val="0"/>
      <w:marBottom w:val="0"/>
      <w:divBdr>
        <w:top w:val="none" w:sz="0" w:space="0" w:color="auto"/>
        <w:left w:val="none" w:sz="0" w:space="0" w:color="auto"/>
        <w:bottom w:val="none" w:sz="0" w:space="0" w:color="auto"/>
        <w:right w:val="none" w:sz="0" w:space="0" w:color="auto"/>
      </w:divBdr>
    </w:div>
    <w:div w:id="1787768545">
      <w:marLeft w:val="0"/>
      <w:marRight w:val="0"/>
      <w:marTop w:val="0"/>
      <w:marBottom w:val="0"/>
      <w:divBdr>
        <w:top w:val="none" w:sz="0" w:space="0" w:color="auto"/>
        <w:left w:val="none" w:sz="0" w:space="0" w:color="auto"/>
        <w:bottom w:val="none" w:sz="0" w:space="0" w:color="auto"/>
        <w:right w:val="none" w:sz="0" w:space="0" w:color="auto"/>
      </w:divBdr>
    </w:div>
    <w:div w:id="2133328933">
      <w:bodyDiv w:val="1"/>
      <w:marLeft w:val="0"/>
      <w:marRight w:val="0"/>
      <w:marTop w:val="0"/>
      <w:marBottom w:val="0"/>
      <w:divBdr>
        <w:top w:val="none" w:sz="0" w:space="0" w:color="auto"/>
        <w:left w:val="none" w:sz="0" w:space="0" w:color="auto"/>
        <w:bottom w:val="none" w:sz="0" w:space="0" w:color="auto"/>
        <w:right w:val="none" w:sz="0" w:space="0" w:color="auto"/>
      </w:divBdr>
      <w:divsChild>
        <w:div w:id="60760817">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settings" Target="settings.xml" Id="rId7" /><Relationship Type="http://schemas.microsoft.com/office/2018/08/relationships/commentsExtensible" Target="commentsExtensible.xml" Id="rId17" /><Relationship Type="http://schemas.openxmlformats.org/officeDocument/2006/relationships/header" Target="header1.xml" Id="rId25" /><Relationship Type="http://schemas.openxmlformats.org/officeDocument/2006/relationships/customXml" Target="../customXml/item2.xml" Id="rId2" /><Relationship Type="http://schemas.microsoft.com/office/2016/09/relationships/commentsIds" Target="commentsIds.xml" Id="rId16" /><Relationship Type="http://schemas.microsoft.com/office/2011/relationships/people" Target="peop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ithub.com/NetApp/tridentctl-protect/releases/download/25.10.0/tridentctl-protect-linux-amd64" TargetMode="External" Id="rId24" /><Relationship Type="http://schemas.openxmlformats.org/officeDocument/2006/relationships/numbering" Target="numbering.xml" Id="rId5" /><Relationship Type="http://schemas.microsoft.com/office/2011/relationships/commentsExtended" Target="commentsExtended.xml" Id="rId15" /><Relationship Type="http://schemas.openxmlformats.org/officeDocument/2006/relationships/hyperlink" Target="https://netapp.github.io/trident-protect-helm-chart" TargetMode="External"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theme" Target="theme/theme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comments" Target="comments.xml" Id="rId14" /><Relationship Type="http://schemas.openxmlformats.org/officeDocument/2006/relationships/hyperlink" Target="https://github.com/NetApp/trident/releases/download/v25.10.0/trident-installer-25.10.0.tar.gz" TargetMode="External" Id="rId22" /><Relationship Type="http://schemas.openxmlformats.org/officeDocument/2006/relationships/header" Target="header2.xml" Id="rId27" /><Relationship Type="http://schemas.openxmlformats.org/officeDocument/2006/relationships/glossaryDocument" Target="glossary/document.xml" Id="rId30" /></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f.niggemeier\Desktop\GPP00-01%20(Policy%20Document%20Template)%20(draf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A1F828A91C476CAF268DE001FED1AC"/>
        <w:category>
          <w:name w:val="Allgemein"/>
          <w:gallery w:val="placeholder"/>
        </w:category>
        <w:types>
          <w:type w:val="bbPlcHdr"/>
        </w:types>
        <w:behaviors>
          <w:behavior w:val="content"/>
        </w:behaviors>
        <w:guid w:val="{7FD0701F-B0EB-4AD1-998E-A9BEB86A2CAF}"/>
      </w:docPartPr>
      <w:docPartBody>
        <w:p xmlns:wp14="http://schemas.microsoft.com/office/word/2010/wordml" w:rsidR="00824FD0" w:rsidP="004C3FE4" w:rsidRDefault="004C3FE4" w14:paraId="1C9526D0" wp14:textId="77777777">
          <w:pPr>
            <w:pStyle w:val="A4A1F828A91C476CAF268DE001FED1AC"/>
          </w:pPr>
          <w:r w:rsidRPr="00EB227A">
            <w:rPr>
              <w:rStyle w:val="PlaceholderText"/>
            </w:rPr>
            <w:t>[Document Status]</w:t>
          </w:r>
        </w:p>
      </w:docPartBody>
    </w:docPart>
    <w:docPart>
      <w:docPartPr>
        <w:name w:val="8DC7BF5879634E70B992DC0817ED326F"/>
        <w:category>
          <w:name w:val="Allgemein"/>
          <w:gallery w:val="placeholder"/>
        </w:category>
        <w:types>
          <w:type w:val="bbPlcHdr"/>
        </w:types>
        <w:behaviors>
          <w:behavior w:val="content"/>
        </w:behaviors>
        <w:guid w:val="{B52B2FB9-0334-45FE-BAAF-BBBAD9394EDB}"/>
      </w:docPartPr>
      <w:docPartBody>
        <w:p xmlns:wp14="http://schemas.microsoft.com/office/word/2010/wordml" w:rsidR="00824FD0" w:rsidP="004C3FE4" w:rsidRDefault="004C3FE4" w14:paraId="5FFCBC4B" wp14:textId="77777777">
          <w:pPr>
            <w:pStyle w:val="8DC7BF5879634E70B992DC0817ED326F"/>
          </w:pPr>
          <w:r w:rsidRPr="00EB227A">
            <w:rPr>
              <w:rStyle w:val="PlaceholderText"/>
            </w:rPr>
            <w:t>[Effective From]</w:t>
          </w:r>
        </w:p>
      </w:docPartBody>
    </w:docPart>
    <w:docPart>
      <w:docPartPr>
        <w:name w:val="6353B1A2DE0D40D1B37F04F55E03C2F5"/>
        <w:category>
          <w:name w:val="Allgemein"/>
          <w:gallery w:val="placeholder"/>
        </w:category>
        <w:types>
          <w:type w:val="bbPlcHdr"/>
        </w:types>
        <w:behaviors>
          <w:behavior w:val="content"/>
        </w:behaviors>
        <w:guid w:val="{281D5400-483A-4F69-BDF1-6B196BCB2CF9}"/>
      </w:docPartPr>
      <w:docPartBody>
        <w:p xmlns:wp14="http://schemas.microsoft.com/office/word/2010/wordml" w:rsidR="00824FD0" w:rsidRDefault="001E31BD" w14:paraId="6A5C3D49" wp14:textId="77777777">
          <w:r w:rsidRPr="00EB227A">
            <w:rPr>
              <w:rStyle w:val="PlaceholderText"/>
            </w:rPr>
            <w:t>[Document Type]</w:t>
          </w:r>
        </w:p>
      </w:docPartBody>
    </w:docPart>
    <w:docPart>
      <w:docPartPr>
        <w:name w:val="4F3B8C4E3C7F4E4BB9D5ADA7648550D4"/>
        <w:category>
          <w:name w:val="Allgemein"/>
          <w:gallery w:val="placeholder"/>
        </w:category>
        <w:types>
          <w:type w:val="bbPlcHdr"/>
        </w:types>
        <w:behaviors>
          <w:behavior w:val="content"/>
        </w:behaviors>
        <w:guid w:val="{8C3CE850-12B3-4288-A0DF-3C2ED12582BF}"/>
      </w:docPartPr>
      <w:docPartBody>
        <w:p xmlns:wp14="http://schemas.microsoft.com/office/word/2010/wordml" w:rsidR="00824FD0" w:rsidRDefault="001E31BD" w14:paraId="666A1C7A" wp14:textId="77777777">
          <w:r w:rsidRPr="00EB227A">
            <w:rPr>
              <w:rStyle w:val="PlaceholderText"/>
            </w:rPr>
            <w:t>[Revision]</w:t>
          </w:r>
        </w:p>
      </w:docPartBody>
    </w:docPart>
    <w:docPart>
      <w:docPartPr>
        <w:name w:val="A0C29E1DC4CD482F98025EFAFAFF16E4"/>
        <w:category>
          <w:name w:val="Allgemein"/>
          <w:gallery w:val="placeholder"/>
        </w:category>
        <w:types>
          <w:type w:val="bbPlcHdr"/>
        </w:types>
        <w:behaviors>
          <w:behavior w:val="content"/>
        </w:behaviors>
        <w:guid w:val="{A8A63903-4726-4C00-82EE-59B236F4D17C}"/>
      </w:docPartPr>
      <w:docPartBody>
        <w:p xmlns:wp14="http://schemas.microsoft.com/office/word/2010/wordml" w:rsidR="00824FD0" w:rsidRDefault="001E31BD" w14:paraId="4A796A89" wp14:textId="77777777">
          <w:r w:rsidRPr="00EB227A">
            <w:rPr>
              <w:rStyle w:val="PlaceholderText"/>
            </w:rPr>
            <w:t>[Revision]</w:t>
          </w:r>
        </w:p>
      </w:docPartBody>
    </w:docPart>
    <w:docPart>
      <w:docPartPr>
        <w:name w:val="DefaultPlaceholder_1081868575"/>
        <w:category>
          <w:name w:val="Allgemein"/>
          <w:gallery w:val="placeholder"/>
        </w:category>
        <w:types>
          <w:type w:val="bbPlcHdr"/>
        </w:types>
        <w:behaviors>
          <w:behavior w:val="content"/>
        </w:behaviors>
        <w:guid w:val="{BEC5173D-E108-41FA-BE84-83BD4880959E}"/>
      </w:docPartPr>
      <w:docPartBody>
        <w:p xmlns:wp14="http://schemas.microsoft.com/office/word/2010/wordml" w:rsidR="006659DE" w:rsidRDefault="003D46BA" w14:paraId="429CBD33" wp14:textId="77777777">
          <w:r w:rsidRPr="00A8103B">
            <w:rPr>
              <w:rStyle w:val="PlaceholderText"/>
            </w:rPr>
            <w:t>Wählen Sie ein Element aus.</w:t>
          </w:r>
        </w:p>
      </w:docPartBody>
    </w:docPart>
    <w:docPart>
      <w:docPartPr>
        <w:name w:val="148FF14B0A0D4796BBE43FF18B84DB8B"/>
        <w:category>
          <w:name w:val="Allgemein"/>
          <w:gallery w:val="placeholder"/>
        </w:category>
        <w:types>
          <w:type w:val="bbPlcHdr"/>
        </w:types>
        <w:behaviors>
          <w:behavior w:val="content"/>
        </w:behaviors>
        <w:guid w:val="{00AA9195-05AA-44D8-A54F-7AAE2EFAC292}"/>
      </w:docPartPr>
      <w:docPartBody>
        <w:p xmlns:wp14="http://schemas.microsoft.com/office/word/2010/wordml" w:rsidR="00501C89" w:rsidP="00C7294B" w:rsidRDefault="00C7294B" w14:paraId="406730C4" wp14:textId="77777777">
          <w:pPr>
            <w:pStyle w:val="148FF14B0A0D4796BBE43FF18B84DB8B"/>
          </w:pPr>
          <w:r w:rsidRPr="004B1211">
            <w:rPr>
              <w:rStyle w:val="PlaceholderText"/>
            </w:rPr>
            <w:t>[Unique ID]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913"/>
    <w:rsid w:val="000112FC"/>
    <w:rsid w:val="00012CD3"/>
    <w:rsid w:val="000267FE"/>
    <w:rsid w:val="000313A5"/>
    <w:rsid w:val="0003571F"/>
    <w:rsid w:val="00120945"/>
    <w:rsid w:val="00136C42"/>
    <w:rsid w:val="001E31BD"/>
    <w:rsid w:val="001E6C5A"/>
    <w:rsid w:val="001F40FE"/>
    <w:rsid w:val="00252E2D"/>
    <w:rsid w:val="00254CAE"/>
    <w:rsid w:val="00264288"/>
    <w:rsid w:val="00295F46"/>
    <w:rsid w:val="00306709"/>
    <w:rsid w:val="00315B08"/>
    <w:rsid w:val="003514F4"/>
    <w:rsid w:val="00362488"/>
    <w:rsid w:val="00364C58"/>
    <w:rsid w:val="003A5E7E"/>
    <w:rsid w:val="003B7CF9"/>
    <w:rsid w:val="003C6E46"/>
    <w:rsid w:val="003D1600"/>
    <w:rsid w:val="003D46BA"/>
    <w:rsid w:val="003F6391"/>
    <w:rsid w:val="00412B3E"/>
    <w:rsid w:val="00460818"/>
    <w:rsid w:val="004C3FE4"/>
    <w:rsid w:val="00501C89"/>
    <w:rsid w:val="00535580"/>
    <w:rsid w:val="005447FE"/>
    <w:rsid w:val="005A11DE"/>
    <w:rsid w:val="005B711F"/>
    <w:rsid w:val="00630407"/>
    <w:rsid w:val="00632992"/>
    <w:rsid w:val="006659DE"/>
    <w:rsid w:val="006B33E4"/>
    <w:rsid w:val="006C67C8"/>
    <w:rsid w:val="0073679E"/>
    <w:rsid w:val="00781D96"/>
    <w:rsid w:val="00824FD0"/>
    <w:rsid w:val="008653A2"/>
    <w:rsid w:val="00895E57"/>
    <w:rsid w:val="008C7DE8"/>
    <w:rsid w:val="00926E6C"/>
    <w:rsid w:val="00941D34"/>
    <w:rsid w:val="009C3032"/>
    <w:rsid w:val="009C3EF4"/>
    <w:rsid w:val="00A27AF6"/>
    <w:rsid w:val="00A34973"/>
    <w:rsid w:val="00A96B04"/>
    <w:rsid w:val="00C27619"/>
    <w:rsid w:val="00C46A02"/>
    <w:rsid w:val="00C7294B"/>
    <w:rsid w:val="00C770AC"/>
    <w:rsid w:val="00CA4EA6"/>
    <w:rsid w:val="00CE575B"/>
    <w:rsid w:val="00D03A1D"/>
    <w:rsid w:val="00D0561D"/>
    <w:rsid w:val="00DC60B4"/>
    <w:rsid w:val="00DD7B3A"/>
    <w:rsid w:val="00E01106"/>
    <w:rsid w:val="00E03B69"/>
    <w:rsid w:val="00E512C9"/>
    <w:rsid w:val="00E54913"/>
    <w:rsid w:val="00E72102"/>
    <w:rsid w:val="00E72257"/>
    <w:rsid w:val="00F457DB"/>
    <w:rsid w:val="00F60076"/>
    <w:rsid w:val="00FC68DE"/>
    <w:rsid w:val="00FD40EB"/>
    <w:rsid w:val="00FF5B4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3FE4"/>
    <w:rPr>
      <w:color w:val="808080"/>
    </w:rPr>
  </w:style>
  <w:style w:type="paragraph" w:customStyle="1" w:styleId="A4A1F828A91C476CAF268DE001FED1AC">
    <w:name w:val="A4A1F828A91C476CAF268DE001FED1AC"/>
    <w:rsid w:val="004C3FE4"/>
    <w:pPr>
      <w:spacing w:after="0" w:line="240" w:lineRule="auto"/>
    </w:pPr>
    <w:rPr>
      <w:rFonts w:ascii="Arial" w:hAnsi="Arial"/>
      <w:sz w:val="20"/>
      <w:szCs w:val="24"/>
      <w:lang w:val="en-US" w:eastAsia="en-US"/>
    </w:rPr>
  </w:style>
  <w:style w:type="paragraph" w:customStyle="1" w:styleId="8DC7BF5879634E70B992DC0817ED326F">
    <w:name w:val="8DC7BF5879634E70B992DC0817ED326F"/>
    <w:rsid w:val="004C3FE4"/>
    <w:pPr>
      <w:spacing w:after="0" w:line="240" w:lineRule="auto"/>
    </w:pPr>
    <w:rPr>
      <w:rFonts w:ascii="Arial" w:hAnsi="Arial"/>
      <w:sz w:val="20"/>
      <w:szCs w:val="24"/>
      <w:lang w:val="en-US" w:eastAsia="en-US"/>
    </w:rPr>
  </w:style>
  <w:style w:type="paragraph" w:customStyle="1" w:styleId="148FF14B0A0D4796BBE43FF18B84DB8B">
    <w:name w:val="148FF14B0A0D4796BBE43FF18B84DB8B"/>
    <w:rsid w:val="00C729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5189a7-fc6d-4b7c-a90e-79c69cf94b30" xsi:nil="true"/>
    <lcf76f155ced4ddcb4097134ff3c332f xmlns="38be355c-b979-4502-87a6-6a1a9813b7d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B5E35A435EA9B49914A6FDBBF1BB5C6" ma:contentTypeVersion="11" ma:contentTypeDescription="Create a new document." ma:contentTypeScope="" ma:versionID="ea5a112b14b3db60d56cd07709f3ac31">
  <xsd:schema xmlns:xsd="http://www.w3.org/2001/XMLSchema" xmlns:xs="http://www.w3.org/2001/XMLSchema" xmlns:p="http://schemas.microsoft.com/office/2006/metadata/properties" xmlns:ns2="38be355c-b979-4502-87a6-6a1a9813b7d6" xmlns:ns3="ce5189a7-fc6d-4b7c-a90e-79c69cf94b30" targetNamespace="http://schemas.microsoft.com/office/2006/metadata/properties" ma:root="true" ma:fieldsID="21c0996183bf0c362e4977347ba104a5" ns2:_="" ns3:_="">
    <xsd:import namespace="38be355c-b979-4502-87a6-6a1a9813b7d6"/>
    <xsd:import namespace="ce5189a7-fc6d-4b7c-a90e-79c69cf94b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e355c-b979-4502-87a6-6a1a9813b7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4071728-171b-4235-88ee-ee9a0513a7b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5189a7-fc6d-4b7c-a90e-79c69cf94b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6595fd-ca53-4865-8f08-39a29ef34f73}" ma:internalName="TaxCatchAll" ma:showField="CatchAllData" ma:web="ce5189a7-fc6d-4b7c-a90e-79c69cf94b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7C89D7-8F1A-46C9-977D-A723D403C4D0}">
  <ds:schemaRefs>
    <ds:schemaRef ds:uri="http://schemas.microsoft.com/office/2006/metadata/properties"/>
    <ds:schemaRef ds:uri="http://schemas.microsoft.com/office/infopath/2007/PartnerControls"/>
    <ds:schemaRef ds:uri="ce5189a7-fc6d-4b7c-a90e-79c69cf94b30"/>
    <ds:schemaRef ds:uri="38be355c-b979-4502-87a6-6a1a9813b7d6"/>
  </ds:schemaRefs>
</ds:datastoreItem>
</file>

<file path=customXml/itemProps2.xml><?xml version="1.0" encoding="utf-8"?>
<ds:datastoreItem xmlns:ds="http://schemas.openxmlformats.org/officeDocument/2006/customXml" ds:itemID="{214C4BFA-09D6-463F-9A99-7087366B8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e355c-b979-4502-87a6-6a1a9813b7d6"/>
    <ds:schemaRef ds:uri="ce5189a7-fc6d-4b7c-a90e-79c69cf94b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1027FD-6604-4A31-910C-7D1BBA4F0A58}">
  <ds:schemaRefs>
    <ds:schemaRef ds:uri="http://schemas.microsoft.com/sharepoint/v3/contenttype/forms"/>
  </ds:schemaRefs>
</ds:datastoreItem>
</file>

<file path=customXml/itemProps4.xml><?xml version="1.0" encoding="utf-8"?>
<ds:datastoreItem xmlns:ds="http://schemas.openxmlformats.org/officeDocument/2006/customXml" ds:itemID="{17CB6F21-0AA9-4C53-A06E-B5EAE6BFC0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GPP00-01%20(Policy%20Document%20Template)%20(draft).dotx</ap:Template>
  <ap:Application>Microsoft Word for the web</ap:Application>
  <ap:DocSecurity>0</ap:DocSecurity>
  <ap:ScaleCrop>false</ap:ScaleCrop>
  <ap:Company>Diebold Nixdorf</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IT Infrastructure Service Definition</dc:title>
  <dc:subject/>
  <dc:creator>Stuart;Evans</dc:creator>
  <keywords/>
  <dc:description/>
  <lastModifiedBy>Mateova, Gabriela</lastModifiedBy>
  <revision>7</revision>
  <lastPrinted>2019-12-20T19:42:00.0000000Z</lastPrinted>
  <dcterms:created xsi:type="dcterms:W3CDTF">2026-02-23T08:55:00.0000000Z</dcterms:created>
  <dcterms:modified xsi:type="dcterms:W3CDTF">2026-02-26T17:44:39.9462612Z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0</vt:lpwstr>
  </property>
  <property fmtid="{D5CDD505-2E9C-101B-9397-08002B2CF9AE}" pid="3" name="OwnerId">
    <vt:lpwstr>61</vt:lpwstr>
  </property>
  <property fmtid="{D5CDD505-2E9C-101B-9397-08002B2CF9AE}" pid="4" name="UploadSource">
    <vt:lpwstr>New</vt:lpwstr>
  </property>
  <property fmtid="{D5CDD505-2E9C-101B-9397-08002B2CF9AE}" pid="5" name="ContentTypeId">
    <vt:lpwstr>0x0101001B5E35A435EA9B49914A6FDBBF1BB5C6</vt:lpwstr>
  </property>
  <property fmtid="{D5CDD505-2E9C-101B-9397-08002B2CF9AE}" pid="6" name="Responsible">
    <vt:lpwstr/>
  </property>
  <property fmtid="{D5CDD505-2E9C-101B-9397-08002B2CF9AE}" pid="7" name="Document Status">
    <vt:lpwstr>Draft</vt:lpwstr>
  </property>
  <property fmtid="{D5CDD505-2E9C-101B-9397-08002B2CF9AE}" pid="8" name="MediaServiceImageTags">
    <vt:lpwstr/>
  </property>
  <property fmtid="{D5CDD505-2E9C-101B-9397-08002B2CF9AE}" pid="9" name="docLang">
    <vt:lpwstr>en</vt:lpwstr>
  </property>
</Properties>
</file>