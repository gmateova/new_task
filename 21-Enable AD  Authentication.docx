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mc:Ignorable="w14 w15 w16se w16cid w16 w16cex w16sdtdh w16sdtfl w16du wp14">
  <w:body>
    <w:p w:rsidR="001B67B3" w:rsidP="001B67B3" w:rsidRDefault="001B67B3" w14:paraId="4771F1E2" w14:textId="77777777"/>
    <w:p w:rsidR="004D45BE" w:rsidP="001B67B3" w:rsidRDefault="004D45BE" w14:paraId="44EBFAC7" w14:textId="77777777"/>
    <w:p w:rsidR="004D45BE" w:rsidP="001B67B3" w:rsidRDefault="004D45BE" w14:paraId="299D73E8" w14:textId="77777777"/>
    <w:p w:rsidR="004D45BE" w:rsidP="001B67B3" w:rsidRDefault="004D45BE" w14:paraId="3FCEDC2E" w14:textId="77777777"/>
    <w:p w:rsidR="004D45BE" w:rsidP="001B67B3" w:rsidRDefault="004D45BE" w14:paraId="5791DB49" w14:textId="77777777"/>
    <w:tbl>
      <w:tblPr>
        <w:tblStyle w:val="TableGrid"/>
        <w:tblW w:w="100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09"/>
        <w:gridCol w:w="2837"/>
        <w:gridCol w:w="2203"/>
        <w:gridCol w:w="3216"/>
      </w:tblGrid>
      <w:tr w:rsidRPr="004D45BE" w:rsidR="004D45BE" w:rsidTr="5EC8BE6B" w14:paraId="359EA063" w14:textId="77777777">
        <w:trPr>
          <w:trHeight w:val="839"/>
        </w:trPr>
        <w:tc>
          <w:tcPr>
            <w:tcW w:w="1006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4D45BE" w:rsidP="5EC8BE6B" w:rsidRDefault="00096C82" w14:paraId="6C23D491" w14:textId="01C50879">
            <w:pPr>
              <w:ind w:left="142"/>
              <w:rPr>
                <w:sz w:val="36"/>
                <w:szCs w:val="36"/>
              </w:rPr>
            </w:pPr>
            <w:r w:rsidRPr="00096C82">
              <w:rPr>
                <w:sz w:val="36"/>
                <w:szCs w:val="36"/>
              </w:rPr>
              <w:t>OpenShift Containerization POC 2026  – POC Test Protocol</w:t>
            </w:r>
          </w:p>
        </w:tc>
      </w:tr>
      <w:tr w:rsidR="00187147" w:rsidTr="5EC8BE6B" w14:paraId="525CA609" w14:textId="77777777">
        <w:trPr>
          <w:trHeight w:val="397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="00187147" w:rsidP="00187147" w:rsidRDefault="00187147" w14:paraId="217BBB20" w14:textId="77777777">
            <w:pPr>
              <w:jc w:val="right"/>
            </w:pPr>
            <w:r>
              <w:t>Number: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5BE" w:rsidR="00187147" w:rsidP="00187147" w:rsidRDefault="00175CC2" w14:paraId="22C68734" w14:textId="17A6FBC4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96C82">
              <w:rPr>
                <w:b/>
                <w:bCs/>
              </w:rPr>
              <w:t>21</w:t>
            </w:r>
          </w:p>
        </w:tc>
        <w:tc>
          <w:tcPr>
            <w:tcW w:w="2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vAlign w:val="center"/>
          </w:tcPr>
          <w:p w:rsidR="00187147" w:rsidP="00187147" w:rsidRDefault="00187147" w14:paraId="353DA1CB" w14:textId="2DAE9C16">
            <w:pPr>
              <w:ind w:left="34"/>
              <w:jc w:val="right"/>
            </w:pPr>
            <w:r>
              <w:t>Test Date: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alias w:val="Effective From"/>
              <w:tag w:val="EffectiveDate"/>
              <w:id w:val="390163096"/>
              <w:placeholder>
                <w:docPart w:val="73A3873BB84045A892EF9A71E871E4AC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6952a549-93d6-43f6-962d-f993e1307f91' " w:xpath="/ns0:properties[1]/documentManagement[1]/ns4:EffectiveDate[1]" w:storeItemID="{7B7C89D7-8F1A-46C9-977D-A723D403C4D0}"/>
              <w:date w:fullDate="2026-02-11T00:00:00Z">
                <w:dateFormat w:val="dd. MMM yyyy"/>
                <w:lid w:val="en-US"/>
                <w:storeMappedDataAs w:val="dateTime"/>
                <w:calendar w:val="gregorian"/>
              </w:date>
            </w:sdtPr>
            <w:sdtContent>
              <w:p w:rsidR="00187147" w:rsidP="00187147" w:rsidRDefault="00096C82" w14:paraId="1874C2AA" w14:textId="57C49387">
                <w:pPr>
                  <w:ind w:left="34"/>
                </w:pPr>
                <w:r>
                  <w:t>11. Feb 2026</w:t>
                </w:r>
              </w:p>
            </w:sdtContent>
          </w:sdt>
        </w:tc>
      </w:tr>
      <w:tr w:rsidR="00187147" w:rsidTr="5EC8BE6B" w14:paraId="0856A90D" w14:textId="77777777">
        <w:trPr>
          <w:trHeight w:val="397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="00187147" w:rsidP="00187147" w:rsidRDefault="00187147" w14:paraId="475A7C8A" w14:textId="77777777">
            <w:pPr>
              <w:jc w:val="right"/>
            </w:pPr>
            <w:r>
              <w:t>Test Owner: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187147" w:rsidP="00E8111C" w:rsidRDefault="00096C82" w14:paraId="756888BB" w14:textId="132CDDE9">
            <w:pPr>
              <w:rPr>
                <w:highlight w:val="yellow"/>
              </w:rPr>
            </w:pPr>
            <w:r w:rsidRPr="00096C82">
              <w:t>Naga Krishna Sai Baruri</w:t>
            </w:r>
          </w:p>
        </w:tc>
        <w:tc>
          <w:tcPr>
            <w:tcW w:w="54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vAlign w:val="center"/>
          </w:tcPr>
          <w:p w:rsidR="00187147" w:rsidP="00187147" w:rsidRDefault="00187147" w14:paraId="60B484C7" w14:textId="0C299677"/>
        </w:tc>
      </w:tr>
      <w:tr w:rsidR="00187147" w:rsidTr="5EC8BE6B" w14:paraId="60A2FBBF" w14:textId="77777777">
        <w:trPr>
          <w:trHeight w:val="397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vAlign w:val="center"/>
            <w:hideMark/>
          </w:tcPr>
          <w:p w:rsidR="00187147" w:rsidP="00187147" w:rsidRDefault="00187147" w14:paraId="5EB39DF2" w14:textId="77777777">
            <w:pPr>
              <w:jc w:val="right"/>
            </w:pPr>
            <w:r>
              <w:t>Comments:</w:t>
            </w:r>
          </w:p>
        </w:tc>
        <w:tc>
          <w:tcPr>
            <w:tcW w:w="82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187147" w:rsidP="00187147" w:rsidRDefault="00187147" w14:paraId="3B251C53" w14:textId="77777777">
            <w:pPr>
              <w:ind w:left="34"/>
              <w:rPr>
                <w:bCs/>
              </w:rPr>
            </w:pPr>
          </w:p>
          <w:p w:rsidR="00187147" w:rsidP="00187147" w:rsidRDefault="00096C82" w14:paraId="6D8608C3" w14:textId="183955BF">
            <w:pPr>
              <w:ind w:left="34"/>
              <w:rPr>
                <w:bCs/>
              </w:rPr>
            </w:pPr>
            <w:r>
              <w:rPr>
                <w:bCs/>
              </w:rPr>
              <w:t>Enable AD Authentication</w:t>
            </w:r>
          </w:p>
          <w:p w:rsidR="00187147" w:rsidP="00187147" w:rsidRDefault="00187147" w14:paraId="1E4BE367" w14:textId="77777777">
            <w:pPr>
              <w:ind w:left="34"/>
              <w:rPr>
                <w:bCs/>
              </w:rPr>
            </w:pPr>
          </w:p>
          <w:p w:rsidR="00187147" w:rsidP="00187147" w:rsidRDefault="00187147" w14:paraId="2F28E980" w14:textId="77777777">
            <w:pPr>
              <w:ind w:left="34"/>
              <w:rPr>
                <w:bCs/>
              </w:rPr>
            </w:pPr>
          </w:p>
          <w:p w:rsidR="00187147" w:rsidP="00187147" w:rsidRDefault="00187147" w14:paraId="2BBF300C" w14:textId="77777777">
            <w:pPr>
              <w:ind w:left="34"/>
              <w:rPr>
                <w:bCs/>
              </w:rPr>
            </w:pPr>
          </w:p>
        </w:tc>
      </w:tr>
    </w:tbl>
    <w:p w:rsidR="004D45BE" w:rsidP="001B67B3" w:rsidRDefault="004D45BE" w14:paraId="46CDA5AC" w14:textId="77777777"/>
    <w:tbl>
      <w:tblPr>
        <w:tblStyle w:val="TableGrid"/>
        <w:tblW w:w="0" w:type="auto"/>
        <w:tblInd w:w="-3" w:type="dxa"/>
        <w:tblLook w:val="0400" w:firstRow="0" w:lastRow="0" w:firstColumn="0" w:lastColumn="0" w:noHBand="0" w:noVBand="1"/>
      </w:tblPr>
      <w:tblGrid>
        <w:gridCol w:w="4106"/>
        <w:gridCol w:w="1134"/>
      </w:tblGrid>
      <w:tr w:rsidR="00D949BA" w:rsidTr="00D949BA" w14:paraId="49D75EBA" w14:textId="77777777">
        <w:tc>
          <w:tcPr>
            <w:tcW w:w="5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="00D949BA" w:rsidRDefault="00D949BA" w14:paraId="7E3EC9F9" w14:textId="77777777">
            <w:r>
              <w:t>Test Results</w:t>
            </w:r>
          </w:p>
        </w:tc>
      </w:tr>
      <w:tr w:rsidR="00D949BA" w:rsidTr="00D949BA" w14:paraId="17AAD870" w14:textId="77777777">
        <w:trPr>
          <w:trHeight w:val="181"/>
        </w:trPr>
        <w:tc>
          <w:tcPr>
            <w:tcW w:w="4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949BA" w:rsidRDefault="00D949BA" w14:paraId="6659D66A" w14:textId="77777777">
            <w:r>
              <w:t>Test was Successful.</w:t>
            </w:r>
          </w:p>
        </w:tc>
        <w:sdt>
          <w:sdtPr>
            <w:id w:val="-13813171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  <w:p w:rsidR="00D949BA" w:rsidRDefault="00E8111C" w14:paraId="1F83A056" w14:textId="7F63B1E6"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tc>
          </w:sdtContent>
        </w:sdt>
      </w:tr>
      <w:tr w:rsidR="00D949BA" w:rsidTr="00D949BA" w14:paraId="310F8871" w14:textId="77777777">
        <w:trPr>
          <w:trHeight w:val="180"/>
        </w:trPr>
        <w:tc>
          <w:tcPr>
            <w:tcW w:w="4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949BA" w:rsidRDefault="00D949BA" w14:paraId="103E0852" w14:textId="77777777">
            <w:r>
              <w:t>Test was successful with constraints.</w:t>
            </w:r>
          </w:p>
        </w:tc>
        <w:sdt>
          <w:sdtPr>
            <w:id w:val="1266355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  <w:p w:rsidR="00D949BA" w:rsidRDefault="00D949BA" w14:paraId="36D1FE24" w14:textId="77777777"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</w:tr>
      <w:tr w:rsidR="00D949BA" w:rsidTr="00D949BA" w14:paraId="180625B9" w14:textId="77777777">
        <w:trPr>
          <w:trHeight w:val="180"/>
        </w:trPr>
        <w:tc>
          <w:tcPr>
            <w:tcW w:w="4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949BA" w:rsidRDefault="00D949BA" w14:paraId="3BF216F7" w14:textId="77777777">
            <w:r>
              <w:t>Test failed</w:t>
            </w:r>
          </w:p>
        </w:tc>
        <w:sdt>
          <w:sdtPr>
            <w:id w:val="1799356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  <w:p w:rsidR="00D949BA" w:rsidRDefault="00D949BA" w14:paraId="5167D93F" w14:textId="77777777"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</w:tr>
    </w:tbl>
    <w:p w:rsidR="00D949BA" w:rsidP="001B67B3" w:rsidRDefault="00D949BA" w14:paraId="777478A7" w14:textId="77777777"/>
    <w:tbl>
      <w:tblPr>
        <w:tblStyle w:val="TableGrid"/>
        <w:tblW w:w="0" w:type="auto"/>
        <w:tblInd w:w="0" w:type="dxa"/>
        <w:tblLook w:val="0400" w:firstRow="0" w:lastRow="0" w:firstColumn="0" w:lastColumn="0" w:noHBand="0" w:noVBand="1"/>
      </w:tblPr>
      <w:tblGrid>
        <w:gridCol w:w="9730"/>
      </w:tblGrid>
      <w:tr w:rsidR="00D949BA" w:rsidTr="00D949BA" w14:paraId="5FD82366" w14:textId="77777777">
        <w:tc>
          <w:tcPr>
            <w:tcW w:w="9730" w:type="dxa"/>
            <w:shd w:val="clear" w:color="auto" w:fill="D9D9D9" w:themeFill="background1" w:themeFillShade="D9"/>
          </w:tcPr>
          <w:p w:rsidR="00D949BA" w:rsidP="001B67B3" w:rsidRDefault="00D949BA" w14:paraId="4E850330" w14:textId="5D69B3C0">
            <w:r>
              <w:t xml:space="preserve">Test Objective (Evaluation Criteria / Requirements) </w:t>
            </w:r>
          </w:p>
        </w:tc>
      </w:tr>
      <w:tr w:rsidR="00D949BA" w:rsidTr="00D949BA" w14:paraId="588123A4" w14:textId="77777777">
        <w:trPr>
          <w:trHeight w:val="6072"/>
        </w:trPr>
        <w:tc>
          <w:tcPr>
            <w:tcW w:w="9730" w:type="dxa"/>
          </w:tcPr>
          <w:p w:rsidR="00D949BA" w:rsidP="001B67B3" w:rsidRDefault="00D949BA" w14:paraId="62CAE993" w14:textId="77777777"/>
          <w:p w:rsidR="00D949BA" w:rsidP="001B67B3" w:rsidRDefault="00096C82" w14:paraId="10383CCC" w14:textId="6DBED3F7">
            <w:r>
              <w:t>We need to enable AD Authentication so that users with AD account can login to OCP with defined RBAC</w:t>
            </w:r>
          </w:p>
        </w:tc>
      </w:tr>
    </w:tbl>
    <w:p w:rsidR="00D949BA" w:rsidP="001B67B3" w:rsidRDefault="00D949BA" w14:paraId="6BEF828D" w14:textId="77777777"/>
    <w:p w:rsidR="00D949BA" w:rsidRDefault="00D949BA" w14:paraId="7740AB4F" w14:textId="06F8F2E9">
      <w: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730"/>
      </w:tblGrid>
      <w:tr w:rsidR="00D949BA" w:rsidTr="00D949BA" w14:paraId="3F019E56" w14:textId="77777777">
        <w:tc>
          <w:tcPr>
            <w:tcW w:w="9730" w:type="dxa"/>
            <w:shd w:val="clear" w:color="auto" w:fill="D9D9D9" w:themeFill="background1" w:themeFillShade="D9"/>
          </w:tcPr>
          <w:p w:rsidR="00D949BA" w:rsidP="001B67B3" w:rsidRDefault="00D949BA" w14:paraId="14E20C61" w14:textId="714B2529">
            <w:bookmarkStart w:name="OLE_LINK3" w:id="0"/>
            <w:r>
              <w:lastRenderedPageBreak/>
              <w:t>Expected Result</w:t>
            </w:r>
          </w:p>
        </w:tc>
      </w:tr>
      <w:tr w:rsidR="00D949BA" w:rsidTr="00D949BA" w14:paraId="4DFE955B" w14:textId="77777777">
        <w:trPr>
          <w:trHeight w:val="3710"/>
        </w:trPr>
        <w:tc>
          <w:tcPr>
            <w:tcW w:w="9730" w:type="dxa"/>
          </w:tcPr>
          <w:p w:rsidR="00D949BA" w:rsidP="001B67B3" w:rsidRDefault="00D949BA" w14:paraId="4CB59079" w14:textId="77777777"/>
          <w:p w:rsidR="00096C82" w:rsidP="001B67B3" w:rsidRDefault="00096C82" w14:paraId="36176BF3" w14:textId="77777777">
            <w:r>
              <w:t>After creating the LDAPs AD authentication, the AD user should be able to login.</w:t>
            </w:r>
          </w:p>
          <w:p w:rsidR="00096C82" w:rsidP="001B67B3" w:rsidRDefault="00096C82" w14:paraId="6445BE00" w14:textId="77777777"/>
          <w:p w:rsidR="00096C82" w:rsidP="001B67B3" w:rsidRDefault="00096C82" w14:paraId="3C240C74" w14:textId="6296E156">
            <w:r w:rsidRPr="00096C82">
              <w:drawing>
                <wp:inline distT="0" distB="0" distL="0" distR="0" wp14:anchorId="514F8A31" wp14:editId="73754D7E">
                  <wp:extent cx="3455720" cy="3196009"/>
                  <wp:effectExtent l="0" t="0" r="0" b="4445"/>
                  <wp:docPr id="829382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241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276" cy="3202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D949BA" w:rsidP="001B67B3" w:rsidRDefault="00D949BA" w14:paraId="178B75D7" w14:textId="77777777"/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730"/>
      </w:tblGrid>
      <w:tr w:rsidR="00D949BA" w:rsidTr="5CEF718E" w14:paraId="0BAEBB86" w14:textId="77777777">
        <w:tc>
          <w:tcPr>
            <w:tcW w:w="9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D949BA" w:rsidRDefault="00D949BA" w14:paraId="47726C3A" w14:textId="20A16FDC">
            <w:r>
              <w:t>Test Results</w:t>
            </w:r>
          </w:p>
        </w:tc>
      </w:tr>
      <w:tr w:rsidRPr="00175C12" w:rsidR="00D949BA" w:rsidTr="5CEF718E" w14:paraId="04B88756" w14:textId="77777777">
        <w:trPr>
          <w:trHeight w:val="8872"/>
        </w:trPr>
        <w:tc>
          <w:tcPr>
            <w:tcW w:w="9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949BA" w:rsidRDefault="00D949BA" w14:paraId="495CBDF9" w14:textId="77777777"/>
          <w:p w:rsidR="009347AF" w:rsidRDefault="009347AF" w14:paraId="29D22249" w14:textId="77777777"/>
          <w:p w:rsidR="009347AF" w:rsidP="00096C82" w:rsidRDefault="00096C82" w14:paraId="390166ED" w14:textId="77777777">
            <w:pPr>
              <w:pStyle w:val="ListParagraph"/>
              <w:numPr>
                <w:ilvl w:val="0"/>
                <w:numId w:val="2"/>
              </w:numPr>
            </w:pPr>
            <w:r>
              <w:t>Login into OCP web GUI</w:t>
            </w:r>
          </w:p>
          <w:p w:rsidR="00096C82" w:rsidP="00096C82" w:rsidRDefault="00096C82" w14:paraId="71A05415" w14:textId="77777777">
            <w:pPr>
              <w:pStyle w:val="ListParagraph"/>
              <w:numPr>
                <w:ilvl w:val="0"/>
                <w:numId w:val="2"/>
              </w:numPr>
            </w:pPr>
            <w:r>
              <w:t>Under Administration select cluster setting and redirect to cluster configuration.</w:t>
            </w:r>
          </w:p>
          <w:p w:rsidR="00096C82" w:rsidP="00096C82" w:rsidRDefault="00096C82" w14:paraId="79AEE7AF" w14:textId="77777777">
            <w:pPr>
              <w:pStyle w:val="ListParagraph"/>
              <w:numPr>
                <w:ilvl w:val="0"/>
                <w:numId w:val="2"/>
              </w:numPr>
            </w:pPr>
            <w:r>
              <w:t xml:space="preserve">Select OAUTH </w:t>
            </w:r>
          </w:p>
          <w:p w:rsidR="00096C82" w:rsidP="00096C82" w:rsidRDefault="00096C82" w14:paraId="4EA4D947" w14:textId="77777777"/>
          <w:p w:rsidR="00096C82" w:rsidP="00096C82" w:rsidRDefault="00096C82" w14:paraId="5A8C7476" w14:textId="77777777">
            <w:r w:rsidRPr="00096C82">
              <w:drawing>
                <wp:inline distT="0" distB="0" distL="0" distR="0" wp14:anchorId="60E6273E" wp14:editId="787C5F78">
                  <wp:extent cx="5172797" cy="1905266"/>
                  <wp:effectExtent l="0" t="0" r="8890" b="0"/>
                  <wp:docPr id="434470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4701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97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6C82" w:rsidP="00096C82" w:rsidRDefault="00096C82" w14:paraId="533ACED9" w14:textId="77777777"/>
          <w:p w:rsidR="00096C82" w:rsidP="00096C82" w:rsidRDefault="00096C82" w14:paraId="0BDBCD2E" w14:textId="77777777">
            <w:pPr>
              <w:pStyle w:val="ListParagraph"/>
              <w:numPr>
                <w:ilvl w:val="0"/>
                <w:numId w:val="2"/>
              </w:numPr>
            </w:pPr>
            <w:r>
              <w:t>Under identity providers click add and select LDAP.</w:t>
            </w:r>
          </w:p>
          <w:p w:rsidR="00096C82" w:rsidP="00096C82" w:rsidRDefault="00096C82" w14:paraId="62FFAC7D" w14:textId="77777777"/>
          <w:p w:rsidR="00096C82" w:rsidP="00096C82" w:rsidRDefault="00096C82" w14:paraId="5DB34A39" w14:textId="77777777">
            <w:r w:rsidRPr="00096C82">
              <w:drawing>
                <wp:inline distT="0" distB="0" distL="0" distR="0" wp14:anchorId="23D1E69B" wp14:editId="46888453">
                  <wp:extent cx="2162477" cy="3524742"/>
                  <wp:effectExtent l="0" t="0" r="9525" b="0"/>
                  <wp:docPr id="690570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5708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6C82" w:rsidP="00096C82" w:rsidRDefault="00096C82" w14:paraId="48D204BB" w14:textId="77777777"/>
          <w:p w:rsidR="00096C82" w:rsidP="00096C82" w:rsidRDefault="00096C82" w14:paraId="3196B971" w14:textId="251DD824">
            <w:pPr>
              <w:pStyle w:val="ListParagraph"/>
              <w:numPr>
                <w:ilvl w:val="0"/>
                <w:numId w:val="2"/>
              </w:numPr>
            </w:pPr>
            <w:r>
              <w:t>Fill in the needed details as given the screenshot and click add.</w:t>
            </w:r>
          </w:p>
          <w:p w:rsidR="00096C82" w:rsidP="00096C82" w:rsidRDefault="00096C82" w14:paraId="1B891D6E" w14:textId="77777777"/>
          <w:p w:rsidR="00096C82" w:rsidP="00096C82" w:rsidRDefault="00096C82" w14:paraId="091D6739" w14:textId="77777777">
            <w:r w:rsidR="4674367B">
              <w:drawing>
                <wp:inline wp14:editId="2031F730" wp14:anchorId="5A234CE2">
                  <wp:extent cx="4318493" cy="3577610"/>
                  <wp:effectExtent l="0" t="0" r="6350" b="3810"/>
                  <wp:docPr id="15" name="Picture 14">
                    <a:extLst>
                      <a:ext uri="{FF2B5EF4-FFF2-40B4-BE49-F238E27FC236}">
                        <a16:creationId xmlns:a16="http://schemas.microsoft.com/office/drawing/2014/main" id="{0DF4BAD9-516B-FF80-66E3-562FB74E65E8}"/>
                      </a:ext>
                    </a:extLst>
                  </wp:docPr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0DF4BAD9-516B-FF80-66E3-562FB74E65E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493" cy="357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6C82" w:rsidP="00096C82" w:rsidRDefault="00096C82" w14:paraId="4E3E9BE6" w14:textId="77777777"/>
          <w:p w:rsidR="00096C82" w:rsidP="00096C82" w:rsidRDefault="00096C82" w14:paraId="19A5A6DF" w14:textId="77777777">
            <w:r w:rsidR="359A9CEE">
              <w:drawing>
                <wp:inline wp14:editId="773F1607" wp14:anchorId="5D500E3B">
                  <wp:extent cx="5154473" cy="4079654"/>
                  <wp:effectExtent l="0" t="0" r="8255" b="0"/>
                  <wp:docPr id="16" name="Picture 15">
                    <a:extLst>
                      <a:ext uri="{FF2B5EF4-FFF2-40B4-BE49-F238E27FC236}">
                        <a16:creationId xmlns:a16="http://schemas.microsoft.com/office/drawing/2014/main" id="{939C090C-5B3F-B896-FB08-B1C689379508}"/>
                      </a:ext>
                    </a:extLst>
                  </wp:docPr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" name="Picture 15">
                            <a:extLst>
                              <a:ext uri="{FF2B5EF4-FFF2-40B4-BE49-F238E27FC236}">
                                <a16:creationId xmlns:a16="http://schemas.microsoft.com/office/drawing/2014/main" id="{939C090C-5B3F-B896-FB08-B1C68937950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473" cy="407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6C82" w:rsidP="00096C82" w:rsidRDefault="00096C82" w14:paraId="1B569011" w14:textId="77777777"/>
          <w:p w:rsidR="00096C82" w:rsidP="00096C82" w:rsidRDefault="00096C82" w14:paraId="7AFCDE56" w14:textId="77777777">
            <w:pPr>
              <w:pStyle w:val="ListParagraph"/>
              <w:numPr>
                <w:ilvl w:val="0"/>
                <w:numId w:val="2"/>
              </w:numPr>
            </w:pPr>
            <w:r>
              <w:t>Wait till the Openshift-Authentication pods are recreated and post this we should be able to login via AD user using LDAPs as identity provider.</w:t>
            </w:r>
          </w:p>
          <w:p w:rsidR="00096C82" w:rsidP="00096C82" w:rsidRDefault="00096C82" w14:paraId="2E2BE637" w14:textId="77777777"/>
          <w:p w:rsidRPr="00096C82" w:rsidR="00096C82" w:rsidP="00096C82" w:rsidRDefault="00096C82" w14:paraId="05F0DF70" w14:textId="5F12AB5A">
            <w:r w:rsidRPr="00096C82">
              <w:lastRenderedPageBreak/>
              <w:drawing>
                <wp:inline distT="0" distB="0" distL="0" distR="0" wp14:anchorId="6A447C6D" wp14:editId="53976AC1">
                  <wp:extent cx="3455720" cy="3196009"/>
                  <wp:effectExtent l="0" t="0" r="0" b="4445"/>
                  <wp:docPr id="1640824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241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276" cy="3202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B67B3" w:rsidR="00D949BA" w:rsidP="001B67B3" w:rsidRDefault="00D949BA" w14:paraId="451A8B39" w14:textId="77777777"/>
    <w:sectPr w:rsidRPr="001B67B3" w:rsidR="00D949BA" w:rsidSect="00EB45AE">
      <w:headerReference w:type="default" r:id="rId16"/>
      <w:footerReference w:type="default" r:id="rId17"/>
      <w:headerReference w:type="first" r:id="rId18"/>
      <w:footerReference w:type="first" r:id="rId19"/>
      <w:pgSz w:w="11900" w:h="16840" w:orient="portrait"/>
      <w:pgMar w:top="1438" w:right="1080" w:bottom="1714" w:left="1080" w:header="720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6D66" w:rsidP="00EE166B" w:rsidRDefault="00B06D66" w14:paraId="0B367311" w14:textId="77777777">
      <w:r>
        <w:separator/>
      </w:r>
    </w:p>
  </w:endnote>
  <w:endnote w:type="continuationSeparator" w:id="0">
    <w:p w:rsidR="00B06D66" w:rsidP="00EE166B" w:rsidRDefault="00B06D66" w14:paraId="7F8613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45BE" w:rsidRDefault="00AD2729" w14:paraId="1FA51162" w14:textId="2F974189">
    <w:pPr>
      <w:pStyle w:val="Footer"/>
      <w:rPr>
        <w:sz w:val="16"/>
        <w:szCs w:val="16"/>
      </w:rPr>
    </w:pPr>
    <w:r>
      <w:rPr>
        <w:sz w:val="16"/>
        <w:szCs w:val="16"/>
      </w:rPr>
      <w:t>CUSTOMER/PARTNER USE</w:t>
    </w:r>
  </w:p>
  <w:p w:rsidR="00AD2729" w:rsidRDefault="00AD2729" w14:paraId="6DF72B8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D45BE" w:rsidR="004D45BE" w:rsidP="004D45BE" w:rsidRDefault="00000000" w14:paraId="3F29D24F" w14:textId="57A1314C">
    <w:pPr>
      <w:pStyle w:val="Footer"/>
      <w:divId w:val="189880755"/>
      <w:rPr>
        <w:highlight w:val="yellow"/>
      </w:rPr>
    </w:pPr>
    <w:sdt>
      <w:sdtPr>
        <w:alias w:val="Protection Class"/>
        <w:tag w:val="Protection Class"/>
        <w:id w:val="-480926472"/>
        <w:placeholder>
          <w:docPart w:val="1EDA97A1A4D74F56B933DFE6C5F3E640"/>
        </w:placeholder>
        <w:dropDownList>
          <w:listItem w:displayText="INTERNAL USE ONLY" w:value="INTERNAL USE ONLY"/>
          <w:listItem w:displayText="CONFIDENTIAL INTERNAL" w:value="CONFIDENTIAL INTERNAL"/>
          <w:listItem w:displayText="CONFIDENTIAL EXTERNAL" w:value="CONFIDENTIAL EXTERNAL"/>
          <w:listItem w:displayText="SECRET" w:value="SECRET"/>
          <w:listItem w:displayText="PUBLIC" w:value="PUBLIC"/>
          <w:listItem w:displayText="CUSTOMER/PARTNER USE" w:value="CUSTOMER/PARTNER USE"/>
        </w:dropDownList>
      </w:sdtPr>
      <w:sdtContent>
        <w:r w:rsidR="004D45BE">
          <w:t>CUSTOMER/PARTNER USE</w:t>
        </w:r>
      </w:sdtContent>
    </w:sdt>
    <w:r w:rsidR="004D45BE">
      <w:tab/>
    </w:r>
    <w:r w:rsidR="00AD2729">
      <w:tab/>
    </w:r>
  </w:p>
  <w:p w:rsidR="004C5A89" w:rsidP="004C5A89" w:rsidRDefault="004C5A89" w14:paraId="65268393" w14:textId="77777777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6D66" w:rsidP="00EE166B" w:rsidRDefault="00B06D66" w14:paraId="218A6926" w14:textId="77777777">
      <w:r>
        <w:separator/>
      </w:r>
    </w:p>
  </w:footnote>
  <w:footnote w:type="continuationSeparator" w:id="0">
    <w:p w:rsidR="00B06D66" w:rsidP="00EE166B" w:rsidRDefault="00B06D66" w14:paraId="082F3B3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B67B3" w:rsidRDefault="0000757E" w14:paraId="2EA484B4" w14:textId="77777777">
    <w:pPr>
      <w:pStyle w:val="Header"/>
    </w:pPr>
    <w:r>
      <w:rPr>
        <w:noProof/>
      </w:rPr>
      <w:drawing>
        <wp:anchor distT="0" distB="0" distL="114300" distR="114300" simplePos="0" relativeHeight="251663360" behindDoc="1" locked="1" layoutInCell="1" allowOverlap="1" wp14:anchorId="5DD25C17" wp14:editId="6A23C8E7">
          <wp:simplePos x="0" y="0"/>
          <wp:positionH relativeFrom="page">
            <wp:posOffset>-9525</wp:posOffset>
          </wp:positionH>
          <wp:positionV relativeFrom="page">
            <wp:posOffset>38100</wp:posOffset>
          </wp:positionV>
          <wp:extent cx="7545705" cy="10662285"/>
          <wp:effectExtent l="0" t="0" r="0" b="571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4_regular_interi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62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B67B3" w:rsidRDefault="0000757E" w14:paraId="217413F2" w14:textId="77777777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79DF2AFE" wp14:editId="018153C1">
          <wp:simplePos x="0" y="0"/>
          <wp:positionH relativeFrom="page">
            <wp:posOffset>9625</wp:posOffset>
          </wp:positionH>
          <wp:positionV relativeFrom="page">
            <wp:posOffset>9551</wp:posOffset>
          </wp:positionV>
          <wp:extent cx="7555832" cy="10676964"/>
          <wp:effectExtent l="0" t="0" r="127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4_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5832" cy="10676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D3935"/>
    <w:multiLevelType w:val="hybridMultilevel"/>
    <w:tmpl w:val="C714E45C"/>
    <w:lvl w:ilvl="0" w:tplc="3DA0838E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93741B1"/>
    <w:multiLevelType w:val="hybridMultilevel"/>
    <w:tmpl w:val="6D9C6F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727414">
    <w:abstractNumId w:val="0"/>
  </w:num>
  <w:num w:numId="2" w16cid:durableId="1462000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BE"/>
    <w:rsid w:val="00005B65"/>
    <w:rsid w:val="0000757E"/>
    <w:rsid w:val="00030CF4"/>
    <w:rsid w:val="00070DD1"/>
    <w:rsid w:val="00087F5F"/>
    <w:rsid w:val="00096C82"/>
    <w:rsid w:val="000E784C"/>
    <w:rsid w:val="00166464"/>
    <w:rsid w:val="00175C12"/>
    <w:rsid w:val="00175CC2"/>
    <w:rsid w:val="00187147"/>
    <w:rsid w:val="001B67B3"/>
    <w:rsid w:val="00244D12"/>
    <w:rsid w:val="00267CCB"/>
    <w:rsid w:val="002A113D"/>
    <w:rsid w:val="002A6F3B"/>
    <w:rsid w:val="002B2F69"/>
    <w:rsid w:val="002C397C"/>
    <w:rsid w:val="002C43A1"/>
    <w:rsid w:val="00372273"/>
    <w:rsid w:val="004C5A89"/>
    <w:rsid w:val="004D45BE"/>
    <w:rsid w:val="005B2C6C"/>
    <w:rsid w:val="00703988"/>
    <w:rsid w:val="007E521F"/>
    <w:rsid w:val="008B127A"/>
    <w:rsid w:val="009347AF"/>
    <w:rsid w:val="0095175D"/>
    <w:rsid w:val="00957C32"/>
    <w:rsid w:val="00976EDA"/>
    <w:rsid w:val="00A90E8C"/>
    <w:rsid w:val="00A95710"/>
    <w:rsid w:val="00AB7937"/>
    <w:rsid w:val="00AC16E6"/>
    <w:rsid w:val="00AD2729"/>
    <w:rsid w:val="00AD7D7A"/>
    <w:rsid w:val="00B06D66"/>
    <w:rsid w:val="00B80410"/>
    <w:rsid w:val="00B835C0"/>
    <w:rsid w:val="00BE1F5F"/>
    <w:rsid w:val="00C16645"/>
    <w:rsid w:val="00C52CCA"/>
    <w:rsid w:val="00D55C4A"/>
    <w:rsid w:val="00D63415"/>
    <w:rsid w:val="00D84DAD"/>
    <w:rsid w:val="00D949BA"/>
    <w:rsid w:val="00DE057F"/>
    <w:rsid w:val="00DE2FB7"/>
    <w:rsid w:val="00E03C41"/>
    <w:rsid w:val="00E047C6"/>
    <w:rsid w:val="00E8111C"/>
    <w:rsid w:val="00E919EF"/>
    <w:rsid w:val="00EB45AE"/>
    <w:rsid w:val="00EB46F9"/>
    <w:rsid w:val="00EE00F1"/>
    <w:rsid w:val="00EE166B"/>
    <w:rsid w:val="00F05020"/>
    <w:rsid w:val="0E33E063"/>
    <w:rsid w:val="32C4F004"/>
    <w:rsid w:val="359A9CEE"/>
    <w:rsid w:val="4674367B"/>
    <w:rsid w:val="5CEF718E"/>
    <w:rsid w:val="5EC8BE6B"/>
    <w:rsid w:val="77A2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F568CE"/>
  <w14:defaultImageDpi w14:val="300"/>
  <w15:docId w15:val="{B0C333BC-1904-4CA2-ACC7-B314AA50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45BE"/>
    <w:rPr>
      <w:rFonts w:ascii="Arial" w:hAnsi="Arial"/>
      <w:sz w:val="20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qFormat/>
    <w:rsid w:val="00372273"/>
    <w:pPr>
      <w:keepNext/>
      <w:keepLines/>
      <w:spacing w:before="100" w:beforeAutospacing="1" w:after="120"/>
      <w:outlineLvl w:val="0"/>
    </w:pPr>
    <w:rPr>
      <w:rFonts w:eastAsiaTheme="majorEastAsia" w:cstheme="majorBidi"/>
      <w:b/>
      <w:bCs/>
      <w:color w:val="004B87"/>
      <w:sz w:val="48"/>
      <w:szCs w:val="32"/>
    </w:rPr>
  </w:style>
  <w:style w:type="paragraph" w:styleId="Heading2">
    <w:name w:val="heading 2"/>
    <w:aliases w:val="Headline Sub Head"/>
    <w:basedOn w:val="Normal"/>
    <w:next w:val="Normal"/>
    <w:link w:val="Heading2Char"/>
    <w:uiPriority w:val="9"/>
    <w:unhideWhenUsed/>
    <w:qFormat/>
    <w:rsid w:val="00BE1F5F"/>
    <w:pPr>
      <w:keepNext/>
      <w:keepLines/>
      <w:spacing w:after="240"/>
      <w:outlineLvl w:val="1"/>
    </w:pPr>
    <w:rPr>
      <w:rFonts w:eastAsiaTheme="majorEastAsia" w:cstheme="majorBidi"/>
      <w:b/>
      <w:bCs/>
      <w:color w:val="004B87"/>
      <w:sz w:val="28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166B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166B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166B"/>
    <w:pPr>
      <w:tabs>
        <w:tab w:val="center" w:pos="4320"/>
        <w:tab w:val="right" w:pos="8640"/>
      </w:tabs>
    </w:pPr>
    <w:rPr>
      <w:sz w:val="22"/>
    </w:rPr>
  </w:style>
  <w:style w:type="character" w:styleId="HeaderChar" w:customStyle="1">
    <w:name w:val="Header Char"/>
    <w:basedOn w:val="DefaultParagraphFont"/>
    <w:link w:val="Header"/>
    <w:uiPriority w:val="99"/>
    <w:rsid w:val="00EE166B"/>
  </w:style>
  <w:style w:type="paragraph" w:styleId="Footer">
    <w:name w:val="footer"/>
    <w:basedOn w:val="Normal"/>
    <w:link w:val="FooterChar"/>
    <w:uiPriority w:val="99"/>
    <w:unhideWhenUsed/>
    <w:rsid w:val="00EE166B"/>
    <w:pPr>
      <w:tabs>
        <w:tab w:val="center" w:pos="4320"/>
        <w:tab w:val="right" w:pos="8640"/>
      </w:tabs>
    </w:pPr>
    <w:rPr>
      <w:sz w:val="22"/>
    </w:rPr>
  </w:style>
  <w:style w:type="character" w:styleId="FooterChar" w:customStyle="1">
    <w:name w:val="Footer Char"/>
    <w:basedOn w:val="DefaultParagraphFont"/>
    <w:link w:val="Footer"/>
    <w:uiPriority w:val="99"/>
    <w:rsid w:val="00EE166B"/>
  </w:style>
  <w:style w:type="character" w:styleId="Heading1Char" w:customStyle="1">
    <w:name w:val="Heading 1 Char"/>
    <w:aliases w:val="Heading Char"/>
    <w:basedOn w:val="DefaultParagraphFont"/>
    <w:link w:val="Heading1"/>
    <w:uiPriority w:val="9"/>
    <w:rsid w:val="00372273"/>
    <w:rPr>
      <w:rFonts w:ascii="Arial" w:hAnsi="Arial" w:eastAsiaTheme="majorEastAsia" w:cstheme="majorBidi"/>
      <w:b/>
      <w:bCs/>
      <w:color w:val="004B87"/>
      <w:sz w:val="48"/>
      <w:szCs w:val="32"/>
    </w:rPr>
  </w:style>
  <w:style w:type="paragraph" w:styleId="NoSpacing">
    <w:name w:val="No Spacing"/>
    <w:uiPriority w:val="1"/>
    <w:rsid w:val="00D84DAD"/>
    <w:rPr>
      <w:rFonts w:ascii="Arial" w:hAnsi="Arial"/>
      <w:sz w:val="22"/>
    </w:rPr>
  </w:style>
  <w:style w:type="character" w:styleId="Heading2Char" w:customStyle="1">
    <w:name w:val="Heading 2 Char"/>
    <w:aliases w:val="Headline Sub Head Char"/>
    <w:basedOn w:val="DefaultParagraphFont"/>
    <w:link w:val="Heading2"/>
    <w:uiPriority w:val="9"/>
    <w:rsid w:val="00BE1F5F"/>
    <w:rPr>
      <w:rFonts w:ascii="Arial" w:hAnsi="Arial" w:eastAsiaTheme="majorEastAsia" w:cstheme="majorBidi"/>
      <w:b/>
      <w:bCs/>
      <w:color w:val="004B87"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BE1F5F"/>
    <w:rPr>
      <w:rFonts w:ascii="Arial" w:hAnsi="Arial"/>
      <w:b/>
      <w:bCs/>
      <w:i/>
      <w:iCs/>
      <w:color w:val="auto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E1F5F"/>
    <w:rPr>
      <w:rFonts w:ascii="Arial" w:hAnsi="Arial"/>
      <w:i/>
      <w:iCs/>
      <w:sz w:val="22"/>
    </w:rPr>
  </w:style>
  <w:style w:type="character" w:styleId="Strong">
    <w:name w:val="Strong"/>
    <w:aliases w:val="Body Copy Headline"/>
    <w:basedOn w:val="DefaultParagraphFont"/>
    <w:uiPriority w:val="22"/>
    <w:qFormat/>
    <w:rsid w:val="00BE1F5F"/>
    <w:rPr>
      <w:rFonts w:ascii="Arial" w:hAnsi="Arial"/>
      <w:b/>
      <w:bCs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E1F5F"/>
    <w:pPr>
      <w:spacing w:before="480" w:after="480" w:line="380" w:lineRule="exact"/>
    </w:pPr>
    <w:rPr>
      <w:i/>
      <w:iCs/>
      <w:color w:val="004B87"/>
      <w:sz w:val="32"/>
    </w:rPr>
  </w:style>
  <w:style w:type="character" w:styleId="QuoteChar" w:customStyle="1">
    <w:name w:val="Quote Char"/>
    <w:basedOn w:val="DefaultParagraphFont"/>
    <w:link w:val="Quote"/>
    <w:uiPriority w:val="29"/>
    <w:rsid w:val="00BE1F5F"/>
    <w:rPr>
      <w:rFonts w:ascii="Arial" w:hAnsi="Arial"/>
      <w:i/>
      <w:iCs/>
      <w:color w:val="004B87"/>
      <w:sz w:val="32"/>
    </w:rPr>
  </w:style>
  <w:style w:type="paragraph" w:styleId="Title">
    <w:name w:val="Title"/>
    <w:aliases w:val="Body Bold"/>
    <w:basedOn w:val="Normal"/>
    <w:next w:val="Normal"/>
    <w:link w:val="TitleChar"/>
    <w:uiPriority w:val="10"/>
    <w:qFormat/>
    <w:rsid w:val="00BE1F5F"/>
    <w:pPr>
      <w:spacing w:after="300"/>
      <w:contextualSpacing/>
    </w:pPr>
    <w:rPr>
      <w:rFonts w:eastAsiaTheme="majorEastAsia" w:cstheme="majorBidi"/>
      <w:b/>
      <w:spacing w:val="5"/>
      <w:kern w:val="28"/>
      <w:sz w:val="22"/>
      <w:szCs w:val="52"/>
    </w:rPr>
  </w:style>
  <w:style w:type="character" w:styleId="TitleChar" w:customStyle="1">
    <w:name w:val="Title Char"/>
    <w:aliases w:val="Body Bold Char"/>
    <w:basedOn w:val="DefaultParagraphFont"/>
    <w:link w:val="Title"/>
    <w:uiPriority w:val="10"/>
    <w:rsid w:val="00BE1F5F"/>
    <w:rPr>
      <w:rFonts w:ascii="Arial" w:hAnsi="Arial" w:eastAsiaTheme="majorEastAsia" w:cstheme="majorBidi"/>
      <w:b/>
      <w:spacing w:val="5"/>
      <w:kern w:val="28"/>
      <w:sz w:val="22"/>
      <w:szCs w:val="52"/>
    </w:rPr>
  </w:style>
  <w:style w:type="paragraph" w:styleId="ListParagraph">
    <w:name w:val="List Paragraph"/>
    <w:basedOn w:val="Normal"/>
    <w:next w:val="Normal"/>
    <w:uiPriority w:val="34"/>
    <w:qFormat/>
    <w:rsid w:val="002B2F69"/>
    <w:pPr>
      <w:numPr>
        <w:numId w:val="1"/>
      </w:numPr>
      <w:ind w:left="288" w:hanging="288"/>
      <w:contextualSpacing/>
    </w:pPr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4C5A89"/>
  </w:style>
  <w:style w:type="table" w:styleId="TableGrid">
    <w:name w:val="Table Grid"/>
    <w:basedOn w:val="TableNormal"/>
    <w:uiPriority w:val="59"/>
    <w:rsid w:val="004D45BE"/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art.evans\Downloads\dn_word-template_a4_201708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DA97A1A4D74F56B933DFE6C5F3E6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5F1D6D-4407-4F66-B4A5-1A1E5E167A42}"/>
      </w:docPartPr>
      <w:docPartBody>
        <w:p w:rsidR="00C50719" w:rsidP="00957C32" w:rsidRDefault="00957C32">
          <w:pPr>
            <w:pStyle w:val="1EDA97A1A4D74F56B933DFE6C5F3E640"/>
          </w:pPr>
          <w:r>
            <w:rPr>
              <w:rStyle w:val="PlaceholderText"/>
            </w:rPr>
            <w:t>Wählen Sie ein Element aus.</w:t>
          </w:r>
        </w:p>
      </w:docPartBody>
    </w:docPart>
    <w:docPart>
      <w:docPartPr>
        <w:name w:val="73A3873BB84045A892EF9A71E871E4A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AC3EE0D-7A6B-4D8C-8931-9468102347AD}"/>
      </w:docPartPr>
      <w:docPartBody>
        <w:p w:rsidR="00C50719" w:rsidP="00957C32" w:rsidRDefault="00957C32">
          <w:pPr>
            <w:pStyle w:val="73A3873BB84045A892EF9A71E871E4AC"/>
          </w:pPr>
          <w:r>
            <w:rPr>
              <w:rStyle w:val="PlaceholderText"/>
            </w:rPr>
            <w:t>[Effective From]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32"/>
    <w:rsid w:val="00174BE6"/>
    <w:rsid w:val="002A113D"/>
    <w:rsid w:val="002C43A1"/>
    <w:rsid w:val="0036159D"/>
    <w:rsid w:val="00481F4A"/>
    <w:rsid w:val="00957C32"/>
    <w:rsid w:val="00B84398"/>
    <w:rsid w:val="00C50719"/>
    <w:rsid w:val="00F47874"/>
    <w:rsid w:val="00FC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7C32"/>
  </w:style>
  <w:style w:type="paragraph" w:customStyle="1" w:styleId="1EDA97A1A4D74F56B933DFE6C5F3E640">
    <w:name w:val="1EDA97A1A4D74F56B933DFE6C5F3E640"/>
    <w:rsid w:val="00957C32"/>
  </w:style>
  <w:style w:type="paragraph" w:customStyle="1" w:styleId="73A3873BB84045A892EF9A71E871E4AC">
    <w:name w:val="73A3873BB84045A892EF9A71E871E4AC"/>
    <w:rsid w:val="00957C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E35A435EA9B49914A6FDBBF1BB5C6" ma:contentTypeVersion="11" ma:contentTypeDescription="Create a new document." ma:contentTypeScope="" ma:versionID="ea5a112b14b3db60d56cd07709f3ac31">
  <xsd:schema xmlns:xsd="http://www.w3.org/2001/XMLSchema" xmlns:xs="http://www.w3.org/2001/XMLSchema" xmlns:p="http://schemas.microsoft.com/office/2006/metadata/properties" xmlns:ns2="38be355c-b979-4502-87a6-6a1a9813b7d6" xmlns:ns3="ce5189a7-fc6d-4b7c-a90e-79c69cf94b30" targetNamespace="http://schemas.microsoft.com/office/2006/metadata/properties" ma:root="true" ma:fieldsID="21c0996183bf0c362e4977347ba104a5" ns2:_="" ns3:_="">
    <xsd:import namespace="38be355c-b979-4502-87a6-6a1a9813b7d6"/>
    <xsd:import namespace="ce5189a7-fc6d-4b7c-a90e-79c69cf94b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e355c-b979-4502-87a6-6a1a9813b7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4071728-171b-4235-88ee-ee9a0513a7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189a7-fc6d-4b7c-a90e-79c69cf94b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16595fd-ca53-4865-8f08-39a29ef34f73}" ma:internalName="TaxCatchAll" ma:showField="CatchAllData" ma:web="ce5189a7-fc6d-4b7c-a90e-79c69cf94b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be355c-b979-4502-87a6-6a1a9813b7d6">
      <Terms xmlns="http://schemas.microsoft.com/office/infopath/2007/PartnerControls"/>
    </lcf76f155ced4ddcb4097134ff3c332f>
    <TaxCatchAll xmlns="ce5189a7-fc6d-4b7c-a90e-79c69cf94b3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39FE63-F325-4494-86B4-844D161824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be355c-b979-4502-87a6-6a1a9813b7d6"/>
    <ds:schemaRef ds:uri="ce5189a7-fc6d-4b7c-a90e-79c69cf94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09C854-3D7A-4F21-8E04-DB8423FC2AC7}">
  <ds:schemaRefs>
    <ds:schemaRef ds:uri="http://schemas.microsoft.com/office/2006/metadata/properties"/>
    <ds:schemaRef ds:uri="http://schemas.microsoft.com/office/infopath/2007/PartnerControls"/>
    <ds:schemaRef ds:uri="38be355c-b979-4502-87a6-6a1a9813b7d6"/>
    <ds:schemaRef ds:uri="ce5189a7-fc6d-4b7c-a90e-79c69cf94b30"/>
  </ds:schemaRefs>
</ds:datastoreItem>
</file>

<file path=customXml/itemProps3.xml><?xml version="1.0" encoding="utf-8"?>
<ds:datastoreItem xmlns:ds="http://schemas.openxmlformats.org/officeDocument/2006/customXml" ds:itemID="{E5A8F535-D807-4DBF-8BAB-CB4B91CF56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ED402-1E47-D547-80C4-107014CEA3E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dn_word-template_a4_20170814</ap:Template>
  <ap:Application>Microsoft Word for the web</ap:Application>
  <ap:DocSecurity>0</ap:DocSecurity>
  <ap:ScaleCrop>false</ap:ScaleCrop>
  <ap:Company>AKHIA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Evans, Stuart</dc:creator>
  <keywords/>
  <dc:description/>
  <lastModifiedBy>Mateova, Gabriela</lastModifiedBy>
  <revision>15</revision>
  <dcterms:created xsi:type="dcterms:W3CDTF">2024-03-15T09:24:00.0000000Z</dcterms:created>
  <dcterms:modified xsi:type="dcterms:W3CDTF">2026-02-25T17:06:37.8994199Z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0x0101001B5E35A435EA9B49914A6FDBBF1BB5C6</vt:lpwstr>
  </property>
  <property fmtid="{D5CDD505-2E9C-101B-9397-08002B2CF9AE}" pid="3" name="MediaServiceImageTags">
    <vt:lpwstr/>
  </property>
</Properties>
</file>